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39652E" w14:textId="2C6428DA" w:rsidR="00FC4785" w:rsidRDefault="00FC4785"/>
    <w:p w14:paraId="110CA009" w14:textId="34AFDCFA" w:rsidR="00D624F3" w:rsidRDefault="00FC4785">
      <w:r>
        <w:rPr>
          <w:noProof/>
        </w:rPr>
        <mc:AlternateContent>
          <mc:Choice Requires="wpg">
            <w:drawing>
              <wp:anchor distT="0" distB="0" distL="114300" distR="114300" simplePos="0" relativeHeight="251658240" behindDoc="0" locked="0" layoutInCell="1" allowOverlap="1" wp14:anchorId="5E419A77" wp14:editId="3BAB462C">
                <wp:simplePos x="0" y="0"/>
                <wp:positionH relativeFrom="margin">
                  <wp:align>center</wp:align>
                </wp:positionH>
                <wp:positionV relativeFrom="margin">
                  <wp:align>center</wp:align>
                </wp:positionV>
                <wp:extent cx="6996430" cy="4343400"/>
                <wp:effectExtent l="2540" t="2540" r="1905" b="0"/>
                <wp:wrapTight wrapText="bothSides">
                  <wp:wrapPolygon edited="0">
                    <wp:start x="-29" y="0"/>
                    <wp:lineTo x="-29" y="21553"/>
                    <wp:lineTo x="21600" y="21553"/>
                    <wp:lineTo x="21600" y="0"/>
                    <wp:lineTo x="-29" y="0"/>
                  </wp:wrapPolygon>
                </wp:wrapTight>
                <wp:docPr id="1"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2"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7576FF59" id="Group 45" o:spid="_x0000_s1026" style="position:absolute;margin-left:0;margin-top:0;width:550.9pt;height:342pt;z-index:251658240;mso-position-horizontal:center;mso-position-horizontal-relative:margin;mso-position-vertical:center;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">
                  <v:imagedata r:id="rId10"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">
                  <v:imagedata r:id="rId11" o:title=""/>
                </v:shape>
                <w10:wrap type="tight" anchorx="margin" anchory="margin"/>
              </v:group>
            </w:pict>
          </mc:Fallback>
        </mc:AlternateContent>
      </w:r>
      <w:r>
        <w:br w:type="page"/>
      </w:r>
    </w:p>
    <w:p w14:paraId="70EB8700" w14:textId="77777777" w:rsidR="00E35D91" w:rsidRDefault="00E35D91" w:rsidP="00B3233D">
      <w:pPr>
        <w:pStyle w:val="Heading1"/>
      </w:pPr>
      <w:bookmarkStart w:id="0" w:name="_Toc417390001"/>
      <w:bookmarkStart w:id="1" w:name="_Toc215838223"/>
      <w:r>
        <w:t xml:space="preserve">Table of </w:t>
      </w:r>
      <w:r w:rsidRPr="00555A7C">
        <w:t>Contents</w:t>
      </w:r>
      <w:bookmarkEnd w:id="0"/>
      <w:r>
        <w:t xml:space="preserve">  </w:t>
      </w:r>
    </w:p>
    <w:p w14:paraId="16A6FD6B" w14:textId="77777777" w:rsidR="00252EB5" w:rsidRPr="00073DE5" w:rsidRDefault="00B3233D">
      <w:pPr>
        <w:pStyle w:val="TOC1"/>
        <w:tabs>
          <w:tab w:val="right" w:leader="dot" w:pos="9016"/>
        </w:tabs>
        <w:rPr>
          <w:rFonts w:eastAsia="Times New Roman"/>
          <w:b w:val="0"/>
          <w:noProof/>
          <w:sz w:val="22"/>
          <w:lang w:eastAsia="en-ZA"/>
        </w:rPr>
      </w:pPr>
      <w:r>
        <w:fldChar w:fldCharType="begin"/>
      </w:r>
      <w:r>
        <w:instrText xml:space="preserve"> TOC \o "1-3" \h \z \u </w:instrText>
      </w:r>
      <w:r>
        <w:fldChar w:fldCharType="separate"/>
      </w:r>
      <w:hyperlink w:anchor="_Toc417390001" w:history="1">
        <w:r w:rsidR="00252EB5" w:rsidRPr="006A1DF1">
          <w:rPr>
            <w:rStyle w:val="Hyperlink"/>
            <w:noProof/>
          </w:rPr>
          <w:t>Table of Contents</w:t>
        </w:r>
        <w:r w:rsidR="00252EB5">
          <w:rPr>
            <w:noProof/>
            <w:webHidden/>
          </w:rPr>
          <w:tab/>
        </w:r>
        <w:r w:rsidR="00252EB5">
          <w:rPr>
            <w:noProof/>
            <w:webHidden/>
          </w:rPr>
          <w:fldChar w:fldCharType="begin"/>
        </w:r>
        <w:r w:rsidR="00252EB5">
          <w:rPr>
            <w:noProof/>
            <w:webHidden/>
          </w:rPr>
          <w:instrText xml:space="preserve"> PAGEREF _Toc417390001 \h </w:instrText>
        </w:r>
        <w:r w:rsidR="00252EB5">
          <w:rPr>
            <w:noProof/>
            <w:webHidden/>
          </w:rPr>
        </w:r>
        <w:r w:rsidR="00252EB5">
          <w:rPr>
            <w:noProof/>
            <w:webHidden/>
          </w:rPr>
          <w:fldChar w:fldCharType="separate"/>
        </w:r>
        <w:r w:rsidR="00252EB5">
          <w:rPr>
            <w:noProof/>
            <w:webHidden/>
          </w:rPr>
          <w:t>1</w:t>
        </w:r>
        <w:r w:rsidR="00252EB5">
          <w:rPr>
            <w:noProof/>
            <w:webHidden/>
          </w:rPr>
          <w:fldChar w:fldCharType="end"/>
        </w:r>
      </w:hyperlink>
    </w:p>
    <w:p w14:paraId="1F54B370" w14:textId="77777777" w:rsidR="00252EB5" w:rsidRPr="00073DE5" w:rsidRDefault="00831202">
      <w:pPr>
        <w:pStyle w:val="TOC1"/>
        <w:tabs>
          <w:tab w:val="right" w:leader="dot" w:pos="9016"/>
        </w:tabs>
        <w:rPr>
          <w:rFonts w:eastAsia="Times New Roman"/>
          <w:b w:val="0"/>
          <w:noProof/>
          <w:sz w:val="22"/>
          <w:lang w:eastAsia="en-ZA"/>
        </w:rPr>
      </w:pPr>
      <w:hyperlink w:anchor="_Toc417390002" w:history="1">
        <w:r w:rsidR="00252EB5" w:rsidRPr="006A1DF1">
          <w:rPr>
            <w:rStyle w:val="Hyperlink"/>
            <w:noProof/>
          </w:rPr>
          <w:t>Key Elements and Outline</w:t>
        </w:r>
        <w:r w:rsidR="00252EB5">
          <w:rPr>
            <w:noProof/>
            <w:webHidden/>
          </w:rPr>
          <w:tab/>
        </w:r>
        <w:r w:rsidR="00252EB5">
          <w:rPr>
            <w:noProof/>
            <w:webHidden/>
          </w:rPr>
          <w:fldChar w:fldCharType="begin"/>
        </w:r>
        <w:r w:rsidR="00252EB5">
          <w:rPr>
            <w:noProof/>
            <w:webHidden/>
          </w:rPr>
          <w:instrText xml:space="preserve"> PAGEREF _Toc417390002 \h </w:instrText>
        </w:r>
        <w:r w:rsidR="00252EB5">
          <w:rPr>
            <w:noProof/>
            <w:webHidden/>
          </w:rPr>
        </w:r>
        <w:r w:rsidR="00252EB5">
          <w:rPr>
            <w:noProof/>
            <w:webHidden/>
          </w:rPr>
          <w:fldChar w:fldCharType="separate"/>
        </w:r>
        <w:r w:rsidR="00252EB5">
          <w:rPr>
            <w:noProof/>
            <w:webHidden/>
          </w:rPr>
          <w:t>2</w:t>
        </w:r>
        <w:r w:rsidR="00252EB5">
          <w:rPr>
            <w:noProof/>
            <w:webHidden/>
          </w:rPr>
          <w:fldChar w:fldCharType="end"/>
        </w:r>
      </w:hyperlink>
    </w:p>
    <w:p w14:paraId="0F7480B2" w14:textId="77777777" w:rsidR="00252EB5" w:rsidRPr="00073DE5" w:rsidRDefault="00831202">
      <w:pPr>
        <w:pStyle w:val="TOC2"/>
        <w:tabs>
          <w:tab w:val="right" w:leader="dot" w:pos="9016"/>
        </w:tabs>
        <w:rPr>
          <w:noProof/>
          <w:lang w:val="en-ZA" w:eastAsia="en-ZA"/>
        </w:rPr>
      </w:pPr>
      <w:hyperlink w:anchor="_Toc417390003" w:history="1">
        <w:r w:rsidR="00252EB5" w:rsidRPr="006A1DF1">
          <w:rPr>
            <w:rStyle w:val="Hyperlink"/>
            <w:noProof/>
          </w:rPr>
          <w:t>Module 1 - Numeracy</w:t>
        </w:r>
        <w:r w:rsidR="00252EB5">
          <w:rPr>
            <w:noProof/>
            <w:webHidden/>
          </w:rPr>
          <w:tab/>
        </w:r>
        <w:r w:rsidR="00252EB5">
          <w:rPr>
            <w:noProof/>
            <w:webHidden/>
          </w:rPr>
          <w:fldChar w:fldCharType="begin"/>
        </w:r>
        <w:r w:rsidR="00252EB5">
          <w:rPr>
            <w:noProof/>
            <w:webHidden/>
          </w:rPr>
          <w:instrText xml:space="preserve"> PAGEREF _Toc417390003 \h </w:instrText>
        </w:r>
        <w:r w:rsidR="00252EB5">
          <w:rPr>
            <w:noProof/>
            <w:webHidden/>
          </w:rPr>
        </w:r>
        <w:r w:rsidR="00252EB5">
          <w:rPr>
            <w:noProof/>
            <w:webHidden/>
          </w:rPr>
          <w:fldChar w:fldCharType="separate"/>
        </w:r>
        <w:r w:rsidR="00252EB5">
          <w:rPr>
            <w:noProof/>
            <w:webHidden/>
          </w:rPr>
          <w:t>10</w:t>
        </w:r>
        <w:r w:rsidR="00252EB5">
          <w:rPr>
            <w:noProof/>
            <w:webHidden/>
          </w:rPr>
          <w:fldChar w:fldCharType="end"/>
        </w:r>
      </w:hyperlink>
    </w:p>
    <w:p w14:paraId="0379D834" w14:textId="77777777" w:rsidR="00252EB5" w:rsidRPr="00073DE5" w:rsidRDefault="00831202">
      <w:pPr>
        <w:pStyle w:val="TOC3"/>
        <w:tabs>
          <w:tab w:val="right" w:leader="dot" w:pos="9016"/>
        </w:tabs>
        <w:rPr>
          <w:noProof/>
          <w:lang w:val="en-ZA" w:eastAsia="en-ZA"/>
        </w:rPr>
      </w:pPr>
      <w:hyperlink w:anchor="_Toc417390004" w:history="1">
        <w:r w:rsidR="00252EB5" w:rsidRPr="006A1DF1">
          <w:rPr>
            <w:rStyle w:val="Hyperlink"/>
            <w:noProof/>
          </w:rPr>
          <w:t>Notional Hours Matrix</w:t>
        </w:r>
        <w:r w:rsidR="00252EB5">
          <w:rPr>
            <w:noProof/>
            <w:webHidden/>
          </w:rPr>
          <w:tab/>
        </w:r>
        <w:r w:rsidR="00252EB5">
          <w:rPr>
            <w:noProof/>
            <w:webHidden/>
          </w:rPr>
          <w:fldChar w:fldCharType="begin"/>
        </w:r>
        <w:r w:rsidR="00252EB5">
          <w:rPr>
            <w:noProof/>
            <w:webHidden/>
          </w:rPr>
          <w:instrText xml:space="preserve"> PAGEREF _Toc417390004 \h </w:instrText>
        </w:r>
        <w:r w:rsidR="00252EB5">
          <w:rPr>
            <w:noProof/>
            <w:webHidden/>
          </w:rPr>
        </w:r>
        <w:r w:rsidR="00252EB5">
          <w:rPr>
            <w:noProof/>
            <w:webHidden/>
          </w:rPr>
          <w:fldChar w:fldCharType="separate"/>
        </w:r>
        <w:r w:rsidR="00252EB5">
          <w:rPr>
            <w:noProof/>
            <w:webHidden/>
          </w:rPr>
          <w:t>10</w:t>
        </w:r>
        <w:r w:rsidR="00252EB5">
          <w:rPr>
            <w:noProof/>
            <w:webHidden/>
          </w:rPr>
          <w:fldChar w:fldCharType="end"/>
        </w:r>
      </w:hyperlink>
    </w:p>
    <w:p w14:paraId="7467E475" w14:textId="77777777" w:rsidR="00252EB5" w:rsidRPr="00073DE5" w:rsidRDefault="00831202">
      <w:pPr>
        <w:pStyle w:val="TOC3"/>
        <w:tabs>
          <w:tab w:val="right" w:leader="dot" w:pos="9016"/>
        </w:tabs>
        <w:rPr>
          <w:noProof/>
          <w:lang w:val="en-ZA" w:eastAsia="en-ZA"/>
        </w:rPr>
      </w:pPr>
      <w:hyperlink w:anchor="_Toc417390005" w:history="1">
        <w:r w:rsidR="00252EB5" w:rsidRPr="006A1DF1">
          <w:rPr>
            <w:rStyle w:val="Hyperlink"/>
            <w:noProof/>
          </w:rPr>
          <w:t>Facilitation</w:t>
        </w:r>
        <w:r w:rsidR="00252EB5">
          <w:rPr>
            <w:noProof/>
            <w:webHidden/>
          </w:rPr>
          <w:tab/>
        </w:r>
        <w:r w:rsidR="00252EB5">
          <w:rPr>
            <w:noProof/>
            <w:webHidden/>
          </w:rPr>
          <w:fldChar w:fldCharType="begin"/>
        </w:r>
        <w:r w:rsidR="00252EB5">
          <w:rPr>
            <w:noProof/>
            <w:webHidden/>
          </w:rPr>
          <w:instrText xml:space="preserve"> PAGEREF _Toc417390005 \h </w:instrText>
        </w:r>
        <w:r w:rsidR="00252EB5">
          <w:rPr>
            <w:noProof/>
            <w:webHidden/>
          </w:rPr>
        </w:r>
        <w:r w:rsidR="00252EB5">
          <w:rPr>
            <w:noProof/>
            <w:webHidden/>
          </w:rPr>
          <w:fldChar w:fldCharType="separate"/>
        </w:r>
        <w:r w:rsidR="00252EB5">
          <w:rPr>
            <w:noProof/>
            <w:webHidden/>
          </w:rPr>
          <w:t>11</w:t>
        </w:r>
        <w:r w:rsidR="00252EB5">
          <w:rPr>
            <w:noProof/>
            <w:webHidden/>
          </w:rPr>
          <w:fldChar w:fldCharType="end"/>
        </w:r>
      </w:hyperlink>
    </w:p>
    <w:p w14:paraId="50B444BA" w14:textId="77777777" w:rsidR="00252EB5" w:rsidRPr="00073DE5" w:rsidRDefault="00831202">
      <w:pPr>
        <w:pStyle w:val="TOC2"/>
        <w:tabs>
          <w:tab w:val="right" w:leader="dot" w:pos="9016"/>
        </w:tabs>
        <w:rPr>
          <w:noProof/>
          <w:lang w:val="en-ZA" w:eastAsia="en-ZA"/>
        </w:rPr>
      </w:pPr>
      <w:hyperlink w:anchor="_Toc417390006" w:history="1">
        <w:r w:rsidR="00252EB5" w:rsidRPr="006A1DF1">
          <w:rPr>
            <w:rStyle w:val="Hyperlink"/>
            <w:noProof/>
          </w:rPr>
          <w:t>Module 2 – Numeracy, Literacy &amp; HIV/AIDS</w:t>
        </w:r>
        <w:r w:rsidR="00252EB5">
          <w:rPr>
            <w:noProof/>
            <w:webHidden/>
          </w:rPr>
          <w:tab/>
        </w:r>
        <w:r w:rsidR="00252EB5">
          <w:rPr>
            <w:noProof/>
            <w:webHidden/>
          </w:rPr>
          <w:fldChar w:fldCharType="begin"/>
        </w:r>
        <w:r w:rsidR="00252EB5">
          <w:rPr>
            <w:noProof/>
            <w:webHidden/>
          </w:rPr>
          <w:instrText xml:space="preserve"> PAGEREF _Toc417390006 \h </w:instrText>
        </w:r>
        <w:r w:rsidR="00252EB5">
          <w:rPr>
            <w:noProof/>
            <w:webHidden/>
          </w:rPr>
        </w:r>
        <w:r w:rsidR="00252EB5">
          <w:rPr>
            <w:noProof/>
            <w:webHidden/>
          </w:rPr>
          <w:fldChar w:fldCharType="separate"/>
        </w:r>
        <w:r w:rsidR="00252EB5">
          <w:rPr>
            <w:noProof/>
            <w:webHidden/>
          </w:rPr>
          <w:t>12</w:t>
        </w:r>
        <w:r w:rsidR="00252EB5">
          <w:rPr>
            <w:noProof/>
            <w:webHidden/>
          </w:rPr>
          <w:fldChar w:fldCharType="end"/>
        </w:r>
      </w:hyperlink>
    </w:p>
    <w:p w14:paraId="2EBD86E3" w14:textId="77777777" w:rsidR="00252EB5" w:rsidRPr="00073DE5" w:rsidRDefault="00831202">
      <w:pPr>
        <w:pStyle w:val="TOC3"/>
        <w:tabs>
          <w:tab w:val="right" w:leader="dot" w:pos="9016"/>
        </w:tabs>
        <w:rPr>
          <w:noProof/>
          <w:lang w:val="en-ZA" w:eastAsia="en-ZA"/>
        </w:rPr>
      </w:pPr>
      <w:hyperlink w:anchor="_Toc417390007" w:history="1">
        <w:r w:rsidR="00252EB5" w:rsidRPr="006A1DF1">
          <w:rPr>
            <w:rStyle w:val="Hyperlink"/>
            <w:noProof/>
          </w:rPr>
          <w:t>Notional Hours Matrix</w:t>
        </w:r>
        <w:r w:rsidR="00252EB5">
          <w:rPr>
            <w:noProof/>
            <w:webHidden/>
          </w:rPr>
          <w:tab/>
        </w:r>
        <w:r w:rsidR="00252EB5">
          <w:rPr>
            <w:noProof/>
            <w:webHidden/>
          </w:rPr>
          <w:fldChar w:fldCharType="begin"/>
        </w:r>
        <w:r w:rsidR="00252EB5">
          <w:rPr>
            <w:noProof/>
            <w:webHidden/>
          </w:rPr>
          <w:instrText xml:space="preserve"> PAGEREF _Toc417390007 \h </w:instrText>
        </w:r>
        <w:r w:rsidR="00252EB5">
          <w:rPr>
            <w:noProof/>
            <w:webHidden/>
          </w:rPr>
        </w:r>
        <w:r w:rsidR="00252EB5">
          <w:rPr>
            <w:noProof/>
            <w:webHidden/>
          </w:rPr>
          <w:fldChar w:fldCharType="separate"/>
        </w:r>
        <w:r w:rsidR="00252EB5">
          <w:rPr>
            <w:noProof/>
            <w:webHidden/>
          </w:rPr>
          <w:t>12</w:t>
        </w:r>
        <w:r w:rsidR="00252EB5">
          <w:rPr>
            <w:noProof/>
            <w:webHidden/>
          </w:rPr>
          <w:fldChar w:fldCharType="end"/>
        </w:r>
      </w:hyperlink>
    </w:p>
    <w:p w14:paraId="37EC7AD9" w14:textId="77777777" w:rsidR="00252EB5" w:rsidRPr="00073DE5" w:rsidRDefault="00831202">
      <w:pPr>
        <w:pStyle w:val="TOC3"/>
        <w:tabs>
          <w:tab w:val="right" w:leader="dot" w:pos="9016"/>
        </w:tabs>
        <w:rPr>
          <w:noProof/>
          <w:lang w:val="en-ZA" w:eastAsia="en-ZA"/>
        </w:rPr>
      </w:pPr>
      <w:hyperlink w:anchor="_Toc417390008" w:history="1">
        <w:r w:rsidR="00252EB5" w:rsidRPr="006A1DF1">
          <w:rPr>
            <w:rStyle w:val="Hyperlink"/>
            <w:noProof/>
          </w:rPr>
          <w:t>Facilitation</w:t>
        </w:r>
        <w:r w:rsidR="00252EB5">
          <w:rPr>
            <w:noProof/>
            <w:webHidden/>
          </w:rPr>
          <w:tab/>
        </w:r>
        <w:r w:rsidR="00252EB5">
          <w:rPr>
            <w:noProof/>
            <w:webHidden/>
          </w:rPr>
          <w:fldChar w:fldCharType="begin"/>
        </w:r>
        <w:r w:rsidR="00252EB5">
          <w:rPr>
            <w:noProof/>
            <w:webHidden/>
          </w:rPr>
          <w:instrText xml:space="preserve"> PAGEREF _Toc417390008 \h </w:instrText>
        </w:r>
        <w:r w:rsidR="00252EB5">
          <w:rPr>
            <w:noProof/>
            <w:webHidden/>
          </w:rPr>
        </w:r>
        <w:r w:rsidR="00252EB5">
          <w:rPr>
            <w:noProof/>
            <w:webHidden/>
          </w:rPr>
          <w:fldChar w:fldCharType="separate"/>
        </w:r>
        <w:r w:rsidR="00252EB5">
          <w:rPr>
            <w:noProof/>
            <w:webHidden/>
          </w:rPr>
          <w:t>12</w:t>
        </w:r>
        <w:r w:rsidR="00252EB5">
          <w:rPr>
            <w:noProof/>
            <w:webHidden/>
          </w:rPr>
          <w:fldChar w:fldCharType="end"/>
        </w:r>
      </w:hyperlink>
    </w:p>
    <w:p w14:paraId="06319C25" w14:textId="77777777" w:rsidR="00252EB5" w:rsidRPr="00073DE5" w:rsidRDefault="00831202">
      <w:pPr>
        <w:pStyle w:val="TOC2"/>
        <w:tabs>
          <w:tab w:val="right" w:leader="dot" w:pos="9016"/>
        </w:tabs>
        <w:rPr>
          <w:noProof/>
          <w:lang w:val="en-ZA" w:eastAsia="en-ZA"/>
        </w:rPr>
      </w:pPr>
      <w:hyperlink w:anchor="_Toc417390009" w:history="1">
        <w:r w:rsidR="00252EB5" w:rsidRPr="006A1DF1">
          <w:rPr>
            <w:rStyle w:val="Hyperlink"/>
            <w:noProof/>
          </w:rPr>
          <w:t>Module 3 – Market Requirements</w:t>
        </w:r>
        <w:r w:rsidR="00252EB5">
          <w:rPr>
            <w:noProof/>
            <w:webHidden/>
          </w:rPr>
          <w:tab/>
        </w:r>
        <w:r w:rsidR="00252EB5">
          <w:rPr>
            <w:noProof/>
            <w:webHidden/>
          </w:rPr>
          <w:fldChar w:fldCharType="begin"/>
        </w:r>
        <w:r w:rsidR="00252EB5">
          <w:rPr>
            <w:noProof/>
            <w:webHidden/>
          </w:rPr>
          <w:instrText xml:space="preserve"> PAGEREF _Toc417390009 \h </w:instrText>
        </w:r>
        <w:r w:rsidR="00252EB5">
          <w:rPr>
            <w:noProof/>
            <w:webHidden/>
          </w:rPr>
        </w:r>
        <w:r w:rsidR="00252EB5">
          <w:rPr>
            <w:noProof/>
            <w:webHidden/>
          </w:rPr>
          <w:fldChar w:fldCharType="separate"/>
        </w:r>
        <w:r w:rsidR="00252EB5">
          <w:rPr>
            <w:noProof/>
            <w:webHidden/>
          </w:rPr>
          <w:t>14</w:t>
        </w:r>
        <w:r w:rsidR="00252EB5">
          <w:rPr>
            <w:noProof/>
            <w:webHidden/>
          </w:rPr>
          <w:fldChar w:fldCharType="end"/>
        </w:r>
      </w:hyperlink>
    </w:p>
    <w:p w14:paraId="383FEB98" w14:textId="77777777" w:rsidR="00252EB5" w:rsidRPr="00073DE5" w:rsidRDefault="00831202">
      <w:pPr>
        <w:pStyle w:val="TOC3"/>
        <w:tabs>
          <w:tab w:val="right" w:leader="dot" w:pos="9016"/>
        </w:tabs>
        <w:rPr>
          <w:noProof/>
          <w:lang w:val="en-ZA" w:eastAsia="en-ZA"/>
        </w:rPr>
      </w:pPr>
      <w:hyperlink w:anchor="_Toc417390010" w:history="1">
        <w:r w:rsidR="00252EB5" w:rsidRPr="006A1DF1">
          <w:rPr>
            <w:rStyle w:val="Hyperlink"/>
            <w:noProof/>
          </w:rPr>
          <w:t>Notional Hours Matrix</w:t>
        </w:r>
        <w:r w:rsidR="00252EB5">
          <w:rPr>
            <w:noProof/>
            <w:webHidden/>
          </w:rPr>
          <w:tab/>
        </w:r>
        <w:r w:rsidR="00252EB5">
          <w:rPr>
            <w:noProof/>
            <w:webHidden/>
          </w:rPr>
          <w:fldChar w:fldCharType="begin"/>
        </w:r>
        <w:r w:rsidR="00252EB5">
          <w:rPr>
            <w:noProof/>
            <w:webHidden/>
          </w:rPr>
          <w:instrText xml:space="preserve"> PAGEREF _Toc417390010 \h </w:instrText>
        </w:r>
        <w:r w:rsidR="00252EB5">
          <w:rPr>
            <w:noProof/>
            <w:webHidden/>
          </w:rPr>
        </w:r>
        <w:r w:rsidR="00252EB5">
          <w:rPr>
            <w:noProof/>
            <w:webHidden/>
          </w:rPr>
          <w:fldChar w:fldCharType="separate"/>
        </w:r>
        <w:r w:rsidR="00252EB5">
          <w:rPr>
            <w:noProof/>
            <w:webHidden/>
          </w:rPr>
          <w:t>14</w:t>
        </w:r>
        <w:r w:rsidR="00252EB5">
          <w:rPr>
            <w:noProof/>
            <w:webHidden/>
          </w:rPr>
          <w:fldChar w:fldCharType="end"/>
        </w:r>
      </w:hyperlink>
    </w:p>
    <w:p w14:paraId="073DE9E2" w14:textId="77777777" w:rsidR="00252EB5" w:rsidRPr="00073DE5" w:rsidRDefault="00831202">
      <w:pPr>
        <w:pStyle w:val="TOC3"/>
        <w:tabs>
          <w:tab w:val="right" w:leader="dot" w:pos="9016"/>
        </w:tabs>
        <w:rPr>
          <w:noProof/>
          <w:lang w:val="en-ZA" w:eastAsia="en-ZA"/>
        </w:rPr>
      </w:pPr>
      <w:hyperlink w:anchor="_Toc417390011" w:history="1">
        <w:r w:rsidR="00252EB5" w:rsidRPr="006A1DF1">
          <w:rPr>
            <w:rStyle w:val="Hyperlink"/>
            <w:noProof/>
          </w:rPr>
          <w:t>Facilitation</w:t>
        </w:r>
        <w:r w:rsidR="00252EB5">
          <w:rPr>
            <w:noProof/>
            <w:webHidden/>
          </w:rPr>
          <w:tab/>
        </w:r>
        <w:r w:rsidR="00252EB5">
          <w:rPr>
            <w:noProof/>
            <w:webHidden/>
          </w:rPr>
          <w:fldChar w:fldCharType="begin"/>
        </w:r>
        <w:r w:rsidR="00252EB5">
          <w:rPr>
            <w:noProof/>
            <w:webHidden/>
          </w:rPr>
          <w:instrText xml:space="preserve"> PAGEREF _Toc417390011 \h </w:instrText>
        </w:r>
        <w:r w:rsidR="00252EB5">
          <w:rPr>
            <w:noProof/>
            <w:webHidden/>
          </w:rPr>
        </w:r>
        <w:r w:rsidR="00252EB5">
          <w:rPr>
            <w:noProof/>
            <w:webHidden/>
          </w:rPr>
          <w:fldChar w:fldCharType="separate"/>
        </w:r>
        <w:r w:rsidR="00252EB5">
          <w:rPr>
            <w:noProof/>
            <w:webHidden/>
          </w:rPr>
          <w:t>14</w:t>
        </w:r>
        <w:r w:rsidR="00252EB5">
          <w:rPr>
            <w:noProof/>
            <w:webHidden/>
          </w:rPr>
          <w:fldChar w:fldCharType="end"/>
        </w:r>
      </w:hyperlink>
    </w:p>
    <w:p w14:paraId="6D423766" w14:textId="77777777" w:rsidR="00252EB5" w:rsidRPr="00073DE5" w:rsidRDefault="00831202">
      <w:pPr>
        <w:pStyle w:val="TOC2"/>
        <w:tabs>
          <w:tab w:val="right" w:leader="dot" w:pos="9016"/>
        </w:tabs>
        <w:rPr>
          <w:noProof/>
          <w:lang w:val="en-ZA" w:eastAsia="en-ZA"/>
        </w:rPr>
      </w:pPr>
      <w:hyperlink w:anchor="_Toc417390012" w:history="1">
        <w:r w:rsidR="00252EB5" w:rsidRPr="006A1DF1">
          <w:rPr>
            <w:rStyle w:val="Hyperlink"/>
            <w:noProof/>
          </w:rPr>
          <w:t>Module 4 – Understand the Sector and Industry</w:t>
        </w:r>
        <w:r w:rsidR="00252EB5">
          <w:rPr>
            <w:noProof/>
            <w:webHidden/>
          </w:rPr>
          <w:tab/>
        </w:r>
        <w:r w:rsidR="00252EB5">
          <w:rPr>
            <w:noProof/>
            <w:webHidden/>
          </w:rPr>
          <w:fldChar w:fldCharType="begin"/>
        </w:r>
        <w:r w:rsidR="00252EB5">
          <w:rPr>
            <w:noProof/>
            <w:webHidden/>
          </w:rPr>
          <w:instrText xml:space="preserve"> PAGEREF _Toc417390012 \h </w:instrText>
        </w:r>
        <w:r w:rsidR="00252EB5">
          <w:rPr>
            <w:noProof/>
            <w:webHidden/>
          </w:rPr>
        </w:r>
        <w:r w:rsidR="00252EB5">
          <w:rPr>
            <w:noProof/>
            <w:webHidden/>
          </w:rPr>
          <w:fldChar w:fldCharType="separate"/>
        </w:r>
        <w:r w:rsidR="00252EB5">
          <w:rPr>
            <w:noProof/>
            <w:webHidden/>
          </w:rPr>
          <w:t>16</w:t>
        </w:r>
        <w:r w:rsidR="00252EB5">
          <w:rPr>
            <w:noProof/>
            <w:webHidden/>
          </w:rPr>
          <w:fldChar w:fldCharType="end"/>
        </w:r>
      </w:hyperlink>
    </w:p>
    <w:p w14:paraId="20543C04" w14:textId="77777777" w:rsidR="00252EB5" w:rsidRPr="00073DE5" w:rsidRDefault="00831202">
      <w:pPr>
        <w:pStyle w:val="TOC3"/>
        <w:tabs>
          <w:tab w:val="right" w:leader="dot" w:pos="9016"/>
        </w:tabs>
        <w:rPr>
          <w:noProof/>
          <w:lang w:val="en-ZA" w:eastAsia="en-ZA"/>
        </w:rPr>
      </w:pPr>
      <w:hyperlink w:anchor="_Toc417390013" w:history="1">
        <w:r w:rsidR="00252EB5" w:rsidRPr="006A1DF1">
          <w:rPr>
            <w:rStyle w:val="Hyperlink"/>
            <w:noProof/>
          </w:rPr>
          <w:t>Notional Hours Matrix</w:t>
        </w:r>
        <w:r w:rsidR="00252EB5">
          <w:rPr>
            <w:noProof/>
            <w:webHidden/>
          </w:rPr>
          <w:tab/>
        </w:r>
        <w:r w:rsidR="00252EB5">
          <w:rPr>
            <w:noProof/>
            <w:webHidden/>
          </w:rPr>
          <w:fldChar w:fldCharType="begin"/>
        </w:r>
        <w:r w:rsidR="00252EB5">
          <w:rPr>
            <w:noProof/>
            <w:webHidden/>
          </w:rPr>
          <w:instrText xml:space="preserve"> PAGEREF _Toc417390013 \h </w:instrText>
        </w:r>
        <w:r w:rsidR="00252EB5">
          <w:rPr>
            <w:noProof/>
            <w:webHidden/>
          </w:rPr>
        </w:r>
        <w:r w:rsidR="00252EB5">
          <w:rPr>
            <w:noProof/>
            <w:webHidden/>
          </w:rPr>
          <w:fldChar w:fldCharType="separate"/>
        </w:r>
        <w:r w:rsidR="00252EB5">
          <w:rPr>
            <w:noProof/>
            <w:webHidden/>
          </w:rPr>
          <w:t>16</w:t>
        </w:r>
        <w:r w:rsidR="00252EB5">
          <w:rPr>
            <w:noProof/>
            <w:webHidden/>
          </w:rPr>
          <w:fldChar w:fldCharType="end"/>
        </w:r>
      </w:hyperlink>
    </w:p>
    <w:p w14:paraId="5A8F37F3" w14:textId="77777777" w:rsidR="00252EB5" w:rsidRPr="00073DE5" w:rsidRDefault="00831202">
      <w:pPr>
        <w:pStyle w:val="TOC3"/>
        <w:tabs>
          <w:tab w:val="right" w:leader="dot" w:pos="9016"/>
        </w:tabs>
        <w:rPr>
          <w:noProof/>
          <w:lang w:val="en-ZA" w:eastAsia="en-ZA"/>
        </w:rPr>
      </w:pPr>
      <w:hyperlink w:anchor="_Toc417390014" w:history="1">
        <w:r w:rsidR="00252EB5" w:rsidRPr="006A1DF1">
          <w:rPr>
            <w:rStyle w:val="Hyperlink"/>
            <w:noProof/>
          </w:rPr>
          <w:t>Facilitation</w:t>
        </w:r>
        <w:r w:rsidR="00252EB5">
          <w:rPr>
            <w:noProof/>
            <w:webHidden/>
          </w:rPr>
          <w:tab/>
        </w:r>
        <w:r w:rsidR="00252EB5">
          <w:rPr>
            <w:noProof/>
            <w:webHidden/>
          </w:rPr>
          <w:fldChar w:fldCharType="begin"/>
        </w:r>
        <w:r w:rsidR="00252EB5">
          <w:rPr>
            <w:noProof/>
            <w:webHidden/>
          </w:rPr>
          <w:instrText xml:space="preserve"> PAGEREF _Toc417390014 \h </w:instrText>
        </w:r>
        <w:r w:rsidR="00252EB5">
          <w:rPr>
            <w:noProof/>
            <w:webHidden/>
          </w:rPr>
        </w:r>
        <w:r w:rsidR="00252EB5">
          <w:rPr>
            <w:noProof/>
            <w:webHidden/>
          </w:rPr>
          <w:fldChar w:fldCharType="separate"/>
        </w:r>
        <w:r w:rsidR="00252EB5">
          <w:rPr>
            <w:noProof/>
            <w:webHidden/>
          </w:rPr>
          <w:t>16</w:t>
        </w:r>
        <w:r w:rsidR="00252EB5">
          <w:rPr>
            <w:noProof/>
            <w:webHidden/>
          </w:rPr>
          <w:fldChar w:fldCharType="end"/>
        </w:r>
      </w:hyperlink>
    </w:p>
    <w:p w14:paraId="43623E98" w14:textId="77777777" w:rsidR="00252EB5" w:rsidRPr="00073DE5" w:rsidRDefault="00831202">
      <w:pPr>
        <w:pStyle w:val="TOC2"/>
        <w:tabs>
          <w:tab w:val="right" w:leader="dot" w:pos="9016"/>
        </w:tabs>
        <w:rPr>
          <w:noProof/>
          <w:lang w:val="en-ZA" w:eastAsia="en-ZA"/>
        </w:rPr>
      </w:pPr>
      <w:hyperlink w:anchor="_Toc417390015" w:history="1">
        <w:r w:rsidR="00252EB5" w:rsidRPr="006A1DF1">
          <w:rPr>
            <w:rStyle w:val="Hyperlink"/>
            <w:noProof/>
          </w:rPr>
          <w:t>Module 5 – Financial Requirements</w:t>
        </w:r>
        <w:r w:rsidR="00252EB5">
          <w:rPr>
            <w:noProof/>
            <w:webHidden/>
          </w:rPr>
          <w:tab/>
        </w:r>
        <w:r w:rsidR="00252EB5">
          <w:rPr>
            <w:noProof/>
            <w:webHidden/>
          </w:rPr>
          <w:fldChar w:fldCharType="begin"/>
        </w:r>
        <w:r w:rsidR="00252EB5">
          <w:rPr>
            <w:noProof/>
            <w:webHidden/>
          </w:rPr>
          <w:instrText xml:space="preserve"> PAGEREF _Toc417390015 \h </w:instrText>
        </w:r>
        <w:r w:rsidR="00252EB5">
          <w:rPr>
            <w:noProof/>
            <w:webHidden/>
          </w:rPr>
        </w:r>
        <w:r w:rsidR="00252EB5">
          <w:rPr>
            <w:noProof/>
            <w:webHidden/>
          </w:rPr>
          <w:fldChar w:fldCharType="separate"/>
        </w:r>
        <w:r w:rsidR="00252EB5">
          <w:rPr>
            <w:noProof/>
            <w:webHidden/>
          </w:rPr>
          <w:t>18</w:t>
        </w:r>
        <w:r w:rsidR="00252EB5">
          <w:rPr>
            <w:noProof/>
            <w:webHidden/>
          </w:rPr>
          <w:fldChar w:fldCharType="end"/>
        </w:r>
      </w:hyperlink>
    </w:p>
    <w:p w14:paraId="2B08147A" w14:textId="77777777" w:rsidR="00252EB5" w:rsidRPr="00073DE5" w:rsidRDefault="00831202">
      <w:pPr>
        <w:pStyle w:val="TOC3"/>
        <w:tabs>
          <w:tab w:val="right" w:leader="dot" w:pos="9016"/>
        </w:tabs>
        <w:rPr>
          <w:noProof/>
          <w:lang w:val="en-ZA" w:eastAsia="en-ZA"/>
        </w:rPr>
      </w:pPr>
      <w:hyperlink w:anchor="_Toc417390016" w:history="1">
        <w:r w:rsidR="00252EB5" w:rsidRPr="006A1DF1">
          <w:rPr>
            <w:rStyle w:val="Hyperlink"/>
            <w:noProof/>
          </w:rPr>
          <w:t>Notional Hours Matrix</w:t>
        </w:r>
        <w:r w:rsidR="00252EB5">
          <w:rPr>
            <w:noProof/>
            <w:webHidden/>
          </w:rPr>
          <w:tab/>
        </w:r>
        <w:r w:rsidR="00252EB5">
          <w:rPr>
            <w:noProof/>
            <w:webHidden/>
          </w:rPr>
          <w:fldChar w:fldCharType="begin"/>
        </w:r>
        <w:r w:rsidR="00252EB5">
          <w:rPr>
            <w:noProof/>
            <w:webHidden/>
          </w:rPr>
          <w:instrText xml:space="preserve"> PAGEREF _Toc417390016 \h </w:instrText>
        </w:r>
        <w:r w:rsidR="00252EB5">
          <w:rPr>
            <w:noProof/>
            <w:webHidden/>
          </w:rPr>
        </w:r>
        <w:r w:rsidR="00252EB5">
          <w:rPr>
            <w:noProof/>
            <w:webHidden/>
          </w:rPr>
          <w:fldChar w:fldCharType="separate"/>
        </w:r>
        <w:r w:rsidR="00252EB5">
          <w:rPr>
            <w:noProof/>
            <w:webHidden/>
          </w:rPr>
          <w:t>18</w:t>
        </w:r>
        <w:r w:rsidR="00252EB5">
          <w:rPr>
            <w:noProof/>
            <w:webHidden/>
          </w:rPr>
          <w:fldChar w:fldCharType="end"/>
        </w:r>
      </w:hyperlink>
    </w:p>
    <w:p w14:paraId="70065C31" w14:textId="77777777" w:rsidR="00252EB5" w:rsidRPr="00073DE5" w:rsidRDefault="00831202">
      <w:pPr>
        <w:pStyle w:val="TOC3"/>
        <w:tabs>
          <w:tab w:val="right" w:leader="dot" w:pos="9016"/>
        </w:tabs>
        <w:rPr>
          <w:noProof/>
          <w:lang w:val="en-ZA" w:eastAsia="en-ZA"/>
        </w:rPr>
      </w:pPr>
      <w:hyperlink w:anchor="_Toc417390017" w:history="1">
        <w:r w:rsidR="00252EB5" w:rsidRPr="006A1DF1">
          <w:rPr>
            <w:rStyle w:val="Hyperlink"/>
            <w:noProof/>
          </w:rPr>
          <w:t>Facilitation</w:t>
        </w:r>
        <w:r w:rsidR="00252EB5">
          <w:rPr>
            <w:noProof/>
            <w:webHidden/>
          </w:rPr>
          <w:tab/>
        </w:r>
        <w:r w:rsidR="00252EB5">
          <w:rPr>
            <w:noProof/>
            <w:webHidden/>
          </w:rPr>
          <w:fldChar w:fldCharType="begin"/>
        </w:r>
        <w:r w:rsidR="00252EB5">
          <w:rPr>
            <w:noProof/>
            <w:webHidden/>
          </w:rPr>
          <w:instrText xml:space="preserve"> PAGEREF _Toc417390017 \h </w:instrText>
        </w:r>
        <w:r w:rsidR="00252EB5">
          <w:rPr>
            <w:noProof/>
            <w:webHidden/>
          </w:rPr>
        </w:r>
        <w:r w:rsidR="00252EB5">
          <w:rPr>
            <w:noProof/>
            <w:webHidden/>
          </w:rPr>
          <w:fldChar w:fldCharType="separate"/>
        </w:r>
        <w:r w:rsidR="00252EB5">
          <w:rPr>
            <w:noProof/>
            <w:webHidden/>
          </w:rPr>
          <w:t>18</w:t>
        </w:r>
        <w:r w:rsidR="00252EB5">
          <w:rPr>
            <w:noProof/>
            <w:webHidden/>
          </w:rPr>
          <w:fldChar w:fldCharType="end"/>
        </w:r>
      </w:hyperlink>
    </w:p>
    <w:p w14:paraId="3F0BB5C4" w14:textId="77777777" w:rsidR="00252EB5" w:rsidRPr="00073DE5" w:rsidRDefault="00831202">
      <w:pPr>
        <w:pStyle w:val="TOC2"/>
        <w:tabs>
          <w:tab w:val="right" w:leader="dot" w:pos="9016"/>
        </w:tabs>
        <w:rPr>
          <w:noProof/>
          <w:lang w:val="en-ZA" w:eastAsia="en-ZA"/>
        </w:rPr>
      </w:pPr>
      <w:hyperlink w:anchor="_Toc417390018" w:history="1">
        <w:r w:rsidR="00252EB5" w:rsidRPr="006A1DF1">
          <w:rPr>
            <w:rStyle w:val="Hyperlink"/>
            <w:noProof/>
          </w:rPr>
          <w:t>Module 6 - Business Operations</w:t>
        </w:r>
        <w:r w:rsidR="00252EB5">
          <w:rPr>
            <w:noProof/>
            <w:webHidden/>
          </w:rPr>
          <w:tab/>
        </w:r>
        <w:r w:rsidR="00252EB5">
          <w:rPr>
            <w:noProof/>
            <w:webHidden/>
          </w:rPr>
          <w:fldChar w:fldCharType="begin"/>
        </w:r>
        <w:r w:rsidR="00252EB5">
          <w:rPr>
            <w:noProof/>
            <w:webHidden/>
          </w:rPr>
          <w:instrText xml:space="preserve"> PAGEREF _Toc417390018 \h </w:instrText>
        </w:r>
        <w:r w:rsidR="00252EB5">
          <w:rPr>
            <w:noProof/>
            <w:webHidden/>
          </w:rPr>
        </w:r>
        <w:r w:rsidR="00252EB5">
          <w:rPr>
            <w:noProof/>
            <w:webHidden/>
          </w:rPr>
          <w:fldChar w:fldCharType="separate"/>
        </w:r>
        <w:r w:rsidR="00252EB5">
          <w:rPr>
            <w:noProof/>
            <w:webHidden/>
          </w:rPr>
          <w:t>20</w:t>
        </w:r>
        <w:r w:rsidR="00252EB5">
          <w:rPr>
            <w:noProof/>
            <w:webHidden/>
          </w:rPr>
          <w:fldChar w:fldCharType="end"/>
        </w:r>
      </w:hyperlink>
    </w:p>
    <w:p w14:paraId="3F4904AF" w14:textId="77777777" w:rsidR="00252EB5" w:rsidRPr="00073DE5" w:rsidRDefault="00831202">
      <w:pPr>
        <w:pStyle w:val="TOC3"/>
        <w:tabs>
          <w:tab w:val="right" w:leader="dot" w:pos="9016"/>
        </w:tabs>
        <w:rPr>
          <w:noProof/>
          <w:lang w:val="en-ZA" w:eastAsia="en-ZA"/>
        </w:rPr>
      </w:pPr>
      <w:hyperlink w:anchor="_Toc417390019" w:history="1">
        <w:r w:rsidR="00252EB5" w:rsidRPr="006A1DF1">
          <w:rPr>
            <w:rStyle w:val="Hyperlink"/>
            <w:noProof/>
          </w:rPr>
          <w:t>Notional Hours Matrix</w:t>
        </w:r>
        <w:r w:rsidR="00252EB5">
          <w:rPr>
            <w:noProof/>
            <w:webHidden/>
          </w:rPr>
          <w:tab/>
        </w:r>
        <w:r w:rsidR="00252EB5">
          <w:rPr>
            <w:noProof/>
            <w:webHidden/>
          </w:rPr>
          <w:fldChar w:fldCharType="begin"/>
        </w:r>
        <w:r w:rsidR="00252EB5">
          <w:rPr>
            <w:noProof/>
            <w:webHidden/>
          </w:rPr>
          <w:instrText xml:space="preserve"> PAGEREF _Toc417390019 \h </w:instrText>
        </w:r>
        <w:r w:rsidR="00252EB5">
          <w:rPr>
            <w:noProof/>
            <w:webHidden/>
          </w:rPr>
        </w:r>
        <w:r w:rsidR="00252EB5">
          <w:rPr>
            <w:noProof/>
            <w:webHidden/>
          </w:rPr>
          <w:fldChar w:fldCharType="separate"/>
        </w:r>
        <w:r w:rsidR="00252EB5">
          <w:rPr>
            <w:noProof/>
            <w:webHidden/>
          </w:rPr>
          <w:t>20</w:t>
        </w:r>
        <w:r w:rsidR="00252EB5">
          <w:rPr>
            <w:noProof/>
            <w:webHidden/>
          </w:rPr>
          <w:fldChar w:fldCharType="end"/>
        </w:r>
      </w:hyperlink>
    </w:p>
    <w:p w14:paraId="6F45774D" w14:textId="77777777" w:rsidR="00252EB5" w:rsidRPr="00073DE5" w:rsidRDefault="00831202">
      <w:pPr>
        <w:pStyle w:val="TOC3"/>
        <w:tabs>
          <w:tab w:val="right" w:leader="dot" w:pos="9016"/>
        </w:tabs>
        <w:rPr>
          <w:noProof/>
          <w:lang w:val="en-ZA" w:eastAsia="en-ZA"/>
        </w:rPr>
      </w:pPr>
      <w:hyperlink w:anchor="_Toc417390020" w:history="1">
        <w:r w:rsidR="00252EB5" w:rsidRPr="006A1DF1">
          <w:rPr>
            <w:rStyle w:val="Hyperlink"/>
            <w:noProof/>
          </w:rPr>
          <w:t>Facilitation</w:t>
        </w:r>
        <w:r w:rsidR="00252EB5">
          <w:rPr>
            <w:noProof/>
            <w:webHidden/>
          </w:rPr>
          <w:tab/>
        </w:r>
        <w:r w:rsidR="00252EB5">
          <w:rPr>
            <w:noProof/>
            <w:webHidden/>
          </w:rPr>
          <w:fldChar w:fldCharType="begin"/>
        </w:r>
        <w:r w:rsidR="00252EB5">
          <w:rPr>
            <w:noProof/>
            <w:webHidden/>
          </w:rPr>
          <w:instrText xml:space="preserve"> PAGEREF _Toc417390020 \h </w:instrText>
        </w:r>
        <w:r w:rsidR="00252EB5">
          <w:rPr>
            <w:noProof/>
            <w:webHidden/>
          </w:rPr>
        </w:r>
        <w:r w:rsidR="00252EB5">
          <w:rPr>
            <w:noProof/>
            <w:webHidden/>
          </w:rPr>
          <w:fldChar w:fldCharType="separate"/>
        </w:r>
        <w:r w:rsidR="00252EB5">
          <w:rPr>
            <w:noProof/>
            <w:webHidden/>
          </w:rPr>
          <w:t>20</w:t>
        </w:r>
        <w:r w:rsidR="00252EB5">
          <w:rPr>
            <w:noProof/>
            <w:webHidden/>
          </w:rPr>
          <w:fldChar w:fldCharType="end"/>
        </w:r>
      </w:hyperlink>
    </w:p>
    <w:p w14:paraId="56FEBAFC" w14:textId="77777777" w:rsidR="0027021A" w:rsidRPr="0027021A" w:rsidRDefault="00B3233D" w:rsidP="0027021A">
      <w:r>
        <w:fldChar w:fldCharType="end"/>
      </w:r>
    </w:p>
    <w:p w14:paraId="055832B0" w14:textId="77777777" w:rsidR="00E35D91" w:rsidRPr="00F07C0A" w:rsidRDefault="009947D5" w:rsidP="00F07C0A">
      <w:r>
        <w:br w:type="page"/>
      </w:r>
    </w:p>
    <w:p w14:paraId="239D34F3" w14:textId="77777777" w:rsidR="00D01A48" w:rsidRDefault="00D01A48" w:rsidP="00F07C0A">
      <w:pPr>
        <w:pStyle w:val="Heading1"/>
      </w:pPr>
      <w:bookmarkStart w:id="2" w:name="_Toc417390002"/>
      <w:r>
        <w:t>Key Elements and Outline</w:t>
      </w:r>
      <w:bookmarkEnd w:id="1"/>
      <w:bookmarkEnd w:id="2"/>
      <w:r>
        <w:t xml:space="preserve"> </w:t>
      </w:r>
    </w:p>
    <w:p w14:paraId="61050BCB" w14:textId="77777777" w:rsidR="00D01A48" w:rsidRDefault="00D01A48" w:rsidP="00D01A48">
      <w:pPr>
        <w:widowControl w:val="0"/>
        <w:autoSpaceDE w:val="0"/>
        <w:autoSpaceDN w:val="0"/>
        <w:adjustRightInd w:val="0"/>
        <w:ind w:right="-212"/>
        <w:rPr>
          <w:bCs/>
          <w:w w:val="101"/>
          <w:sz w:val="24"/>
          <w:szCs w:val="24"/>
        </w:rPr>
      </w:pPr>
      <w:r w:rsidRPr="000C2F40">
        <w:rPr>
          <w:bCs/>
          <w:w w:val="101"/>
          <w:sz w:val="24"/>
          <w:szCs w:val="24"/>
        </w:rPr>
        <w:t xml:space="preserve">Key Elements and Outline of the </w:t>
      </w:r>
      <w:r w:rsidR="008B195A">
        <w:rPr>
          <w:b/>
          <w:bCs/>
          <w:w w:val="101"/>
          <w:sz w:val="24"/>
          <w:szCs w:val="24"/>
        </w:rPr>
        <w:t>New Venture Creation Level 2 Qualification</w:t>
      </w:r>
      <w:r w:rsidRPr="000C2F40">
        <w:rPr>
          <w:bCs/>
          <w:w w:val="101"/>
          <w:sz w:val="24"/>
          <w:szCs w:val="24"/>
        </w:rPr>
        <w:t xml:space="preserve"> as</w:t>
      </w:r>
      <w:r>
        <w:rPr>
          <w:bCs/>
          <w:w w:val="101"/>
          <w:sz w:val="24"/>
          <w:szCs w:val="24"/>
        </w:rPr>
        <w:t xml:space="preserve"> NQF Aligned Learning Programme: </w:t>
      </w:r>
    </w:p>
    <w:p w14:paraId="19A24975" w14:textId="77777777" w:rsidR="000D596F" w:rsidRDefault="000D596F" w:rsidP="00D01A48">
      <w:pPr>
        <w:widowControl w:val="0"/>
        <w:autoSpaceDE w:val="0"/>
        <w:autoSpaceDN w:val="0"/>
        <w:adjustRightInd w:val="0"/>
        <w:ind w:right="-212"/>
        <w:rPr>
          <w:bCs/>
          <w:w w:val="101"/>
          <w:sz w:val="24"/>
          <w:szCs w:val="24"/>
        </w:rPr>
      </w:pPr>
    </w:p>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146"/>
        <w:gridCol w:w="6850"/>
      </w:tblGrid>
      <w:tr w:rsidR="000D596F" w14:paraId="01F01FB7" w14:textId="77777777" w:rsidTr="00717898">
        <w:tc>
          <w:tcPr>
            <w:tcW w:w="2178" w:type="dxa"/>
            <w:tcBorders>
              <w:top w:val="double" w:sz="4" w:space="0" w:color="365F91"/>
              <w:left w:val="double" w:sz="4" w:space="0" w:color="365F91"/>
              <w:bottom w:val="single" w:sz="4" w:space="0" w:color="365F91"/>
              <w:right w:val="single" w:sz="4" w:space="0" w:color="365F91"/>
            </w:tcBorders>
          </w:tcPr>
          <w:p w14:paraId="01E8D7C3" w14:textId="77777777" w:rsidR="000D596F" w:rsidRDefault="000D596F" w:rsidP="00717898">
            <w:pPr>
              <w:rPr>
                <w:b/>
              </w:rPr>
            </w:pPr>
            <w:r>
              <w:rPr>
                <w:b/>
              </w:rPr>
              <w:t xml:space="preserve">Name of Programme </w:t>
            </w:r>
          </w:p>
        </w:tc>
        <w:tc>
          <w:tcPr>
            <w:tcW w:w="7064" w:type="dxa"/>
            <w:tcBorders>
              <w:top w:val="double" w:sz="4" w:space="0" w:color="365F91"/>
              <w:left w:val="single" w:sz="4" w:space="0" w:color="365F91"/>
              <w:bottom w:val="single" w:sz="4" w:space="0" w:color="365F91"/>
              <w:right w:val="double" w:sz="4" w:space="0" w:color="365F91"/>
            </w:tcBorders>
          </w:tcPr>
          <w:p w14:paraId="5CAA078A" w14:textId="77777777" w:rsidR="000D596F" w:rsidRPr="003B3279" w:rsidRDefault="000D596F" w:rsidP="00717898">
            <w:pPr>
              <w:rPr>
                <w:highlight w:val="lightGray"/>
              </w:rPr>
            </w:pPr>
            <w:r w:rsidRPr="003B3279">
              <w:rPr>
                <w:rFonts w:cs="Tahoma"/>
                <w:color w:val="000000"/>
              </w:rPr>
              <w:t>Module 1: Use basic Mathematics in order to fulfil new venture functions effectively</w:t>
            </w:r>
          </w:p>
        </w:tc>
      </w:tr>
      <w:tr w:rsidR="000D596F" w14:paraId="2D097872"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73FD6D25" w14:textId="77777777" w:rsidR="000D596F" w:rsidRDefault="000D596F" w:rsidP="00717898">
            <w:pPr>
              <w:rPr>
                <w:b/>
              </w:rPr>
            </w:pPr>
            <w:r>
              <w:rPr>
                <w:b/>
              </w:rPr>
              <w:t xml:space="preserve">Purpose of Programme </w:t>
            </w:r>
          </w:p>
        </w:tc>
        <w:tc>
          <w:tcPr>
            <w:tcW w:w="7064" w:type="dxa"/>
            <w:tcBorders>
              <w:top w:val="single" w:sz="4" w:space="0" w:color="365F91"/>
              <w:left w:val="single" w:sz="4" w:space="0" w:color="365F91"/>
              <w:bottom w:val="single" w:sz="4" w:space="0" w:color="365F91"/>
              <w:right w:val="double" w:sz="4" w:space="0" w:color="365F91"/>
            </w:tcBorders>
          </w:tcPr>
          <w:p w14:paraId="5C511117" w14:textId="77777777" w:rsidR="000D596F" w:rsidRPr="003B3279" w:rsidRDefault="000D596F" w:rsidP="00717898">
            <w:pPr>
              <w:rPr>
                <w:rFonts w:cs="Tahoma"/>
                <w:highlight w:val="lightGray"/>
              </w:rPr>
            </w:pPr>
            <w:r w:rsidRPr="003B3279">
              <w:rPr>
                <w:rFonts w:cs="Tahoma"/>
                <w:highlight w:val="lightGray"/>
              </w:rPr>
              <w:t>The purpose of the qualification is to equip entrepreneurs and potential entrepreneurs with the knowledge and skills needed to start and maintain their own business and to encourage owners of very small businesses to move from the informal to the formal business sector.  One of the skills needed by business owners is knowledge of mathematics and how to use mathematical principles in business.  This learning programme aims to equip learners with the necessary mathematical skills and knowledge to successfully run their own businesses.</w:t>
            </w:r>
          </w:p>
        </w:tc>
      </w:tr>
      <w:tr w:rsidR="000D596F" w14:paraId="421F433B"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5F5E8621" w14:textId="77777777" w:rsidR="000D596F" w:rsidRDefault="000D596F" w:rsidP="00717898">
            <w:pPr>
              <w:rPr>
                <w:b/>
              </w:rPr>
            </w:pPr>
            <w:r>
              <w:rPr>
                <w:b/>
              </w:rPr>
              <w:t>Duration of Programme</w:t>
            </w:r>
          </w:p>
        </w:tc>
        <w:tc>
          <w:tcPr>
            <w:tcW w:w="7064" w:type="dxa"/>
            <w:tcBorders>
              <w:top w:val="single" w:sz="4" w:space="0" w:color="365F91"/>
              <w:left w:val="single" w:sz="4" w:space="0" w:color="365F91"/>
              <w:bottom w:val="single" w:sz="4" w:space="0" w:color="365F91"/>
              <w:right w:val="double" w:sz="4" w:space="0" w:color="365F91"/>
            </w:tcBorders>
          </w:tcPr>
          <w:p w14:paraId="484C7C3A" w14:textId="77777777" w:rsidR="000D596F" w:rsidRDefault="000D596F" w:rsidP="00717898">
            <w:r>
              <w:t>The programme consists of 17 credits = 170 notional hours, of which at least 30% must be spent in the classroom:</w:t>
            </w:r>
          </w:p>
          <w:p w14:paraId="3946878D" w14:textId="77777777" w:rsidR="000D596F" w:rsidRPr="000D596F" w:rsidRDefault="000D596F" w:rsidP="000D596F">
            <w:pPr>
              <w:pStyle w:val="ListBullet2"/>
              <w:numPr>
                <w:ilvl w:val="0"/>
                <w:numId w:val="29"/>
              </w:numPr>
              <w:spacing w:before="0" w:after="0"/>
              <w:ind w:left="714" w:hanging="357"/>
              <w:rPr>
                <w:rFonts w:ascii="Calibri" w:hAnsi="Calibri"/>
              </w:rPr>
            </w:pPr>
            <w:r w:rsidRPr="000D596F">
              <w:rPr>
                <w:rFonts w:ascii="Calibri" w:hAnsi="Calibri"/>
              </w:rPr>
              <w:t>51 hours classroom training</w:t>
            </w:r>
          </w:p>
          <w:p w14:paraId="61CAF4D4" w14:textId="77777777" w:rsidR="000D596F" w:rsidRPr="00315683" w:rsidRDefault="000D596F" w:rsidP="000D596F">
            <w:pPr>
              <w:pStyle w:val="ListBullet2"/>
              <w:numPr>
                <w:ilvl w:val="0"/>
                <w:numId w:val="29"/>
              </w:numPr>
              <w:spacing w:before="0" w:after="0"/>
              <w:ind w:left="714" w:hanging="357"/>
            </w:pPr>
            <w:r w:rsidRPr="000D596F">
              <w:rPr>
                <w:rFonts w:ascii="Calibri" w:hAnsi="Calibri"/>
              </w:rPr>
              <w:t>119 hours workplace learning</w:t>
            </w:r>
          </w:p>
        </w:tc>
      </w:tr>
      <w:tr w:rsidR="000D596F" w14:paraId="7C0332E3"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4462FC95" w14:textId="77777777" w:rsidR="000D596F" w:rsidRDefault="000D596F" w:rsidP="00717898">
            <w:pPr>
              <w:rPr>
                <w:b/>
              </w:rPr>
            </w:pPr>
            <w:r>
              <w:rPr>
                <w:b/>
              </w:rPr>
              <w:t xml:space="preserve">NQF Level </w:t>
            </w:r>
          </w:p>
        </w:tc>
        <w:tc>
          <w:tcPr>
            <w:tcW w:w="7064" w:type="dxa"/>
            <w:tcBorders>
              <w:top w:val="single" w:sz="4" w:space="0" w:color="365F91"/>
              <w:left w:val="single" w:sz="4" w:space="0" w:color="365F91"/>
              <w:bottom w:val="single" w:sz="4" w:space="0" w:color="365F91"/>
              <w:right w:val="double" w:sz="4" w:space="0" w:color="365F91"/>
            </w:tcBorders>
          </w:tcPr>
          <w:p w14:paraId="2480CB47" w14:textId="77777777" w:rsidR="000D596F" w:rsidRPr="003C3119" w:rsidRDefault="000D596F" w:rsidP="00717898">
            <w:pPr>
              <w:rPr>
                <w:rFonts w:cs="Calibri"/>
              </w:rPr>
            </w:pPr>
            <w:r w:rsidRPr="003C3119">
              <w:rPr>
                <w:rFonts w:cs="Calibri"/>
              </w:rPr>
              <w:t>2</w:t>
            </w:r>
          </w:p>
        </w:tc>
      </w:tr>
      <w:tr w:rsidR="000D596F" w14:paraId="2E614068"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21C43557" w14:textId="77777777" w:rsidR="000D596F" w:rsidRDefault="000D596F" w:rsidP="00717898">
            <w:pPr>
              <w:rPr>
                <w:b/>
              </w:rPr>
            </w:pPr>
            <w:r>
              <w:rPr>
                <w:b/>
              </w:rPr>
              <w:t>Exit Level Outcomes</w:t>
            </w:r>
          </w:p>
        </w:tc>
        <w:tc>
          <w:tcPr>
            <w:tcW w:w="7064" w:type="dxa"/>
            <w:tcBorders>
              <w:top w:val="single" w:sz="4" w:space="0" w:color="365F91"/>
              <w:left w:val="single" w:sz="4" w:space="0" w:color="365F91"/>
              <w:bottom w:val="single" w:sz="4" w:space="0" w:color="365F91"/>
              <w:right w:val="double" w:sz="4" w:space="0" w:color="365F91"/>
            </w:tcBorders>
          </w:tcPr>
          <w:p w14:paraId="7F3EFC48" w14:textId="77777777" w:rsidR="000D596F" w:rsidRPr="003C3119" w:rsidRDefault="000D596F" w:rsidP="00717898">
            <w:pPr>
              <w:rPr>
                <w:rFonts w:cs="Calibri"/>
              </w:rPr>
            </w:pPr>
            <w:r w:rsidRPr="003C3119">
              <w:rPr>
                <w:rFonts w:cs="Calibri"/>
                <w:color w:val="000000"/>
              </w:rPr>
              <w:t>Use basic Mathematics in order to fulfill new venture functions effectively</w:t>
            </w:r>
          </w:p>
        </w:tc>
      </w:tr>
      <w:tr w:rsidR="000D596F" w14:paraId="318CF519"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63F09F22" w14:textId="77777777" w:rsidR="000D596F" w:rsidRDefault="000D596F" w:rsidP="00717898">
            <w:pPr>
              <w:rPr>
                <w:b/>
              </w:rPr>
            </w:pPr>
            <w:r>
              <w:rPr>
                <w:b/>
              </w:rPr>
              <w:t xml:space="preserve">Related assessment criteria </w:t>
            </w:r>
          </w:p>
        </w:tc>
        <w:tc>
          <w:tcPr>
            <w:tcW w:w="7064" w:type="dxa"/>
            <w:tcBorders>
              <w:top w:val="single" w:sz="4" w:space="0" w:color="365F91"/>
              <w:left w:val="single" w:sz="4" w:space="0" w:color="365F91"/>
              <w:bottom w:val="single" w:sz="4" w:space="0" w:color="365F91"/>
              <w:right w:val="double" w:sz="4" w:space="0" w:color="365F91"/>
            </w:tcBorders>
          </w:tcPr>
          <w:p w14:paraId="2115D4E3" w14:textId="77777777" w:rsidR="000D596F" w:rsidRPr="003C3119" w:rsidRDefault="000D596F" w:rsidP="000D596F">
            <w:pPr>
              <w:pStyle w:val="BulletText1"/>
              <w:numPr>
                <w:ilvl w:val="0"/>
                <w:numId w:val="30"/>
              </w:numPr>
              <w:ind w:left="397"/>
              <w:rPr>
                <w:rFonts w:cs="Calibri"/>
              </w:rPr>
            </w:pPr>
            <w:r w:rsidRPr="003C3119">
              <w:rPr>
                <w:rFonts w:cs="Calibri"/>
                <w:color w:val="000000"/>
              </w:rPr>
              <w:t>Mathematics is correctly used to perform calculations relating to the various aspects of the new venture</w:t>
            </w:r>
          </w:p>
          <w:p w14:paraId="5D94D3C4" w14:textId="77777777" w:rsidR="000D596F" w:rsidRPr="003C3119" w:rsidRDefault="000D596F" w:rsidP="000D596F">
            <w:pPr>
              <w:pStyle w:val="BulletText1"/>
              <w:numPr>
                <w:ilvl w:val="0"/>
                <w:numId w:val="30"/>
              </w:numPr>
              <w:ind w:left="397"/>
              <w:rPr>
                <w:rFonts w:cs="Calibri"/>
              </w:rPr>
            </w:pPr>
            <w:r w:rsidRPr="003C3119">
              <w:rPr>
                <w:rFonts w:cs="Calibri"/>
                <w:color w:val="000000"/>
              </w:rPr>
              <w:t>Mathematical data is interpreted and used to assist with decision-making and problem-solving in the new venture</w:t>
            </w:r>
          </w:p>
        </w:tc>
      </w:tr>
      <w:tr w:rsidR="000D596F" w14:paraId="28CB3CCB"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07A39355" w14:textId="77777777" w:rsidR="000D596F" w:rsidRDefault="000D596F" w:rsidP="00717898">
            <w:pPr>
              <w:rPr>
                <w:b/>
              </w:rPr>
            </w:pPr>
            <w:r>
              <w:rPr>
                <w:b/>
              </w:rPr>
              <w:t xml:space="preserve">Critical Cross Field Outcomes </w:t>
            </w:r>
          </w:p>
        </w:tc>
        <w:tc>
          <w:tcPr>
            <w:tcW w:w="7064" w:type="dxa"/>
            <w:tcBorders>
              <w:top w:val="single" w:sz="4" w:space="0" w:color="365F91"/>
              <w:left w:val="single" w:sz="4" w:space="0" w:color="365F91"/>
              <w:bottom w:val="single" w:sz="4" w:space="0" w:color="365F91"/>
              <w:right w:val="double" w:sz="4" w:space="0" w:color="365F91"/>
            </w:tcBorders>
          </w:tcPr>
          <w:p w14:paraId="2957CFCA" w14:textId="77777777" w:rsidR="000D596F" w:rsidRPr="003C3119" w:rsidRDefault="000D596F" w:rsidP="00717898">
            <w:pPr>
              <w:rPr>
                <w:rFonts w:cs="Calibri"/>
              </w:rPr>
            </w:pPr>
            <w:r w:rsidRPr="003C3119">
              <w:rPr>
                <w:rFonts w:cs="Calibri"/>
              </w:rPr>
              <w:t>No exit level CCFO’s mentioned in the qualification</w:t>
            </w:r>
          </w:p>
        </w:tc>
      </w:tr>
      <w:tr w:rsidR="000D596F" w14:paraId="3C1BC4B9"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17E80B5E" w14:textId="77777777" w:rsidR="000D596F" w:rsidRDefault="000D596F" w:rsidP="00717898">
            <w:pPr>
              <w:rPr>
                <w:b/>
              </w:rPr>
            </w:pPr>
            <w:r>
              <w:rPr>
                <w:b/>
              </w:rPr>
              <w:t>Target Group / Occupational link</w:t>
            </w:r>
          </w:p>
        </w:tc>
        <w:tc>
          <w:tcPr>
            <w:tcW w:w="7064" w:type="dxa"/>
            <w:tcBorders>
              <w:top w:val="single" w:sz="4" w:space="0" w:color="365F91"/>
              <w:left w:val="single" w:sz="4" w:space="0" w:color="365F91"/>
              <w:bottom w:val="single" w:sz="4" w:space="0" w:color="365F91"/>
              <w:right w:val="double" w:sz="4" w:space="0" w:color="365F91"/>
            </w:tcBorders>
          </w:tcPr>
          <w:p w14:paraId="3C08E3E6" w14:textId="77777777" w:rsidR="000D596F" w:rsidRPr="003C3119" w:rsidRDefault="000D596F" w:rsidP="00717898">
            <w:pPr>
              <w:rPr>
                <w:rFonts w:cs="Calibri"/>
              </w:rPr>
            </w:pPr>
            <w:r w:rsidRPr="003C3119">
              <w:rPr>
                <w:rFonts w:cs="Calibri"/>
              </w:rPr>
              <w:t>Existing and prospective entrepreneurs who wish to start their own business rather than applying for a job</w:t>
            </w:r>
          </w:p>
        </w:tc>
      </w:tr>
      <w:tr w:rsidR="000D596F" w14:paraId="7CEAB3A2"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1056C2B4" w14:textId="77777777" w:rsidR="000D596F" w:rsidRDefault="000D596F" w:rsidP="00717898">
            <w:pPr>
              <w:rPr>
                <w:b/>
              </w:rPr>
            </w:pPr>
            <w:r>
              <w:rPr>
                <w:b/>
              </w:rPr>
              <w:t xml:space="preserve">Learning assumed to be in place </w:t>
            </w:r>
          </w:p>
        </w:tc>
        <w:tc>
          <w:tcPr>
            <w:tcW w:w="7064" w:type="dxa"/>
            <w:tcBorders>
              <w:top w:val="single" w:sz="4" w:space="0" w:color="365F91"/>
              <w:left w:val="single" w:sz="4" w:space="0" w:color="365F91"/>
              <w:bottom w:val="single" w:sz="4" w:space="0" w:color="365F91"/>
              <w:right w:val="double" w:sz="4" w:space="0" w:color="365F91"/>
            </w:tcBorders>
          </w:tcPr>
          <w:p w14:paraId="6B783088" w14:textId="77777777" w:rsidR="000D596F" w:rsidRPr="003C3119" w:rsidRDefault="000D596F" w:rsidP="00717898">
            <w:pPr>
              <w:rPr>
                <w:rFonts w:cs="Calibri"/>
                <w:color w:val="000000"/>
              </w:rPr>
            </w:pPr>
            <w:r w:rsidRPr="003C3119">
              <w:rPr>
                <w:rFonts w:cs="Calibri"/>
                <w:color w:val="000000"/>
              </w:rPr>
              <w:t>It is assumed that learners are competent in Communication and Mathematical Literacy at NQF Level 1</w:t>
            </w:r>
          </w:p>
        </w:tc>
      </w:tr>
      <w:tr w:rsidR="000D596F" w14:paraId="15252C4E"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52FA5326" w14:textId="77777777" w:rsidR="000D596F" w:rsidRDefault="000D596F" w:rsidP="00717898">
            <w:pPr>
              <w:rPr>
                <w:b/>
              </w:rPr>
            </w:pPr>
            <w:r>
              <w:rPr>
                <w:b/>
              </w:rPr>
              <w:t xml:space="preserve">Essential Embedded Knowledge </w:t>
            </w:r>
          </w:p>
        </w:tc>
        <w:tc>
          <w:tcPr>
            <w:tcW w:w="7064" w:type="dxa"/>
            <w:tcBorders>
              <w:top w:val="single" w:sz="4" w:space="0" w:color="365F91"/>
              <w:left w:val="single" w:sz="4" w:space="0" w:color="365F91"/>
              <w:bottom w:val="single" w:sz="4" w:space="0" w:color="365F91"/>
              <w:right w:val="double" w:sz="4" w:space="0" w:color="365F91"/>
            </w:tcBorders>
          </w:tcPr>
          <w:p w14:paraId="6854B809" w14:textId="77777777" w:rsidR="000D596F" w:rsidRPr="003C3119" w:rsidRDefault="000D596F" w:rsidP="00717898">
            <w:pPr>
              <w:rPr>
                <w:rFonts w:cs="Calibri"/>
              </w:rPr>
            </w:pPr>
            <w:r w:rsidRPr="003C3119">
              <w:rPr>
                <w:rFonts w:cs="Calibri"/>
              </w:rPr>
              <w:t>There is no mention made of EEK in the qualification, apart from those required by individual unit standards</w:t>
            </w:r>
          </w:p>
        </w:tc>
      </w:tr>
      <w:tr w:rsidR="000D596F" w14:paraId="5DB71CF9"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4E21698D" w14:textId="77777777" w:rsidR="000D596F" w:rsidRDefault="000D596F" w:rsidP="00717898">
            <w:pPr>
              <w:rPr>
                <w:b/>
              </w:rPr>
            </w:pPr>
            <w:r>
              <w:rPr>
                <w:b/>
              </w:rPr>
              <w:t xml:space="preserve">Range Statement </w:t>
            </w:r>
          </w:p>
        </w:tc>
        <w:tc>
          <w:tcPr>
            <w:tcW w:w="7064" w:type="dxa"/>
            <w:tcBorders>
              <w:top w:val="single" w:sz="4" w:space="0" w:color="365F91"/>
              <w:left w:val="single" w:sz="4" w:space="0" w:color="365F91"/>
              <w:bottom w:val="single" w:sz="4" w:space="0" w:color="365F91"/>
              <w:right w:val="double" w:sz="4" w:space="0" w:color="365F91"/>
            </w:tcBorders>
          </w:tcPr>
          <w:p w14:paraId="72DB2F6B" w14:textId="77777777" w:rsidR="000D596F" w:rsidRPr="003C3119" w:rsidRDefault="000D596F" w:rsidP="00717898">
            <w:pPr>
              <w:rPr>
                <w:rFonts w:cs="Calibri"/>
              </w:rPr>
            </w:pPr>
            <w:r w:rsidRPr="003C3119">
              <w:rPr>
                <w:rFonts w:cs="Calibri"/>
              </w:rPr>
              <w:t>N/A</w:t>
            </w:r>
          </w:p>
        </w:tc>
      </w:tr>
      <w:tr w:rsidR="000D596F" w14:paraId="5632CC4B" w14:textId="77777777" w:rsidTr="00717898">
        <w:tc>
          <w:tcPr>
            <w:tcW w:w="2178" w:type="dxa"/>
            <w:tcBorders>
              <w:top w:val="single" w:sz="4" w:space="0" w:color="365F91"/>
              <w:left w:val="double" w:sz="4" w:space="0" w:color="365F91"/>
              <w:bottom w:val="double" w:sz="4" w:space="0" w:color="365F91"/>
              <w:right w:val="single" w:sz="4" w:space="0" w:color="365F91"/>
            </w:tcBorders>
          </w:tcPr>
          <w:p w14:paraId="54DF5519" w14:textId="77777777" w:rsidR="000D596F" w:rsidRDefault="000D596F" w:rsidP="00717898">
            <w:pPr>
              <w:rPr>
                <w:b/>
              </w:rPr>
            </w:pPr>
            <w:r>
              <w:rPr>
                <w:b/>
              </w:rPr>
              <w:t xml:space="preserve">Recognition of Prior Learning </w:t>
            </w:r>
          </w:p>
        </w:tc>
        <w:tc>
          <w:tcPr>
            <w:tcW w:w="7064" w:type="dxa"/>
            <w:tcBorders>
              <w:top w:val="single" w:sz="4" w:space="0" w:color="365F91"/>
              <w:left w:val="single" w:sz="4" w:space="0" w:color="365F91"/>
              <w:bottom w:val="double" w:sz="4" w:space="0" w:color="365F91"/>
              <w:right w:val="double" w:sz="4" w:space="0" w:color="365F91"/>
            </w:tcBorders>
          </w:tcPr>
          <w:p w14:paraId="16D0755A" w14:textId="77777777" w:rsidR="000D596F" w:rsidRPr="003C3119" w:rsidRDefault="000D596F" w:rsidP="00717898">
            <w:pPr>
              <w:rPr>
                <w:rFonts w:cs="Calibri"/>
                <w:color w:val="000000"/>
              </w:rPr>
            </w:pPr>
            <w:r w:rsidRPr="003C3119">
              <w:rPr>
                <w:rFonts w:cs="Calibri"/>
              </w:rPr>
              <w:t>All modules of this qualification make provision for RPL.  Learner and Assessor will jointly decide on methods to determine prior learning and competence in the knowledge, skills, values and attitudes implicit in the Qualification and the associated Unit Standards. Recognition of Prior Learning will be done by means of an Integrated Assessment </w:t>
            </w:r>
          </w:p>
        </w:tc>
      </w:tr>
      <w:tr w:rsidR="000D596F" w14:paraId="203F1E52" w14:textId="77777777" w:rsidTr="00717898">
        <w:tc>
          <w:tcPr>
            <w:tcW w:w="2178" w:type="dxa"/>
            <w:tcBorders>
              <w:top w:val="double" w:sz="4" w:space="0" w:color="365F91"/>
              <w:left w:val="double" w:sz="4" w:space="0" w:color="365F91"/>
              <w:bottom w:val="double" w:sz="4" w:space="0" w:color="365F91"/>
              <w:right w:val="single" w:sz="4" w:space="0" w:color="365F91"/>
            </w:tcBorders>
          </w:tcPr>
          <w:p w14:paraId="75D447D6" w14:textId="77777777" w:rsidR="000D596F" w:rsidRDefault="000D596F" w:rsidP="00717898">
            <w:pPr>
              <w:rPr>
                <w:b/>
              </w:rPr>
            </w:pPr>
            <w:r>
              <w:rPr>
                <w:b/>
              </w:rPr>
              <w:t xml:space="preserve">Learning Materials </w:t>
            </w:r>
          </w:p>
        </w:tc>
        <w:tc>
          <w:tcPr>
            <w:tcW w:w="7064" w:type="dxa"/>
            <w:tcBorders>
              <w:top w:val="double" w:sz="4" w:space="0" w:color="365F91"/>
              <w:left w:val="single" w:sz="4" w:space="0" w:color="365F91"/>
              <w:bottom w:val="double" w:sz="4" w:space="0" w:color="365F91"/>
              <w:right w:val="double" w:sz="4" w:space="0" w:color="365F91"/>
            </w:tcBorders>
          </w:tcPr>
          <w:p w14:paraId="6BD4E0D7" w14:textId="77777777" w:rsidR="000D596F" w:rsidRPr="000D596F" w:rsidRDefault="000D596F" w:rsidP="00717898">
            <w:r w:rsidRPr="000D596F">
              <w:t xml:space="preserve">The programme pack consists out of the following documents: </w:t>
            </w:r>
          </w:p>
          <w:p w14:paraId="60C27AEF"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 xml:space="preserve">Learner Guide </w:t>
            </w:r>
          </w:p>
          <w:p w14:paraId="1FF31325"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A separate learner workbook comprising of formative assessment activities</w:t>
            </w:r>
          </w:p>
          <w:p w14:paraId="4B3230A2"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 xml:space="preserve">Facilitator Guide with specific instructions for the facilitator </w:t>
            </w:r>
          </w:p>
          <w:p w14:paraId="5F80878C"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A separate workbook that contains model answers for activities</w:t>
            </w:r>
          </w:p>
          <w:p w14:paraId="60DCF7C0"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Learner Assessment Guide which becomes the PoE</w:t>
            </w:r>
          </w:p>
          <w:p w14:paraId="18195E30"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Facilitator Assessment Guide which contains duplicates of all required forms, as well as model answers</w:t>
            </w:r>
          </w:p>
        </w:tc>
      </w:tr>
    </w:tbl>
    <w:p w14:paraId="307B032F" w14:textId="77777777" w:rsidR="000D596F" w:rsidRDefault="000D596F" w:rsidP="000D596F">
      <w:pPr>
        <w:widowControl w:val="0"/>
        <w:autoSpaceDE w:val="0"/>
        <w:autoSpaceDN w:val="0"/>
        <w:adjustRightInd w:val="0"/>
        <w:ind w:right="-212"/>
        <w:rPr>
          <w:bCs/>
          <w:w w:val="101"/>
          <w:sz w:val="24"/>
          <w:szCs w:val="24"/>
        </w:rPr>
      </w:pPr>
    </w:p>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144"/>
        <w:gridCol w:w="6852"/>
      </w:tblGrid>
      <w:tr w:rsidR="000D596F" w:rsidRPr="002E5EC4" w14:paraId="482A4262" w14:textId="77777777" w:rsidTr="00717898">
        <w:tc>
          <w:tcPr>
            <w:tcW w:w="2178" w:type="dxa"/>
          </w:tcPr>
          <w:p w14:paraId="7A360247" w14:textId="77777777" w:rsidR="000D596F" w:rsidRPr="002E5EC4" w:rsidRDefault="000D596F" w:rsidP="00717898">
            <w:pPr>
              <w:rPr>
                <w:b/>
              </w:rPr>
            </w:pPr>
            <w:r w:rsidRPr="002E5EC4">
              <w:rPr>
                <w:b/>
              </w:rPr>
              <w:t xml:space="preserve">Name of Programme </w:t>
            </w:r>
          </w:p>
        </w:tc>
        <w:tc>
          <w:tcPr>
            <w:tcW w:w="7064" w:type="dxa"/>
          </w:tcPr>
          <w:p w14:paraId="050266B1" w14:textId="77777777" w:rsidR="000D596F" w:rsidRPr="00A36BFA" w:rsidRDefault="000D596F" w:rsidP="00717898">
            <w:pPr>
              <w:rPr>
                <w:rFonts w:cs="Calibri"/>
                <w:highlight w:val="lightGray"/>
              </w:rPr>
            </w:pPr>
            <w:r w:rsidRPr="00A36BFA">
              <w:rPr>
                <w:rFonts w:cs="Calibri"/>
                <w:color w:val="000000"/>
              </w:rPr>
              <w:t xml:space="preserve">Module 2: Communication skills </w:t>
            </w:r>
          </w:p>
        </w:tc>
      </w:tr>
      <w:tr w:rsidR="000D596F" w:rsidRPr="002E5EC4" w14:paraId="56A28BE3" w14:textId="77777777" w:rsidTr="00717898">
        <w:tc>
          <w:tcPr>
            <w:tcW w:w="2178" w:type="dxa"/>
          </w:tcPr>
          <w:p w14:paraId="18417847" w14:textId="77777777" w:rsidR="000D596F" w:rsidRPr="002E5EC4" w:rsidRDefault="000D596F" w:rsidP="00717898">
            <w:pPr>
              <w:rPr>
                <w:b/>
              </w:rPr>
            </w:pPr>
            <w:r w:rsidRPr="002E5EC4">
              <w:rPr>
                <w:b/>
              </w:rPr>
              <w:t xml:space="preserve">Purpose of Programme </w:t>
            </w:r>
          </w:p>
        </w:tc>
        <w:tc>
          <w:tcPr>
            <w:tcW w:w="7064" w:type="dxa"/>
            <w:shd w:val="clear" w:color="auto" w:fill="auto"/>
          </w:tcPr>
          <w:p w14:paraId="22B00AFF" w14:textId="77777777" w:rsidR="000D596F" w:rsidRPr="00A36BFA" w:rsidRDefault="000D596F" w:rsidP="00717898">
            <w:pPr>
              <w:rPr>
                <w:rFonts w:cs="Calibri"/>
                <w:highlight w:val="lightGray"/>
              </w:rPr>
            </w:pPr>
            <w:r w:rsidRPr="00A36BFA">
              <w:rPr>
                <w:rFonts w:cs="Calibri"/>
                <w:highlight w:val="lightGray"/>
              </w:rPr>
              <w:t>Communication skills are some of the most important skills needed by everyone and is especially true of business owners, as are knowledge of HIV/AIDS and the impact this could have on a business. This learning programme aims to equip learners with the necessary communication skills and knowledge to successfully interact with employees, clients and suppliers.</w:t>
            </w:r>
          </w:p>
        </w:tc>
      </w:tr>
      <w:tr w:rsidR="000D596F" w:rsidRPr="002E5EC4" w14:paraId="30402F22" w14:textId="77777777" w:rsidTr="00717898">
        <w:tc>
          <w:tcPr>
            <w:tcW w:w="2178" w:type="dxa"/>
          </w:tcPr>
          <w:p w14:paraId="34DD6699" w14:textId="77777777" w:rsidR="000D596F" w:rsidRPr="002E5EC4" w:rsidRDefault="000D596F" w:rsidP="00717898">
            <w:pPr>
              <w:rPr>
                <w:b/>
              </w:rPr>
            </w:pPr>
            <w:r w:rsidRPr="002E5EC4">
              <w:rPr>
                <w:b/>
              </w:rPr>
              <w:t>Duration of Programme</w:t>
            </w:r>
          </w:p>
        </w:tc>
        <w:tc>
          <w:tcPr>
            <w:tcW w:w="7064" w:type="dxa"/>
          </w:tcPr>
          <w:p w14:paraId="2CB5BAF9" w14:textId="77777777" w:rsidR="000D596F" w:rsidRPr="00A36BFA" w:rsidRDefault="000D596F" w:rsidP="00717898">
            <w:pPr>
              <w:rPr>
                <w:rFonts w:cs="Calibri"/>
              </w:rPr>
            </w:pPr>
            <w:r w:rsidRPr="00A36BFA">
              <w:rPr>
                <w:rFonts w:cs="Calibri"/>
              </w:rPr>
              <w:t>The programme consists of 24 credits = 240 notional hours, of which at least 30% must be spent in the classroom:</w:t>
            </w:r>
          </w:p>
          <w:p w14:paraId="52D2AF8F" w14:textId="77777777" w:rsidR="000D596F" w:rsidRPr="000D596F" w:rsidRDefault="000D596F" w:rsidP="00717898">
            <w:pPr>
              <w:pStyle w:val="ListBullet2"/>
              <w:numPr>
                <w:ilvl w:val="0"/>
                <w:numId w:val="0"/>
              </w:numPr>
              <w:ind w:left="714" w:hanging="357"/>
              <w:rPr>
                <w:rFonts w:ascii="Calibri" w:hAnsi="Calibri" w:cs="Calibri"/>
                <w:szCs w:val="22"/>
              </w:rPr>
            </w:pPr>
            <w:r w:rsidRPr="000D596F">
              <w:rPr>
                <w:rFonts w:ascii="Calibri" w:hAnsi="Calibri" w:cs="Calibri"/>
                <w:szCs w:val="22"/>
              </w:rPr>
              <w:t>72 hours classroom training</w:t>
            </w:r>
          </w:p>
          <w:p w14:paraId="77A5D743" w14:textId="77777777" w:rsidR="000D596F" w:rsidRPr="00315683" w:rsidRDefault="000D596F" w:rsidP="00717898">
            <w:pPr>
              <w:pStyle w:val="ListBullet2"/>
              <w:numPr>
                <w:ilvl w:val="0"/>
                <w:numId w:val="0"/>
              </w:numPr>
              <w:ind w:left="714" w:hanging="357"/>
              <w:rPr>
                <w:rFonts w:cs="Calibri"/>
                <w:szCs w:val="22"/>
              </w:rPr>
            </w:pPr>
            <w:r w:rsidRPr="000D596F">
              <w:rPr>
                <w:rFonts w:ascii="Calibri" w:hAnsi="Calibri" w:cs="Calibri"/>
                <w:szCs w:val="22"/>
              </w:rPr>
              <w:t>168 hours workplace learning</w:t>
            </w:r>
          </w:p>
        </w:tc>
      </w:tr>
      <w:tr w:rsidR="000D596F" w:rsidRPr="002E5EC4" w14:paraId="6EC21328" w14:textId="77777777" w:rsidTr="00717898">
        <w:tc>
          <w:tcPr>
            <w:tcW w:w="2178" w:type="dxa"/>
          </w:tcPr>
          <w:p w14:paraId="295D06B1" w14:textId="77777777" w:rsidR="000D596F" w:rsidRPr="002E5EC4" w:rsidRDefault="000D596F" w:rsidP="00717898">
            <w:pPr>
              <w:rPr>
                <w:b/>
              </w:rPr>
            </w:pPr>
            <w:r w:rsidRPr="002E5EC4">
              <w:rPr>
                <w:b/>
              </w:rPr>
              <w:t xml:space="preserve">NQF Level </w:t>
            </w:r>
          </w:p>
        </w:tc>
        <w:tc>
          <w:tcPr>
            <w:tcW w:w="7064" w:type="dxa"/>
          </w:tcPr>
          <w:p w14:paraId="70D677E2" w14:textId="77777777" w:rsidR="000D596F" w:rsidRPr="00A36BFA" w:rsidRDefault="000D596F" w:rsidP="00717898">
            <w:pPr>
              <w:rPr>
                <w:rFonts w:cs="Calibri"/>
              </w:rPr>
            </w:pPr>
            <w:r w:rsidRPr="00A36BFA">
              <w:rPr>
                <w:rFonts w:cs="Calibri"/>
              </w:rPr>
              <w:t>2</w:t>
            </w:r>
          </w:p>
        </w:tc>
      </w:tr>
      <w:tr w:rsidR="000D596F" w:rsidRPr="002E5EC4" w14:paraId="06DE4343" w14:textId="77777777" w:rsidTr="00717898">
        <w:tc>
          <w:tcPr>
            <w:tcW w:w="2178" w:type="dxa"/>
          </w:tcPr>
          <w:p w14:paraId="2665E1B0" w14:textId="77777777" w:rsidR="000D596F" w:rsidRPr="002E5EC4" w:rsidRDefault="000D596F" w:rsidP="00717898">
            <w:pPr>
              <w:rPr>
                <w:b/>
              </w:rPr>
            </w:pPr>
            <w:r w:rsidRPr="002E5EC4">
              <w:rPr>
                <w:b/>
              </w:rPr>
              <w:t>Exit Level Outcomes</w:t>
            </w:r>
          </w:p>
        </w:tc>
        <w:tc>
          <w:tcPr>
            <w:tcW w:w="7064" w:type="dxa"/>
          </w:tcPr>
          <w:p w14:paraId="2D8FF607" w14:textId="77777777" w:rsidR="000D596F" w:rsidRPr="00A36BFA" w:rsidRDefault="000D596F" w:rsidP="00717898">
            <w:pPr>
              <w:rPr>
                <w:rFonts w:cs="Calibri"/>
              </w:rPr>
            </w:pPr>
            <w:r w:rsidRPr="00A36BFA">
              <w:rPr>
                <w:rFonts w:cs="Calibri"/>
                <w:color w:val="000000"/>
              </w:rPr>
              <w:t>Apply basic Communication skills in new venture creation context</w:t>
            </w:r>
          </w:p>
        </w:tc>
      </w:tr>
      <w:tr w:rsidR="000D596F" w:rsidRPr="002E5EC4" w14:paraId="57CA137F" w14:textId="77777777" w:rsidTr="00717898">
        <w:tc>
          <w:tcPr>
            <w:tcW w:w="2178" w:type="dxa"/>
          </w:tcPr>
          <w:p w14:paraId="17C71737" w14:textId="77777777" w:rsidR="000D596F" w:rsidRPr="002E5EC4" w:rsidRDefault="000D596F" w:rsidP="00717898">
            <w:pPr>
              <w:rPr>
                <w:b/>
              </w:rPr>
            </w:pPr>
            <w:r w:rsidRPr="002E5EC4">
              <w:rPr>
                <w:b/>
              </w:rPr>
              <w:t xml:space="preserve">Related assessment criteria </w:t>
            </w:r>
          </w:p>
        </w:tc>
        <w:tc>
          <w:tcPr>
            <w:tcW w:w="7064" w:type="dxa"/>
          </w:tcPr>
          <w:p w14:paraId="4BD26375" w14:textId="77777777" w:rsidR="000D596F" w:rsidRPr="00315683" w:rsidRDefault="000D596F" w:rsidP="000D596F">
            <w:pPr>
              <w:pStyle w:val="BulletText1"/>
              <w:numPr>
                <w:ilvl w:val="0"/>
                <w:numId w:val="8"/>
              </w:numPr>
              <w:ind w:left="397"/>
              <w:rPr>
                <w:rFonts w:cs="Calibri"/>
              </w:rPr>
            </w:pPr>
            <w:r w:rsidRPr="00315683">
              <w:rPr>
                <w:rFonts w:cs="Calibri"/>
                <w:color w:val="000000"/>
              </w:rPr>
              <w:t>Internal and external clients of the new venture are communicated with using the most appropriate mode of communication for the client and the context</w:t>
            </w:r>
          </w:p>
          <w:p w14:paraId="613E6E79" w14:textId="77777777" w:rsidR="000D596F" w:rsidRPr="00315683" w:rsidRDefault="000D596F" w:rsidP="000D596F">
            <w:pPr>
              <w:pStyle w:val="BulletText1"/>
              <w:numPr>
                <w:ilvl w:val="0"/>
                <w:numId w:val="8"/>
              </w:numPr>
              <w:ind w:left="397"/>
              <w:rPr>
                <w:rFonts w:cs="Calibri"/>
              </w:rPr>
            </w:pPr>
            <w:r w:rsidRPr="00315683">
              <w:rPr>
                <w:rFonts w:cs="Calibri"/>
                <w:color w:val="000000"/>
              </w:rPr>
              <w:t>Written and oral communication is correctly interpreted and understood</w:t>
            </w:r>
          </w:p>
          <w:p w14:paraId="3320F22C" w14:textId="77777777" w:rsidR="000D596F" w:rsidRPr="00315683" w:rsidRDefault="000D596F" w:rsidP="000D596F">
            <w:pPr>
              <w:pStyle w:val="BulletText1"/>
              <w:numPr>
                <w:ilvl w:val="0"/>
                <w:numId w:val="8"/>
              </w:numPr>
              <w:ind w:left="397"/>
              <w:rPr>
                <w:rFonts w:cs="Calibri"/>
              </w:rPr>
            </w:pPr>
            <w:r w:rsidRPr="00315683">
              <w:rPr>
                <w:rFonts w:cs="Calibri"/>
                <w:color w:val="000000"/>
              </w:rPr>
              <w:t>The various forms and reports that are required by legislation and regulation are completed according to requirements</w:t>
            </w:r>
          </w:p>
          <w:p w14:paraId="11F75023" w14:textId="77777777" w:rsidR="000D596F" w:rsidRPr="00A36BFA" w:rsidRDefault="000D596F" w:rsidP="000D596F">
            <w:pPr>
              <w:pStyle w:val="BulletText1"/>
              <w:numPr>
                <w:ilvl w:val="0"/>
                <w:numId w:val="8"/>
              </w:numPr>
              <w:ind w:left="397"/>
              <w:rPr>
                <w:rFonts w:cs="Calibri"/>
              </w:rPr>
            </w:pPr>
            <w:r w:rsidRPr="00315683">
              <w:rPr>
                <w:rFonts w:cs="Calibri"/>
                <w:color w:val="000000"/>
              </w:rPr>
              <w:t>Language and communication skills are utilised when participating in occupational learning programmes</w:t>
            </w:r>
          </w:p>
        </w:tc>
      </w:tr>
      <w:tr w:rsidR="000D596F" w:rsidRPr="002E5EC4" w14:paraId="7314ED65" w14:textId="77777777" w:rsidTr="00717898">
        <w:tc>
          <w:tcPr>
            <w:tcW w:w="2178" w:type="dxa"/>
          </w:tcPr>
          <w:p w14:paraId="7E5AE598" w14:textId="77777777" w:rsidR="000D596F" w:rsidRPr="002E5EC4" w:rsidRDefault="000D596F" w:rsidP="00717898">
            <w:pPr>
              <w:rPr>
                <w:b/>
              </w:rPr>
            </w:pPr>
            <w:r w:rsidRPr="002E5EC4">
              <w:rPr>
                <w:b/>
              </w:rPr>
              <w:t xml:space="preserve">Critical Cross Field Outcomes </w:t>
            </w:r>
          </w:p>
        </w:tc>
        <w:tc>
          <w:tcPr>
            <w:tcW w:w="7064" w:type="dxa"/>
          </w:tcPr>
          <w:p w14:paraId="0026FF18" w14:textId="77777777" w:rsidR="000D596F" w:rsidRPr="00A36BFA" w:rsidRDefault="000D596F" w:rsidP="00717898">
            <w:pPr>
              <w:rPr>
                <w:rFonts w:cs="Calibri"/>
              </w:rPr>
            </w:pPr>
            <w:r w:rsidRPr="00A36BFA">
              <w:rPr>
                <w:rFonts w:cs="Calibri"/>
              </w:rPr>
              <w:t>No exit level CCFO’s mentioned in the qualification</w:t>
            </w:r>
          </w:p>
        </w:tc>
      </w:tr>
      <w:tr w:rsidR="000D596F" w:rsidRPr="002E5EC4" w14:paraId="21AB59E2" w14:textId="77777777" w:rsidTr="00717898">
        <w:tc>
          <w:tcPr>
            <w:tcW w:w="2178" w:type="dxa"/>
          </w:tcPr>
          <w:p w14:paraId="04E425F2" w14:textId="77777777" w:rsidR="000D596F" w:rsidRPr="002E5EC4" w:rsidRDefault="000D596F" w:rsidP="00717898">
            <w:pPr>
              <w:rPr>
                <w:b/>
              </w:rPr>
            </w:pPr>
            <w:r w:rsidRPr="002E5EC4">
              <w:rPr>
                <w:b/>
              </w:rPr>
              <w:t>Target Group / Occupational link</w:t>
            </w:r>
          </w:p>
        </w:tc>
        <w:tc>
          <w:tcPr>
            <w:tcW w:w="7064" w:type="dxa"/>
          </w:tcPr>
          <w:p w14:paraId="3F906624" w14:textId="77777777" w:rsidR="000D596F" w:rsidRPr="00A36BFA" w:rsidRDefault="000D596F" w:rsidP="00717898">
            <w:pPr>
              <w:rPr>
                <w:rFonts w:cs="Calibri"/>
              </w:rPr>
            </w:pPr>
            <w:r w:rsidRPr="00A36BFA">
              <w:rPr>
                <w:rFonts w:cs="Calibri"/>
              </w:rPr>
              <w:t>Existing and prospective entrepreneurs who wish to start their own business rather than applying for a job</w:t>
            </w:r>
          </w:p>
        </w:tc>
      </w:tr>
      <w:tr w:rsidR="000D596F" w:rsidRPr="002E5EC4" w14:paraId="76E08744" w14:textId="77777777" w:rsidTr="00717898">
        <w:tc>
          <w:tcPr>
            <w:tcW w:w="2178" w:type="dxa"/>
          </w:tcPr>
          <w:p w14:paraId="45A3EEAB" w14:textId="77777777" w:rsidR="000D596F" w:rsidRPr="002E5EC4" w:rsidRDefault="000D596F" w:rsidP="00717898">
            <w:pPr>
              <w:rPr>
                <w:b/>
              </w:rPr>
            </w:pPr>
            <w:r w:rsidRPr="002E5EC4">
              <w:rPr>
                <w:b/>
              </w:rPr>
              <w:t xml:space="preserve">Learning assumed to be in place </w:t>
            </w:r>
          </w:p>
        </w:tc>
        <w:tc>
          <w:tcPr>
            <w:tcW w:w="7064" w:type="dxa"/>
          </w:tcPr>
          <w:p w14:paraId="3D07FF79" w14:textId="77777777" w:rsidR="000D596F" w:rsidRPr="00A36BFA" w:rsidRDefault="000D596F" w:rsidP="00717898">
            <w:pPr>
              <w:rPr>
                <w:rFonts w:cs="Calibri"/>
                <w:color w:val="000000"/>
              </w:rPr>
            </w:pPr>
            <w:r w:rsidRPr="00A36BFA">
              <w:rPr>
                <w:rFonts w:cs="Calibri"/>
                <w:color w:val="000000"/>
              </w:rPr>
              <w:t>It is assumed that learners are competent in Communication and Mathematical Literacy at NQF Level 1</w:t>
            </w:r>
          </w:p>
        </w:tc>
      </w:tr>
      <w:tr w:rsidR="000D596F" w:rsidRPr="002E5EC4" w14:paraId="0B2955EB" w14:textId="77777777" w:rsidTr="00717898">
        <w:tc>
          <w:tcPr>
            <w:tcW w:w="2178" w:type="dxa"/>
          </w:tcPr>
          <w:p w14:paraId="1EB23264" w14:textId="77777777" w:rsidR="000D596F" w:rsidRPr="002E5EC4" w:rsidRDefault="000D596F" w:rsidP="00717898">
            <w:pPr>
              <w:rPr>
                <w:b/>
              </w:rPr>
            </w:pPr>
            <w:r w:rsidRPr="002E5EC4">
              <w:rPr>
                <w:b/>
              </w:rPr>
              <w:t xml:space="preserve">Essential Embedded Knowledge </w:t>
            </w:r>
          </w:p>
        </w:tc>
        <w:tc>
          <w:tcPr>
            <w:tcW w:w="7064" w:type="dxa"/>
          </w:tcPr>
          <w:p w14:paraId="3543F561" w14:textId="77777777" w:rsidR="000D596F" w:rsidRPr="00A36BFA" w:rsidRDefault="000D596F" w:rsidP="00717898">
            <w:pPr>
              <w:rPr>
                <w:rFonts w:cs="Calibri"/>
              </w:rPr>
            </w:pPr>
            <w:r w:rsidRPr="00A36BFA">
              <w:rPr>
                <w:rFonts w:cs="Calibri"/>
              </w:rPr>
              <w:t>There is no mention made of EEK in the qualification, apart from those required by individual unit standards</w:t>
            </w:r>
          </w:p>
        </w:tc>
      </w:tr>
      <w:tr w:rsidR="000D596F" w:rsidRPr="002E5EC4" w14:paraId="615099AB" w14:textId="77777777" w:rsidTr="00717898">
        <w:tc>
          <w:tcPr>
            <w:tcW w:w="2178" w:type="dxa"/>
          </w:tcPr>
          <w:p w14:paraId="4BD1DD61" w14:textId="77777777" w:rsidR="000D596F" w:rsidRPr="002E5EC4" w:rsidRDefault="000D596F" w:rsidP="00717898">
            <w:pPr>
              <w:rPr>
                <w:b/>
              </w:rPr>
            </w:pPr>
            <w:r w:rsidRPr="002E5EC4">
              <w:rPr>
                <w:b/>
              </w:rPr>
              <w:t xml:space="preserve">Range Statement </w:t>
            </w:r>
          </w:p>
        </w:tc>
        <w:tc>
          <w:tcPr>
            <w:tcW w:w="7064" w:type="dxa"/>
          </w:tcPr>
          <w:p w14:paraId="4D26B73E" w14:textId="77777777" w:rsidR="000D596F" w:rsidRPr="00A36BFA" w:rsidRDefault="000D596F" w:rsidP="00717898">
            <w:pPr>
              <w:rPr>
                <w:rFonts w:cs="Calibri"/>
              </w:rPr>
            </w:pPr>
            <w:r w:rsidRPr="00A36BFA">
              <w:rPr>
                <w:rFonts w:cs="Calibri"/>
              </w:rPr>
              <w:t>N/A</w:t>
            </w:r>
          </w:p>
        </w:tc>
      </w:tr>
      <w:tr w:rsidR="000D596F" w:rsidRPr="002E5EC4" w14:paraId="74403114" w14:textId="77777777" w:rsidTr="00717898">
        <w:tc>
          <w:tcPr>
            <w:tcW w:w="2178" w:type="dxa"/>
          </w:tcPr>
          <w:p w14:paraId="6C240E49" w14:textId="77777777" w:rsidR="000D596F" w:rsidRPr="002E5EC4" w:rsidRDefault="000D596F" w:rsidP="00717898">
            <w:pPr>
              <w:rPr>
                <w:b/>
              </w:rPr>
            </w:pPr>
            <w:r w:rsidRPr="002E5EC4">
              <w:rPr>
                <w:b/>
              </w:rPr>
              <w:t xml:space="preserve">Recognition of Prior Learning </w:t>
            </w:r>
          </w:p>
        </w:tc>
        <w:tc>
          <w:tcPr>
            <w:tcW w:w="7064" w:type="dxa"/>
          </w:tcPr>
          <w:p w14:paraId="3E44E634" w14:textId="77777777" w:rsidR="000D596F" w:rsidRPr="00A36BFA" w:rsidRDefault="000D596F" w:rsidP="00717898">
            <w:pPr>
              <w:rPr>
                <w:rFonts w:cs="Calibri"/>
                <w:color w:val="000000"/>
              </w:rPr>
            </w:pPr>
            <w:r w:rsidRPr="00A36BFA">
              <w:rPr>
                <w:rFonts w:cs="Calibri"/>
              </w:rPr>
              <w:t>All modules of this qualification make provision for RPL.  Learner and Assessor will jointly decide on methods to determine prior learning and competence in the knowledge, skills, values and attitudes implicit in the Qualification and the associated Unit Standards. Recognition of Prior Learning will be done by means of an Integrated Assessment </w:t>
            </w:r>
          </w:p>
        </w:tc>
      </w:tr>
      <w:tr w:rsidR="000D596F" w:rsidRPr="002E5EC4" w14:paraId="3836BA7C" w14:textId="77777777" w:rsidTr="00717898">
        <w:tc>
          <w:tcPr>
            <w:tcW w:w="2178" w:type="dxa"/>
          </w:tcPr>
          <w:p w14:paraId="5DA7C473" w14:textId="77777777" w:rsidR="000D596F" w:rsidRPr="002E5EC4" w:rsidRDefault="000D596F" w:rsidP="00717898">
            <w:pPr>
              <w:rPr>
                <w:b/>
              </w:rPr>
            </w:pPr>
            <w:r w:rsidRPr="002E5EC4">
              <w:rPr>
                <w:b/>
              </w:rPr>
              <w:t xml:space="preserve">Learning Materials </w:t>
            </w:r>
          </w:p>
        </w:tc>
        <w:tc>
          <w:tcPr>
            <w:tcW w:w="7064" w:type="dxa"/>
          </w:tcPr>
          <w:p w14:paraId="0828571B" w14:textId="77777777" w:rsidR="000D596F" w:rsidRPr="000D596F" w:rsidRDefault="000D596F" w:rsidP="00717898">
            <w:r w:rsidRPr="000D596F">
              <w:t xml:space="preserve">The programme pack consists out of the following documents: </w:t>
            </w:r>
          </w:p>
          <w:p w14:paraId="0EA26CCC"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 xml:space="preserve">Learner Guide </w:t>
            </w:r>
          </w:p>
          <w:p w14:paraId="08347440"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A separate learner workbook comprising of formative assessment activities</w:t>
            </w:r>
          </w:p>
          <w:p w14:paraId="5F5C802F"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 xml:space="preserve">Facilitator Guide with specific instructions for the facilitator </w:t>
            </w:r>
          </w:p>
          <w:p w14:paraId="7AAE691B"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A separate workbook that contains model answers for activities</w:t>
            </w:r>
          </w:p>
          <w:p w14:paraId="10032F71"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Learner Assessment Guide which becomes the PoE</w:t>
            </w:r>
          </w:p>
          <w:p w14:paraId="653FB4A0"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Facilitator Assessment Guide which contains duplicates of all required forms, as well as model answers</w:t>
            </w:r>
          </w:p>
          <w:p w14:paraId="58014F44"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Handouts pertaining to communication to be used for classroom activities</w:t>
            </w:r>
          </w:p>
          <w:p w14:paraId="454AC82F"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Handouts pertaining to HIV/AIDS to be used for classroom activities</w:t>
            </w:r>
          </w:p>
          <w:p w14:paraId="60EE7CCD"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lastRenderedPageBreak/>
              <w:t>Pre-training research assignments</w:t>
            </w:r>
          </w:p>
        </w:tc>
      </w:tr>
    </w:tbl>
    <w:p w14:paraId="269D041C" w14:textId="77777777" w:rsidR="000D596F" w:rsidRPr="002E5EC4" w:rsidRDefault="000D596F" w:rsidP="000D596F">
      <w:pPr>
        <w:widowControl w:val="0"/>
        <w:autoSpaceDE w:val="0"/>
        <w:autoSpaceDN w:val="0"/>
        <w:adjustRightInd w:val="0"/>
        <w:ind w:right="-212"/>
        <w:rPr>
          <w:bCs/>
          <w:w w:val="101"/>
          <w:sz w:val="24"/>
          <w:szCs w:val="24"/>
        </w:rPr>
      </w:pPr>
    </w:p>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145"/>
        <w:gridCol w:w="6851"/>
      </w:tblGrid>
      <w:tr w:rsidR="000D596F" w:rsidRPr="002E5EC4" w14:paraId="2CDA10C1" w14:textId="77777777" w:rsidTr="00717898">
        <w:tc>
          <w:tcPr>
            <w:tcW w:w="2178" w:type="dxa"/>
          </w:tcPr>
          <w:p w14:paraId="70B37093" w14:textId="77777777" w:rsidR="000D596F" w:rsidRPr="002E5EC4" w:rsidRDefault="000D596F" w:rsidP="00717898">
            <w:pPr>
              <w:rPr>
                <w:b/>
              </w:rPr>
            </w:pPr>
            <w:r w:rsidRPr="002E5EC4">
              <w:rPr>
                <w:b/>
              </w:rPr>
              <w:t xml:space="preserve">Name of Programme </w:t>
            </w:r>
          </w:p>
        </w:tc>
        <w:tc>
          <w:tcPr>
            <w:tcW w:w="7064" w:type="dxa"/>
          </w:tcPr>
          <w:p w14:paraId="2EF29F67" w14:textId="77777777" w:rsidR="000D596F" w:rsidRPr="002E5EC4" w:rsidRDefault="000D596F" w:rsidP="00717898">
            <w:pPr>
              <w:rPr>
                <w:highlight w:val="lightGray"/>
              </w:rPr>
            </w:pPr>
            <w:r>
              <w:rPr>
                <w:rFonts w:cs="Tahoma"/>
                <w:color w:val="000000"/>
              </w:rPr>
              <w:t>Module 3: Market Requirements</w:t>
            </w:r>
          </w:p>
        </w:tc>
      </w:tr>
      <w:tr w:rsidR="000D596F" w:rsidRPr="002E5EC4" w14:paraId="084BD50F" w14:textId="77777777" w:rsidTr="00717898">
        <w:tc>
          <w:tcPr>
            <w:tcW w:w="2178" w:type="dxa"/>
          </w:tcPr>
          <w:p w14:paraId="44C189E4" w14:textId="77777777" w:rsidR="000D596F" w:rsidRPr="002E5EC4" w:rsidRDefault="000D596F" w:rsidP="00717898">
            <w:pPr>
              <w:rPr>
                <w:b/>
              </w:rPr>
            </w:pPr>
            <w:r w:rsidRPr="002E5EC4">
              <w:rPr>
                <w:b/>
              </w:rPr>
              <w:t xml:space="preserve">Purpose of Programme </w:t>
            </w:r>
          </w:p>
        </w:tc>
        <w:tc>
          <w:tcPr>
            <w:tcW w:w="7064" w:type="dxa"/>
            <w:shd w:val="clear" w:color="auto" w:fill="auto"/>
          </w:tcPr>
          <w:p w14:paraId="4FD3B822" w14:textId="77777777" w:rsidR="000D596F" w:rsidRPr="003E5E6E" w:rsidRDefault="000D596F" w:rsidP="00717898">
            <w:pPr>
              <w:rPr>
                <w:rFonts w:ascii="Tahoma" w:hAnsi="Tahoma" w:cs="Tahoma"/>
                <w:sz w:val="18"/>
                <w:szCs w:val="18"/>
                <w:highlight w:val="lightGray"/>
              </w:rPr>
            </w:pPr>
            <w:r>
              <w:rPr>
                <w:rFonts w:ascii="Tahoma" w:hAnsi="Tahoma" w:cs="Tahoma"/>
                <w:sz w:val="18"/>
                <w:szCs w:val="18"/>
                <w:highlight w:val="lightGray"/>
              </w:rPr>
              <w:t>One of the skills needed by business owners is knowledge of  the requirements of the market in which he operates and how to benefit from this knowledge in the form of increased sales.  The Market requirements programme aims to equip learners with this knowledge and skills</w:t>
            </w:r>
          </w:p>
        </w:tc>
      </w:tr>
      <w:tr w:rsidR="000D596F" w:rsidRPr="002E5EC4" w14:paraId="143C05CE" w14:textId="77777777" w:rsidTr="00717898">
        <w:tc>
          <w:tcPr>
            <w:tcW w:w="2178" w:type="dxa"/>
          </w:tcPr>
          <w:p w14:paraId="603958B8" w14:textId="77777777" w:rsidR="000D596F" w:rsidRPr="002E5EC4" w:rsidRDefault="000D596F" w:rsidP="00717898">
            <w:pPr>
              <w:rPr>
                <w:b/>
              </w:rPr>
            </w:pPr>
            <w:r w:rsidRPr="002E5EC4">
              <w:rPr>
                <w:b/>
              </w:rPr>
              <w:t>Duration of Programme</w:t>
            </w:r>
          </w:p>
        </w:tc>
        <w:tc>
          <w:tcPr>
            <w:tcW w:w="7064" w:type="dxa"/>
          </w:tcPr>
          <w:p w14:paraId="130D747F" w14:textId="77777777" w:rsidR="000D596F" w:rsidRPr="000D596F" w:rsidRDefault="000D596F" w:rsidP="00717898">
            <w:pPr>
              <w:rPr>
                <w:rFonts w:cs="Calibri"/>
              </w:rPr>
            </w:pPr>
            <w:r w:rsidRPr="000D596F">
              <w:rPr>
                <w:rFonts w:cs="Calibri"/>
              </w:rPr>
              <w:t>The programme consists of 22 credits = 220 notional hours, of which at least 30% must be spent in the classroom:</w:t>
            </w:r>
          </w:p>
          <w:p w14:paraId="063AE3F6" w14:textId="77777777" w:rsidR="000D596F" w:rsidRPr="000D596F" w:rsidRDefault="000D596F" w:rsidP="000D596F">
            <w:pPr>
              <w:pStyle w:val="ListBullet2"/>
              <w:numPr>
                <w:ilvl w:val="0"/>
                <w:numId w:val="7"/>
              </w:numPr>
              <w:spacing w:before="0" w:after="0"/>
              <w:ind w:left="714" w:hanging="357"/>
              <w:rPr>
                <w:rFonts w:ascii="Calibri" w:hAnsi="Calibri" w:cs="Calibri"/>
                <w:szCs w:val="22"/>
              </w:rPr>
            </w:pPr>
            <w:r w:rsidRPr="000D596F">
              <w:rPr>
                <w:rFonts w:ascii="Calibri" w:hAnsi="Calibri" w:cs="Calibri"/>
                <w:szCs w:val="22"/>
              </w:rPr>
              <w:t>66 hours classroom training</w:t>
            </w:r>
          </w:p>
          <w:p w14:paraId="1C481435"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154 hours workplace learning</w:t>
            </w:r>
          </w:p>
        </w:tc>
      </w:tr>
      <w:tr w:rsidR="000D596F" w:rsidRPr="002E5EC4" w14:paraId="1EF56DEE" w14:textId="77777777" w:rsidTr="00717898">
        <w:tc>
          <w:tcPr>
            <w:tcW w:w="2178" w:type="dxa"/>
          </w:tcPr>
          <w:p w14:paraId="5DB76D6D" w14:textId="77777777" w:rsidR="000D596F" w:rsidRPr="002E5EC4" w:rsidRDefault="000D596F" w:rsidP="00717898">
            <w:pPr>
              <w:rPr>
                <w:b/>
              </w:rPr>
            </w:pPr>
            <w:r w:rsidRPr="002E5EC4">
              <w:rPr>
                <w:b/>
              </w:rPr>
              <w:t xml:space="preserve">NQF Level </w:t>
            </w:r>
          </w:p>
        </w:tc>
        <w:tc>
          <w:tcPr>
            <w:tcW w:w="7064" w:type="dxa"/>
          </w:tcPr>
          <w:p w14:paraId="60EDD446" w14:textId="77777777" w:rsidR="000D596F" w:rsidRPr="000D596F" w:rsidRDefault="000D596F" w:rsidP="00717898">
            <w:r w:rsidRPr="000D596F">
              <w:t>2</w:t>
            </w:r>
          </w:p>
        </w:tc>
      </w:tr>
      <w:tr w:rsidR="000D596F" w:rsidRPr="002E5EC4" w14:paraId="4B5EEE70" w14:textId="77777777" w:rsidTr="00717898">
        <w:tc>
          <w:tcPr>
            <w:tcW w:w="2178" w:type="dxa"/>
          </w:tcPr>
          <w:p w14:paraId="4886F789" w14:textId="77777777" w:rsidR="000D596F" w:rsidRPr="002E5EC4" w:rsidRDefault="000D596F" w:rsidP="00717898">
            <w:pPr>
              <w:rPr>
                <w:b/>
              </w:rPr>
            </w:pPr>
            <w:r w:rsidRPr="002E5EC4">
              <w:rPr>
                <w:b/>
              </w:rPr>
              <w:t>Exit Level Outcomes</w:t>
            </w:r>
          </w:p>
        </w:tc>
        <w:tc>
          <w:tcPr>
            <w:tcW w:w="7064" w:type="dxa"/>
          </w:tcPr>
          <w:p w14:paraId="7CD325D2" w14:textId="77777777" w:rsidR="000D596F" w:rsidRPr="000D596F" w:rsidRDefault="000D596F" w:rsidP="00717898">
            <w:r w:rsidRPr="000D596F">
              <w:t>Determine market requirements and manage the relevant marketing and selling processes</w:t>
            </w:r>
          </w:p>
        </w:tc>
      </w:tr>
      <w:tr w:rsidR="000D596F" w:rsidRPr="002E5EC4" w14:paraId="600402A6" w14:textId="77777777" w:rsidTr="00717898">
        <w:tc>
          <w:tcPr>
            <w:tcW w:w="2178" w:type="dxa"/>
          </w:tcPr>
          <w:p w14:paraId="13EE0FFD" w14:textId="77777777" w:rsidR="000D596F" w:rsidRPr="002E5EC4" w:rsidRDefault="000D596F" w:rsidP="00717898">
            <w:pPr>
              <w:rPr>
                <w:b/>
              </w:rPr>
            </w:pPr>
            <w:r w:rsidRPr="002E5EC4">
              <w:rPr>
                <w:b/>
              </w:rPr>
              <w:t xml:space="preserve">Related assessment criteria </w:t>
            </w:r>
          </w:p>
        </w:tc>
        <w:tc>
          <w:tcPr>
            <w:tcW w:w="7064" w:type="dxa"/>
          </w:tcPr>
          <w:p w14:paraId="2EE81376"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Basic market research is conducted to determine market needs in relation to own business context</w:t>
            </w:r>
          </w:p>
          <w:p w14:paraId="183F5256"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New venture activities, goals, and business plans are appropriately aligned to identified market needs</w:t>
            </w:r>
          </w:p>
          <w:p w14:paraId="5046771F"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Marketing and selling processes are defined in accordance with requirements outlined in basic market research</w:t>
            </w:r>
          </w:p>
          <w:p w14:paraId="3A54BDD9"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Selling processes are relevant to the customer focus required of the new venture</w:t>
            </w:r>
          </w:p>
        </w:tc>
      </w:tr>
      <w:tr w:rsidR="000D596F" w:rsidRPr="002E5EC4" w14:paraId="620AC45F" w14:textId="77777777" w:rsidTr="00717898">
        <w:tc>
          <w:tcPr>
            <w:tcW w:w="2178" w:type="dxa"/>
          </w:tcPr>
          <w:p w14:paraId="14E68BD3" w14:textId="77777777" w:rsidR="000D596F" w:rsidRPr="002E5EC4" w:rsidRDefault="000D596F" w:rsidP="00717898">
            <w:pPr>
              <w:rPr>
                <w:b/>
              </w:rPr>
            </w:pPr>
            <w:r w:rsidRPr="002E5EC4">
              <w:rPr>
                <w:b/>
              </w:rPr>
              <w:t xml:space="preserve">Critical Cross Field Outcomes </w:t>
            </w:r>
          </w:p>
        </w:tc>
        <w:tc>
          <w:tcPr>
            <w:tcW w:w="7064" w:type="dxa"/>
          </w:tcPr>
          <w:p w14:paraId="6B8ED83E" w14:textId="77777777" w:rsidR="000D596F" w:rsidRPr="003E5E6E" w:rsidRDefault="000D596F" w:rsidP="00717898">
            <w:r>
              <w:t>No exit level CCFO’s mentioned in the qualification</w:t>
            </w:r>
          </w:p>
        </w:tc>
      </w:tr>
      <w:tr w:rsidR="000D596F" w:rsidRPr="002E5EC4" w14:paraId="16A7A796" w14:textId="77777777" w:rsidTr="00717898">
        <w:tc>
          <w:tcPr>
            <w:tcW w:w="2178" w:type="dxa"/>
          </w:tcPr>
          <w:p w14:paraId="521C6879" w14:textId="77777777" w:rsidR="000D596F" w:rsidRPr="002E5EC4" w:rsidRDefault="000D596F" w:rsidP="00717898">
            <w:pPr>
              <w:rPr>
                <w:b/>
              </w:rPr>
            </w:pPr>
            <w:r w:rsidRPr="002E5EC4">
              <w:rPr>
                <w:b/>
              </w:rPr>
              <w:t>Target Group / Occupational link</w:t>
            </w:r>
          </w:p>
        </w:tc>
        <w:tc>
          <w:tcPr>
            <w:tcW w:w="7064" w:type="dxa"/>
          </w:tcPr>
          <w:p w14:paraId="26E0BC61" w14:textId="77777777" w:rsidR="000D596F" w:rsidRPr="002E5EC4" w:rsidRDefault="000D596F" w:rsidP="00717898">
            <w:r>
              <w:t>Existing and prospective entrepreneurs who wish to start their own business rather than applying for a job</w:t>
            </w:r>
          </w:p>
        </w:tc>
      </w:tr>
      <w:tr w:rsidR="000D596F" w:rsidRPr="002E5EC4" w14:paraId="3BE7F2B7" w14:textId="77777777" w:rsidTr="00717898">
        <w:tc>
          <w:tcPr>
            <w:tcW w:w="2178" w:type="dxa"/>
          </w:tcPr>
          <w:p w14:paraId="38D4F0DF" w14:textId="77777777" w:rsidR="000D596F" w:rsidRPr="002E5EC4" w:rsidRDefault="000D596F" w:rsidP="00717898">
            <w:pPr>
              <w:rPr>
                <w:b/>
              </w:rPr>
            </w:pPr>
            <w:r w:rsidRPr="002E5EC4">
              <w:rPr>
                <w:b/>
              </w:rPr>
              <w:t xml:space="preserve">Learning assumed to be in place </w:t>
            </w:r>
          </w:p>
        </w:tc>
        <w:tc>
          <w:tcPr>
            <w:tcW w:w="7064" w:type="dxa"/>
          </w:tcPr>
          <w:p w14:paraId="5C296A82" w14:textId="77777777" w:rsidR="000D596F" w:rsidRPr="000920EA" w:rsidRDefault="000D596F" w:rsidP="00717898">
            <w:r w:rsidRPr="000920EA">
              <w:t>It is assumed that learners are competent in Communication and Mathematical Literacy at NQF Level 1</w:t>
            </w:r>
          </w:p>
        </w:tc>
      </w:tr>
      <w:tr w:rsidR="000D596F" w:rsidRPr="002E5EC4" w14:paraId="71BC51C0" w14:textId="77777777" w:rsidTr="00717898">
        <w:tc>
          <w:tcPr>
            <w:tcW w:w="2178" w:type="dxa"/>
          </w:tcPr>
          <w:p w14:paraId="4C572920" w14:textId="77777777" w:rsidR="000D596F" w:rsidRPr="002E5EC4" w:rsidRDefault="000D596F" w:rsidP="00717898">
            <w:pPr>
              <w:rPr>
                <w:b/>
              </w:rPr>
            </w:pPr>
            <w:r w:rsidRPr="002E5EC4">
              <w:rPr>
                <w:b/>
              </w:rPr>
              <w:t xml:space="preserve">Essential Embedded Knowledge </w:t>
            </w:r>
          </w:p>
        </w:tc>
        <w:tc>
          <w:tcPr>
            <w:tcW w:w="7064" w:type="dxa"/>
          </w:tcPr>
          <w:p w14:paraId="46D197E0" w14:textId="77777777" w:rsidR="000D596F" w:rsidRPr="003E5E6E" w:rsidRDefault="000D596F" w:rsidP="00717898">
            <w:r w:rsidRPr="003E5E6E">
              <w:t>There is no mention made of EEK in the qualification, apart from those required by individual unit standards</w:t>
            </w:r>
          </w:p>
        </w:tc>
      </w:tr>
      <w:tr w:rsidR="000D596F" w:rsidRPr="002E5EC4" w14:paraId="14F2D1E7" w14:textId="77777777" w:rsidTr="00717898">
        <w:tc>
          <w:tcPr>
            <w:tcW w:w="2178" w:type="dxa"/>
          </w:tcPr>
          <w:p w14:paraId="609929BC" w14:textId="77777777" w:rsidR="000D596F" w:rsidRPr="002E5EC4" w:rsidRDefault="000D596F" w:rsidP="00717898">
            <w:pPr>
              <w:rPr>
                <w:b/>
              </w:rPr>
            </w:pPr>
            <w:r w:rsidRPr="002E5EC4">
              <w:rPr>
                <w:b/>
              </w:rPr>
              <w:t xml:space="preserve">Range Statement </w:t>
            </w:r>
          </w:p>
        </w:tc>
        <w:tc>
          <w:tcPr>
            <w:tcW w:w="7064" w:type="dxa"/>
          </w:tcPr>
          <w:p w14:paraId="6EE2FC38" w14:textId="77777777" w:rsidR="000D596F" w:rsidRPr="002E5EC4" w:rsidRDefault="000D596F" w:rsidP="00717898">
            <w:r w:rsidRPr="002E5EC4">
              <w:t>N/A</w:t>
            </w:r>
          </w:p>
        </w:tc>
      </w:tr>
      <w:tr w:rsidR="000D596F" w:rsidRPr="002E5EC4" w14:paraId="75DDFF2E" w14:textId="77777777" w:rsidTr="00717898">
        <w:tc>
          <w:tcPr>
            <w:tcW w:w="2178" w:type="dxa"/>
          </w:tcPr>
          <w:p w14:paraId="426B5193" w14:textId="77777777" w:rsidR="000D596F" w:rsidRPr="002E5EC4" w:rsidRDefault="000D596F" w:rsidP="00717898">
            <w:pPr>
              <w:rPr>
                <w:b/>
              </w:rPr>
            </w:pPr>
            <w:r w:rsidRPr="002E5EC4">
              <w:rPr>
                <w:b/>
              </w:rPr>
              <w:t xml:space="preserve">Recognition of Prior Learning </w:t>
            </w:r>
          </w:p>
        </w:tc>
        <w:tc>
          <w:tcPr>
            <w:tcW w:w="7064" w:type="dxa"/>
          </w:tcPr>
          <w:p w14:paraId="2A255942" w14:textId="77777777" w:rsidR="000D596F" w:rsidRPr="002E5EC4" w:rsidRDefault="000D596F" w:rsidP="00717898">
            <w:pPr>
              <w:rPr>
                <w:rFonts w:cs="Tahoma"/>
                <w:color w:val="000000"/>
              </w:rPr>
            </w:pPr>
            <w:r>
              <w:t xml:space="preserve">All modules of this qualification make provision for RPL.  </w:t>
            </w:r>
            <w:r w:rsidRPr="003E5E6E">
              <w:t>Learner and Assessor will jointly decide on methods to determine prior learning and competence in the knowledge, skills, values and attitudes implicit in the Qualification and the associated Unit Standards. Recognition of Prior Learning will be done by means of an Integrated Assessment</w:t>
            </w:r>
            <w:r w:rsidRPr="002E5EC4">
              <w:t> </w:t>
            </w:r>
          </w:p>
        </w:tc>
      </w:tr>
      <w:tr w:rsidR="000D596F" w:rsidRPr="002E5EC4" w14:paraId="1C6B3DB3" w14:textId="77777777" w:rsidTr="00717898">
        <w:tc>
          <w:tcPr>
            <w:tcW w:w="2178" w:type="dxa"/>
          </w:tcPr>
          <w:p w14:paraId="60938F7B" w14:textId="77777777" w:rsidR="000D596F" w:rsidRPr="002E5EC4" w:rsidRDefault="000D596F" w:rsidP="00717898">
            <w:pPr>
              <w:rPr>
                <w:b/>
              </w:rPr>
            </w:pPr>
            <w:r w:rsidRPr="002E5EC4">
              <w:rPr>
                <w:b/>
              </w:rPr>
              <w:t xml:space="preserve">Learning Materials </w:t>
            </w:r>
          </w:p>
        </w:tc>
        <w:tc>
          <w:tcPr>
            <w:tcW w:w="7064" w:type="dxa"/>
          </w:tcPr>
          <w:p w14:paraId="17F4409F" w14:textId="77777777" w:rsidR="000D596F" w:rsidRPr="000D596F" w:rsidRDefault="000D596F" w:rsidP="00717898">
            <w:r w:rsidRPr="000D596F">
              <w:t xml:space="preserve">The programme pack consists out of the following documents: </w:t>
            </w:r>
          </w:p>
          <w:p w14:paraId="105FCC90"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Learner Guide which includes the learner workbook comprising of formative assessment activities</w:t>
            </w:r>
          </w:p>
          <w:p w14:paraId="463757A6"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Facilitator Guide same as learner guide, with specific instructions for the facilitator as well as model answers for activities</w:t>
            </w:r>
          </w:p>
          <w:p w14:paraId="542A6301"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Learner Assessment Guide which becomes the PoE</w:t>
            </w:r>
          </w:p>
          <w:p w14:paraId="7925062F"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Facilitator Assessment Guide which contains duplicates of all required forms, as well as model answers</w:t>
            </w:r>
          </w:p>
        </w:tc>
      </w:tr>
    </w:tbl>
    <w:p w14:paraId="592AC2FC" w14:textId="77777777" w:rsidR="000D596F" w:rsidRDefault="000D596F" w:rsidP="000D596F">
      <w:pPr>
        <w:widowControl w:val="0"/>
        <w:autoSpaceDE w:val="0"/>
        <w:autoSpaceDN w:val="0"/>
        <w:adjustRightInd w:val="0"/>
        <w:ind w:right="-212"/>
        <w:rPr>
          <w:bCs/>
          <w:w w:val="101"/>
          <w:sz w:val="24"/>
          <w:szCs w:val="24"/>
        </w:rPr>
      </w:pPr>
    </w:p>
    <w:p w14:paraId="588717E9" w14:textId="77777777" w:rsidR="000D596F" w:rsidRPr="002E5EC4" w:rsidRDefault="000D596F" w:rsidP="000D596F">
      <w:pPr>
        <w:widowControl w:val="0"/>
        <w:autoSpaceDE w:val="0"/>
        <w:autoSpaceDN w:val="0"/>
        <w:adjustRightInd w:val="0"/>
        <w:ind w:right="-212"/>
        <w:rPr>
          <w:bCs/>
          <w:w w:val="101"/>
          <w:sz w:val="24"/>
          <w:szCs w:val="24"/>
        </w:rPr>
      </w:pPr>
      <w:r>
        <w:rPr>
          <w:bCs/>
          <w:w w:val="101"/>
          <w:sz w:val="24"/>
          <w:szCs w:val="24"/>
        </w:rPr>
        <w:br w:type="page"/>
      </w:r>
    </w:p>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146"/>
        <w:gridCol w:w="6850"/>
      </w:tblGrid>
      <w:tr w:rsidR="000D596F" w:rsidRPr="002E5EC4" w14:paraId="1CC539F5" w14:textId="77777777" w:rsidTr="00717898">
        <w:tc>
          <w:tcPr>
            <w:tcW w:w="2178" w:type="dxa"/>
          </w:tcPr>
          <w:p w14:paraId="51AD21BB" w14:textId="77777777" w:rsidR="000D596F" w:rsidRPr="002E5EC4" w:rsidRDefault="000D596F" w:rsidP="00717898">
            <w:pPr>
              <w:rPr>
                <w:b/>
              </w:rPr>
            </w:pPr>
            <w:r w:rsidRPr="002E5EC4">
              <w:rPr>
                <w:b/>
              </w:rPr>
              <w:t xml:space="preserve">Name of Programme </w:t>
            </w:r>
          </w:p>
        </w:tc>
        <w:tc>
          <w:tcPr>
            <w:tcW w:w="7064" w:type="dxa"/>
          </w:tcPr>
          <w:p w14:paraId="79F3E5D6" w14:textId="77777777" w:rsidR="000D596F" w:rsidRPr="002E5EC4" w:rsidRDefault="000D596F" w:rsidP="00717898">
            <w:pPr>
              <w:rPr>
                <w:highlight w:val="lightGray"/>
              </w:rPr>
            </w:pPr>
            <w:r>
              <w:rPr>
                <w:rFonts w:cs="Tahoma"/>
                <w:color w:val="000000"/>
              </w:rPr>
              <w:t>Module 4: Understand the sector and industry</w:t>
            </w:r>
          </w:p>
        </w:tc>
      </w:tr>
      <w:tr w:rsidR="000D596F" w:rsidRPr="002E5EC4" w14:paraId="6A4B6BE2" w14:textId="77777777" w:rsidTr="00717898">
        <w:tc>
          <w:tcPr>
            <w:tcW w:w="2178" w:type="dxa"/>
          </w:tcPr>
          <w:p w14:paraId="554D1F2E" w14:textId="77777777" w:rsidR="000D596F" w:rsidRPr="002E5EC4" w:rsidRDefault="000D596F" w:rsidP="00717898">
            <w:pPr>
              <w:rPr>
                <w:b/>
              </w:rPr>
            </w:pPr>
            <w:r w:rsidRPr="002E5EC4">
              <w:rPr>
                <w:b/>
              </w:rPr>
              <w:t xml:space="preserve">Purpose of Programme </w:t>
            </w:r>
          </w:p>
        </w:tc>
        <w:tc>
          <w:tcPr>
            <w:tcW w:w="7064" w:type="dxa"/>
            <w:shd w:val="clear" w:color="auto" w:fill="auto"/>
          </w:tcPr>
          <w:p w14:paraId="0AB203E0" w14:textId="77777777" w:rsidR="000D596F" w:rsidRPr="003E5E6E" w:rsidRDefault="000D596F" w:rsidP="00717898">
            <w:pPr>
              <w:rPr>
                <w:rFonts w:ascii="Tahoma" w:hAnsi="Tahoma" w:cs="Tahoma"/>
                <w:sz w:val="18"/>
                <w:szCs w:val="18"/>
                <w:highlight w:val="lightGray"/>
              </w:rPr>
            </w:pPr>
            <w:r>
              <w:rPr>
                <w:rFonts w:ascii="Tahoma" w:hAnsi="Tahoma" w:cs="Tahoma"/>
                <w:sz w:val="18"/>
                <w:szCs w:val="18"/>
                <w:highlight w:val="lightGray"/>
              </w:rPr>
              <w:t>The fourth module aims to provide learners with the knowledge and skills to procure raw material, products, etc. as needed by their business.  Furthermore, after completion of this programme, learners should be able to successfully tender for business and administer contracts.  Learners should also be able to abide by legal as well as health and safety requirements.</w:t>
            </w:r>
          </w:p>
        </w:tc>
      </w:tr>
      <w:tr w:rsidR="000D596F" w:rsidRPr="002E5EC4" w14:paraId="6A3C03E0" w14:textId="77777777" w:rsidTr="00717898">
        <w:tc>
          <w:tcPr>
            <w:tcW w:w="2178" w:type="dxa"/>
          </w:tcPr>
          <w:p w14:paraId="6A76B030" w14:textId="77777777" w:rsidR="000D596F" w:rsidRPr="002E5EC4" w:rsidRDefault="000D596F" w:rsidP="00717898">
            <w:pPr>
              <w:rPr>
                <w:b/>
              </w:rPr>
            </w:pPr>
            <w:r w:rsidRPr="002E5EC4">
              <w:rPr>
                <w:b/>
              </w:rPr>
              <w:t>Duration of Programme</w:t>
            </w:r>
          </w:p>
        </w:tc>
        <w:tc>
          <w:tcPr>
            <w:tcW w:w="7064" w:type="dxa"/>
          </w:tcPr>
          <w:p w14:paraId="665221A3" w14:textId="77777777" w:rsidR="000D596F" w:rsidRPr="000D596F" w:rsidRDefault="000D596F" w:rsidP="00717898">
            <w:pPr>
              <w:rPr>
                <w:rFonts w:cs="Calibri"/>
              </w:rPr>
            </w:pPr>
            <w:r w:rsidRPr="000D596F">
              <w:rPr>
                <w:rFonts w:cs="Calibri"/>
              </w:rPr>
              <w:t>The programme consists of 26 credits = 260 notional hours, of which at least 30% must be spent in the classroom:</w:t>
            </w:r>
          </w:p>
          <w:p w14:paraId="77E1623F" w14:textId="77777777" w:rsidR="000D596F" w:rsidRPr="000D596F" w:rsidRDefault="000D596F" w:rsidP="000D596F">
            <w:pPr>
              <w:pStyle w:val="ListBullet2"/>
              <w:numPr>
                <w:ilvl w:val="0"/>
                <w:numId w:val="7"/>
              </w:numPr>
              <w:spacing w:before="0" w:after="0"/>
              <w:ind w:left="714" w:hanging="357"/>
              <w:rPr>
                <w:rFonts w:ascii="Calibri" w:hAnsi="Calibri" w:cs="Calibri"/>
                <w:szCs w:val="22"/>
              </w:rPr>
            </w:pPr>
            <w:r w:rsidRPr="000D596F">
              <w:rPr>
                <w:rFonts w:ascii="Calibri" w:hAnsi="Calibri" w:cs="Calibri"/>
                <w:szCs w:val="22"/>
              </w:rPr>
              <w:t>78 hours classroom training</w:t>
            </w:r>
          </w:p>
          <w:p w14:paraId="1C830AA4"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182 hours workplace learning</w:t>
            </w:r>
          </w:p>
        </w:tc>
      </w:tr>
      <w:tr w:rsidR="000D596F" w:rsidRPr="002E5EC4" w14:paraId="12ADE178" w14:textId="77777777" w:rsidTr="00717898">
        <w:tc>
          <w:tcPr>
            <w:tcW w:w="2178" w:type="dxa"/>
          </w:tcPr>
          <w:p w14:paraId="1B6DA176" w14:textId="77777777" w:rsidR="000D596F" w:rsidRPr="002E5EC4" w:rsidRDefault="000D596F" w:rsidP="00717898">
            <w:pPr>
              <w:rPr>
                <w:b/>
              </w:rPr>
            </w:pPr>
            <w:r w:rsidRPr="002E5EC4">
              <w:rPr>
                <w:b/>
              </w:rPr>
              <w:t xml:space="preserve">NQF Level </w:t>
            </w:r>
          </w:p>
        </w:tc>
        <w:tc>
          <w:tcPr>
            <w:tcW w:w="7064" w:type="dxa"/>
          </w:tcPr>
          <w:p w14:paraId="57D7F3B9" w14:textId="77777777" w:rsidR="000D596F" w:rsidRPr="002E5EC4" w:rsidRDefault="000D596F" w:rsidP="00717898">
            <w:r w:rsidRPr="002E5EC4">
              <w:t>2</w:t>
            </w:r>
          </w:p>
        </w:tc>
      </w:tr>
      <w:tr w:rsidR="000D596F" w:rsidRPr="002E5EC4" w14:paraId="1452E1E9" w14:textId="77777777" w:rsidTr="00717898">
        <w:tc>
          <w:tcPr>
            <w:tcW w:w="2178" w:type="dxa"/>
          </w:tcPr>
          <w:p w14:paraId="33AF633B" w14:textId="77777777" w:rsidR="000D596F" w:rsidRPr="002E5EC4" w:rsidRDefault="000D596F" w:rsidP="00717898">
            <w:pPr>
              <w:rPr>
                <w:b/>
              </w:rPr>
            </w:pPr>
            <w:r w:rsidRPr="002E5EC4">
              <w:rPr>
                <w:b/>
              </w:rPr>
              <w:t>Exit Level Outcomes</w:t>
            </w:r>
          </w:p>
        </w:tc>
        <w:tc>
          <w:tcPr>
            <w:tcW w:w="7064" w:type="dxa"/>
          </w:tcPr>
          <w:p w14:paraId="6A7E8F78" w14:textId="77777777" w:rsidR="000D596F" w:rsidRPr="003F08A8" w:rsidRDefault="000D596F" w:rsidP="00717898">
            <w:r w:rsidRPr="003F08A8">
              <w:t>Demonstrate an understanding of the sector/industry in which the business operates</w:t>
            </w:r>
          </w:p>
        </w:tc>
      </w:tr>
      <w:tr w:rsidR="000D596F" w:rsidRPr="002E5EC4" w14:paraId="0BE9E9AF" w14:textId="77777777" w:rsidTr="00717898">
        <w:tc>
          <w:tcPr>
            <w:tcW w:w="2178" w:type="dxa"/>
          </w:tcPr>
          <w:p w14:paraId="4AB17006" w14:textId="77777777" w:rsidR="000D596F" w:rsidRPr="002E5EC4" w:rsidRDefault="000D596F" w:rsidP="00717898">
            <w:pPr>
              <w:rPr>
                <w:b/>
              </w:rPr>
            </w:pPr>
            <w:r w:rsidRPr="002E5EC4">
              <w:rPr>
                <w:b/>
              </w:rPr>
              <w:t xml:space="preserve">Related assessment criteria </w:t>
            </w:r>
          </w:p>
        </w:tc>
        <w:tc>
          <w:tcPr>
            <w:tcW w:w="7064" w:type="dxa"/>
          </w:tcPr>
          <w:p w14:paraId="142381DB" w14:textId="77777777" w:rsidR="000D596F" w:rsidRDefault="000D596F" w:rsidP="000D596F">
            <w:pPr>
              <w:pStyle w:val="BulletText1"/>
              <w:numPr>
                <w:ilvl w:val="0"/>
                <w:numId w:val="8"/>
              </w:numPr>
            </w:pPr>
            <w:r>
              <w:t>The value chain within a business sector is identified in relation to the new venture</w:t>
            </w:r>
          </w:p>
          <w:p w14:paraId="313962B6" w14:textId="77777777" w:rsidR="000D596F" w:rsidRDefault="000D596F" w:rsidP="000D596F">
            <w:pPr>
              <w:pStyle w:val="BulletText1"/>
              <w:numPr>
                <w:ilvl w:val="0"/>
                <w:numId w:val="8"/>
              </w:numPr>
            </w:pPr>
            <w:r>
              <w:t>Procurement processes and principles within the sector are identified and applied to the new venture</w:t>
            </w:r>
          </w:p>
          <w:p w14:paraId="018CA3C8" w14:textId="77777777" w:rsidR="000D596F" w:rsidRDefault="000D596F" w:rsidP="000D596F">
            <w:pPr>
              <w:pStyle w:val="BulletText1"/>
              <w:numPr>
                <w:ilvl w:val="0"/>
                <w:numId w:val="8"/>
              </w:numPr>
            </w:pPr>
            <w:r>
              <w:t>Tendering opportunities are identified and pursued according the new venture capacity and resource</w:t>
            </w:r>
          </w:p>
          <w:p w14:paraId="0B73E3F6" w14:textId="77777777" w:rsidR="000D596F" w:rsidRDefault="000D596F" w:rsidP="000D596F">
            <w:pPr>
              <w:pStyle w:val="BulletText1"/>
              <w:numPr>
                <w:ilvl w:val="0"/>
                <w:numId w:val="8"/>
              </w:numPr>
            </w:pPr>
            <w:r>
              <w:t>The legal environment of the selected industry is understood and explained</w:t>
            </w:r>
          </w:p>
          <w:p w14:paraId="77FCFF99" w14:textId="77777777" w:rsidR="000D596F" w:rsidRDefault="000D596F" w:rsidP="000D596F">
            <w:pPr>
              <w:pStyle w:val="BulletText1"/>
              <w:numPr>
                <w:ilvl w:val="0"/>
                <w:numId w:val="8"/>
              </w:numPr>
            </w:pPr>
            <w:r>
              <w:t>Any health and safety requirements that pertain to the sector/industry are applied to the new venture produce/service delivery</w:t>
            </w:r>
          </w:p>
          <w:p w14:paraId="3FE694DE" w14:textId="77777777" w:rsidR="000D596F" w:rsidRPr="002E5EC4" w:rsidRDefault="000D596F" w:rsidP="000D596F">
            <w:pPr>
              <w:pStyle w:val="BulletText1"/>
              <w:numPr>
                <w:ilvl w:val="0"/>
                <w:numId w:val="8"/>
              </w:numPr>
            </w:pPr>
            <w:r>
              <w:t>Contracts are administered according to industry/sector requirements</w:t>
            </w:r>
          </w:p>
        </w:tc>
      </w:tr>
      <w:tr w:rsidR="000D596F" w:rsidRPr="002E5EC4" w14:paraId="10556383" w14:textId="77777777" w:rsidTr="00717898">
        <w:tc>
          <w:tcPr>
            <w:tcW w:w="2178" w:type="dxa"/>
          </w:tcPr>
          <w:p w14:paraId="27B69AAB" w14:textId="77777777" w:rsidR="000D596F" w:rsidRPr="002E5EC4" w:rsidRDefault="000D596F" w:rsidP="00717898">
            <w:pPr>
              <w:rPr>
                <w:b/>
              </w:rPr>
            </w:pPr>
            <w:r w:rsidRPr="002E5EC4">
              <w:rPr>
                <w:b/>
              </w:rPr>
              <w:t xml:space="preserve">Critical Cross Field Outcomes </w:t>
            </w:r>
          </w:p>
        </w:tc>
        <w:tc>
          <w:tcPr>
            <w:tcW w:w="7064" w:type="dxa"/>
          </w:tcPr>
          <w:p w14:paraId="23585F86" w14:textId="77777777" w:rsidR="000D596F" w:rsidRPr="003E5E6E" w:rsidRDefault="000D596F" w:rsidP="00717898">
            <w:r>
              <w:t>No exit level CCFO’s mentioned in the qualification</w:t>
            </w:r>
          </w:p>
        </w:tc>
      </w:tr>
      <w:tr w:rsidR="000D596F" w:rsidRPr="002E5EC4" w14:paraId="4C68C548" w14:textId="77777777" w:rsidTr="00717898">
        <w:tc>
          <w:tcPr>
            <w:tcW w:w="2178" w:type="dxa"/>
          </w:tcPr>
          <w:p w14:paraId="36D7452C" w14:textId="77777777" w:rsidR="000D596F" w:rsidRPr="002E5EC4" w:rsidRDefault="000D596F" w:rsidP="00717898">
            <w:pPr>
              <w:rPr>
                <w:b/>
              </w:rPr>
            </w:pPr>
            <w:r w:rsidRPr="002E5EC4">
              <w:rPr>
                <w:b/>
              </w:rPr>
              <w:t>Target Group / Occupational link</w:t>
            </w:r>
          </w:p>
        </w:tc>
        <w:tc>
          <w:tcPr>
            <w:tcW w:w="7064" w:type="dxa"/>
          </w:tcPr>
          <w:p w14:paraId="7B8585BE" w14:textId="77777777" w:rsidR="000D596F" w:rsidRPr="00D6604B" w:rsidRDefault="000D596F" w:rsidP="00717898">
            <w:r w:rsidRPr="00D6604B">
              <w:t>Existing and prospective entrepreneurs who wish to start their own business rather than applying for a job</w:t>
            </w:r>
          </w:p>
        </w:tc>
      </w:tr>
      <w:tr w:rsidR="000D596F" w:rsidRPr="002E5EC4" w14:paraId="2C9E3B3E" w14:textId="77777777" w:rsidTr="00717898">
        <w:tc>
          <w:tcPr>
            <w:tcW w:w="2178" w:type="dxa"/>
          </w:tcPr>
          <w:p w14:paraId="6A652D5A" w14:textId="77777777" w:rsidR="000D596F" w:rsidRPr="002E5EC4" w:rsidRDefault="000D596F" w:rsidP="00717898">
            <w:pPr>
              <w:rPr>
                <w:b/>
              </w:rPr>
            </w:pPr>
            <w:r w:rsidRPr="002E5EC4">
              <w:rPr>
                <w:b/>
              </w:rPr>
              <w:t xml:space="preserve">Learning assumed to be in place </w:t>
            </w:r>
          </w:p>
        </w:tc>
        <w:tc>
          <w:tcPr>
            <w:tcW w:w="7064" w:type="dxa"/>
          </w:tcPr>
          <w:p w14:paraId="4689B980" w14:textId="77777777" w:rsidR="000D596F" w:rsidRPr="00D6604B" w:rsidRDefault="000D596F" w:rsidP="00717898">
            <w:r w:rsidRPr="00D6604B">
              <w:t>It is assumed that learners are competent in Communication and Mathematical Literacy at NQF Level 1</w:t>
            </w:r>
          </w:p>
        </w:tc>
      </w:tr>
      <w:tr w:rsidR="000D596F" w:rsidRPr="002E5EC4" w14:paraId="1B8CA0A0" w14:textId="77777777" w:rsidTr="00717898">
        <w:tc>
          <w:tcPr>
            <w:tcW w:w="2178" w:type="dxa"/>
          </w:tcPr>
          <w:p w14:paraId="4D5387E6" w14:textId="77777777" w:rsidR="000D596F" w:rsidRPr="002E5EC4" w:rsidRDefault="000D596F" w:rsidP="00717898">
            <w:pPr>
              <w:rPr>
                <w:b/>
              </w:rPr>
            </w:pPr>
            <w:r w:rsidRPr="002E5EC4">
              <w:rPr>
                <w:b/>
              </w:rPr>
              <w:t xml:space="preserve">Essential Embedded Knowledge </w:t>
            </w:r>
          </w:p>
        </w:tc>
        <w:tc>
          <w:tcPr>
            <w:tcW w:w="7064" w:type="dxa"/>
          </w:tcPr>
          <w:p w14:paraId="18915C3F" w14:textId="77777777" w:rsidR="000D596F" w:rsidRPr="00D6604B" w:rsidRDefault="000D596F" w:rsidP="00717898">
            <w:r w:rsidRPr="00D6604B">
              <w:t>There is no mention made of EEK in the qualification, apart from those required by individual unit standards</w:t>
            </w:r>
          </w:p>
        </w:tc>
      </w:tr>
      <w:tr w:rsidR="000D596F" w:rsidRPr="002E5EC4" w14:paraId="550BB191" w14:textId="77777777" w:rsidTr="00717898">
        <w:tc>
          <w:tcPr>
            <w:tcW w:w="2178" w:type="dxa"/>
          </w:tcPr>
          <w:p w14:paraId="7CFAD564" w14:textId="77777777" w:rsidR="000D596F" w:rsidRPr="002E5EC4" w:rsidRDefault="000D596F" w:rsidP="00717898">
            <w:pPr>
              <w:rPr>
                <w:b/>
              </w:rPr>
            </w:pPr>
            <w:r w:rsidRPr="002E5EC4">
              <w:rPr>
                <w:b/>
              </w:rPr>
              <w:t xml:space="preserve">Range Statement </w:t>
            </w:r>
          </w:p>
        </w:tc>
        <w:tc>
          <w:tcPr>
            <w:tcW w:w="7064" w:type="dxa"/>
          </w:tcPr>
          <w:p w14:paraId="3DD9512B" w14:textId="77777777" w:rsidR="000D596F" w:rsidRPr="002E5EC4" w:rsidRDefault="000D596F" w:rsidP="00717898">
            <w:r w:rsidRPr="002E5EC4">
              <w:t>N/A</w:t>
            </w:r>
          </w:p>
        </w:tc>
      </w:tr>
      <w:tr w:rsidR="000D596F" w:rsidRPr="002E5EC4" w14:paraId="09593341" w14:textId="77777777" w:rsidTr="00717898">
        <w:tc>
          <w:tcPr>
            <w:tcW w:w="2178" w:type="dxa"/>
          </w:tcPr>
          <w:p w14:paraId="3CA7E470" w14:textId="77777777" w:rsidR="000D596F" w:rsidRPr="002E5EC4" w:rsidRDefault="000D596F" w:rsidP="00717898">
            <w:pPr>
              <w:rPr>
                <w:b/>
              </w:rPr>
            </w:pPr>
            <w:r w:rsidRPr="002E5EC4">
              <w:rPr>
                <w:b/>
              </w:rPr>
              <w:t xml:space="preserve">Recognition of Prior Learning </w:t>
            </w:r>
          </w:p>
        </w:tc>
        <w:tc>
          <w:tcPr>
            <w:tcW w:w="7064" w:type="dxa"/>
          </w:tcPr>
          <w:p w14:paraId="0FF37196" w14:textId="77777777" w:rsidR="000D596F" w:rsidRPr="002E5EC4" w:rsidRDefault="000D596F" w:rsidP="00717898">
            <w:pPr>
              <w:rPr>
                <w:rFonts w:cs="Tahoma"/>
                <w:color w:val="000000"/>
              </w:rPr>
            </w:pPr>
            <w:r>
              <w:t xml:space="preserve">All modules of this qualification make provision for RPL.  </w:t>
            </w:r>
            <w:r w:rsidRPr="003E5E6E">
              <w:t>Learner and Assessor will jointly decide on methods to determine prior learning and competence in the knowledge, skills, values and attitudes implicit in the Qualification and the associated Unit Standards. Recognition of Prior Learning will be done by means of an Integrated Assessment</w:t>
            </w:r>
            <w:r w:rsidRPr="002E5EC4">
              <w:t> </w:t>
            </w:r>
          </w:p>
        </w:tc>
      </w:tr>
      <w:tr w:rsidR="000D596F" w:rsidRPr="002E5EC4" w14:paraId="53C764F5" w14:textId="77777777" w:rsidTr="00717898">
        <w:tc>
          <w:tcPr>
            <w:tcW w:w="2178" w:type="dxa"/>
          </w:tcPr>
          <w:p w14:paraId="3E0FFB16" w14:textId="77777777" w:rsidR="000D596F" w:rsidRPr="002E5EC4" w:rsidRDefault="000D596F" w:rsidP="00717898">
            <w:pPr>
              <w:rPr>
                <w:b/>
              </w:rPr>
            </w:pPr>
            <w:r w:rsidRPr="002E5EC4">
              <w:rPr>
                <w:b/>
              </w:rPr>
              <w:t xml:space="preserve">Learning Materials </w:t>
            </w:r>
          </w:p>
        </w:tc>
        <w:tc>
          <w:tcPr>
            <w:tcW w:w="7064" w:type="dxa"/>
          </w:tcPr>
          <w:p w14:paraId="062056DC" w14:textId="77777777" w:rsidR="000D596F" w:rsidRPr="000D596F" w:rsidRDefault="000D596F" w:rsidP="00717898">
            <w:r w:rsidRPr="000D596F">
              <w:t xml:space="preserve">The programme pack consists out of the following documents: </w:t>
            </w:r>
          </w:p>
          <w:p w14:paraId="21B0DD90"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Learner Guide which includes the learner workbook comprising of formative assessment activities</w:t>
            </w:r>
          </w:p>
          <w:p w14:paraId="1930942A"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Facilitator Guide same as learner guide, with specific instructions for the facilitator as well as model answers for activities</w:t>
            </w:r>
          </w:p>
          <w:p w14:paraId="77B0C13B"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Learner Assessment Guide which becomes the PoE</w:t>
            </w:r>
          </w:p>
          <w:p w14:paraId="52F1FA8E"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Facilitator Assessment Guide which contains duplicates of all required forms, as well as model answers</w:t>
            </w:r>
          </w:p>
          <w:p w14:paraId="2825F8D2"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Handouts to be used for classroom formative assessment activities</w:t>
            </w:r>
          </w:p>
        </w:tc>
      </w:tr>
    </w:tbl>
    <w:p w14:paraId="2378EE96" w14:textId="77777777" w:rsidR="000D596F" w:rsidRDefault="000D596F" w:rsidP="000D596F"/>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144"/>
        <w:gridCol w:w="6852"/>
      </w:tblGrid>
      <w:tr w:rsidR="000D596F" w:rsidRPr="002E5EC4" w14:paraId="651B2E40" w14:textId="77777777" w:rsidTr="00717898">
        <w:tc>
          <w:tcPr>
            <w:tcW w:w="2178" w:type="dxa"/>
          </w:tcPr>
          <w:p w14:paraId="7165B353" w14:textId="77777777" w:rsidR="000D596F" w:rsidRPr="002E5EC4" w:rsidRDefault="000D596F" w:rsidP="00717898">
            <w:pPr>
              <w:rPr>
                <w:b/>
              </w:rPr>
            </w:pPr>
            <w:r w:rsidRPr="002E5EC4">
              <w:rPr>
                <w:b/>
              </w:rPr>
              <w:t xml:space="preserve">Name of Programme </w:t>
            </w:r>
          </w:p>
        </w:tc>
        <w:tc>
          <w:tcPr>
            <w:tcW w:w="7064" w:type="dxa"/>
          </w:tcPr>
          <w:p w14:paraId="659D7840" w14:textId="77777777" w:rsidR="000D596F" w:rsidRPr="002E5EC4" w:rsidRDefault="000D596F" w:rsidP="00717898">
            <w:pPr>
              <w:rPr>
                <w:highlight w:val="lightGray"/>
              </w:rPr>
            </w:pPr>
            <w:r>
              <w:rPr>
                <w:rFonts w:cs="Tahoma"/>
                <w:color w:val="000000"/>
              </w:rPr>
              <w:t>Module 5: Financial requirements</w:t>
            </w:r>
          </w:p>
        </w:tc>
      </w:tr>
      <w:tr w:rsidR="000D596F" w:rsidRPr="002E5EC4" w14:paraId="25D50F27" w14:textId="77777777" w:rsidTr="00717898">
        <w:tc>
          <w:tcPr>
            <w:tcW w:w="2178" w:type="dxa"/>
          </w:tcPr>
          <w:p w14:paraId="5ECA48E1" w14:textId="77777777" w:rsidR="000D596F" w:rsidRPr="002E5EC4" w:rsidRDefault="000D596F" w:rsidP="00717898">
            <w:pPr>
              <w:rPr>
                <w:b/>
              </w:rPr>
            </w:pPr>
            <w:r w:rsidRPr="002E5EC4">
              <w:rPr>
                <w:b/>
              </w:rPr>
              <w:t xml:space="preserve">Purpose of </w:t>
            </w:r>
            <w:r w:rsidRPr="002E5EC4">
              <w:rPr>
                <w:b/>
              </w:rPr>
              <w:lastRenderedPageBreak/>
              <w:t xml:space="preserve">Programme </w:t>
            </w:r>
          </w:p>
        </w:tc>
        <w:tc>
          <w:tcPr>
            <w:tcW w:w="7064" w:type="dxa"/>
            <w:shd w:val="clear" w:color="auto" w:fill="auto"/>
          </w:tcPr>
          <w:p w14:paraId="115AD4B4" w14:textId="77777777" w:rsidR="000D596F" w:rsidRDefault="000D596F" w:rsidP="00717898">
            <w:pPr>
              <w:rPr>
                <w:rFonts w:ascii="Tahoma" w:hAnsi="Tahoma" w:cs="Tahoma"/>
                <w:sz w:val="18"/>
                <w:szCs w:val="18"/>
                <w:highlight w:val="lightGray"/>
              </w:rPr>
            </w:pPr>
            <w:r>
              <w:rPr>
                <w:rFonts w:ascii="Tahoma" w:hAnsi="Tahoma" w:cs="Tahoma"/>
                <w:sz w:val="18"/>
                <w:szCs w:val="18"/>
                <w:highlight w:val="lightGray"/>
              </w:rPr>
              <w:lastRenderedPageBreak/>
              <w:t xml:space="preserve">This module aims to provide learners with knowledge and skills to run the financial </w:t>
            </w:r>
            <w:r>
              <w:rPr>
                <w:rFonts w:ascii="Tahoma" w:hAnsi="Tahoma" w:cs="Tahoma"/>
                <w:sz w:val="18"/>
                <w:szCs w:val="18"/>
                <w:highlight w:val="lightGray"/>
              </w:rPr>
              <w:lastRenderedPageBreak/>
              <w:t>side of a business:</w:t>
            </w:r>
          </w:p>
          <w:p w14:paraId="649EC59F" w14:textId="77777777" w:rsidR="000D596F" w:rsidRPr="00315683" w:rsidRDefault="000D596F" w:rsidP="000D596F">
            <w:pPr>
              <w:pStyle w:val="ListBullet2"/>
              <w:numPr>
                <w:ilvl w:val="0"/>
                <w:numId w:val="7"/>
              </w:numPr>
              <w:spacing w:before="0" w:after="0"/>
              <w:ind w:left="714" w:hanging="357"/>
              <w:rPr>
                <w:highlight w:val="lightGray"/>
              </w:rPr>
            </w:pPr>
            <w:r w:rsidRPr="00315683">
              <w:rPr>
                <w:highlight w:val="lightGray"/>
              </w:rPr>
              <w:t>Financial requirements</w:t>
            </w:r>
          </w:p>
          <w:p w14:paraId="3A10427F" w14:textId="77777777" w:rsidR="000D596F" w:rsidRPr="00315683" w:rsidRDefault="000D596F" w:rsidP="000D596F">
            <w:pPr>
              <w:pStyle w:val="ListBullet2"/>
              <w:numPr>
                <w:ilvl w:val="0"/>
                <w:numId w:val="7"/>
              </w:numPr>
              <w:spacing w:before="0" w:after="0"/>
              <w:ind w:left="714" w:hanging="357"/>
              <w:rPr>
                <w:highlight w:val="lightGray"/>
              </w:rPr>
            </w:pPr>
            <w:r w:rsidRPr="00315683">
              <w:rPr>
                <w:highlight w:val="lightGray"/>
              </w:rPr>
              <w:t>Cash flow needed</w:t>
            </w:r>
          </w:p>
          <w:p w14:paraId="1CD3E4E5" w14:textId="77777777" w:rsidR="000D596F" w:rsidRPr="00315683" w:rsidRDefault="000D596F" w:rsidP="000D596F">
            <w:pPr>
              <w:pStyle w:val="ListBullet2"/>
              <w:numPr>
                <w:ilvl w:val="0"/>
                <w:numId w:val="7"/>
              </w:numPr>
              <w:spacing w:before="0" w:after="0"/>
              <w:ind w:left="714" w:hanging="357"/>
              <w:rPr>
                <w:highlight w:val="lightGray"/>
              </w:rPr>
            </w:pPr>
            <w:r w:rsidRPr="00315683">
              <w:rPr>
                <w:highlight w:val="lightGray"/>
              </w:rPr>
              <w:t>Pricing and costing of goods and services</w:t>
            </w:r>
          </w:p>
          <w:p w14:paraId="0800E81B" w14:textId="77777777" w:rsidR="000D596F" w:rsidRPr="00315683" w:rsidRDefault="000D596F" w:rsidP="000D596F">
            <w:pPr>
              <w:pStyle w:val="ListBullet2"/>
              <w:numPr>
                <w:ilvl w:val="0"/>
                <w:numId w:val="7"/>
              </w:numPr>
              <w:spacing w:before="0" w:after="0"/>
              <w:ind w:left="714" w:hanging="357"/>
              <w:rPr>
                <w:highlight w:val="lightGray"/>
              </w:rPr>
            </w:pPr>
            <w:r w:rsidRPr="00315683">
              <w:rPr>
                <w:highlight w:val="lightGray"/>
              </w:rPr>
              <w:t>Keep records of financial transactions and controlling the finances of a business</w:t>
            </w:r>
          </w:p>
        </w:tc>
      </w:tr>
      <w:tr w:rsidR="000D596F" w:rsidRPr="002E5EC4" w14:paraId="6009948B" w14:textId="77777777" w:rsidTr="00717898">
        <w:tc>
          <w:tcPr>
            <w:tcW w:w="2178" w:type="dxa"/>
          </w:tcPr>
          <w:p w14:paraId="79B31F9C" w14:textId="77777777" w:rsidR="000D596F" w:rsidRPr="002E5EC4" w:rsidRDefault="000D596F" w:rsidP="00717898">
            <w:pPr>
              <w:rPr>
                <w:b/>
              </w:rPr>
            </w:pPr>
            <w:r w:rsidRPr="002E5EC4">
              <w:rPr>
                <w:b/>
              </w:rPr>
              <w:lastRenderedPageBreak/>
              <w:t>Duration of Programme</w:t>
            </w:r>
          </w:p>
        </w:tc>
        <w:tc>
          <w:tcPr>
            <w:tcW w:w="7064" w:type="dxa"/>
          </w:tcPr>
          <w:p w14:paraId="67D098B5" w14:textId="77777777" w:rsidR="000D596F" w:rsidRPr="000D596F" w:rsidRDefault="000D596F" w:rsidP="00717898">
            <w:pPr>
              <w:rPr>
                <w:rFonts w:cs="Calibri"/>
              </w:rPr>
            </w:pPr>
            <w:r w:rsidRPr="000D596F">
              <w:rPr>
                <w:rFonts w:cs="Calibri"/>
              </w:rPr>
              <w:t>The programme consists of 23 credits = 230 notional hours, of which at least 30% must be spent in the classroom:</w:t>
            </w:r>
          </w:p>
          <w:p w14:paraId="487F4D77" w14:textId="77777777" w:rsidR="000D596F" w:rsidRPr="000D596F" w:rsidRDefault="000D596F" w:rsidP="000D596F">
            <w:pPr>
              <w:pStyle w:val="ListBullet2"/>
              <w:numPr>
                <w:ilvl w:val="0"/>
                <w:numId w:val="7"/>
              </w:numPr>
              <w:spacing w:before="0" w:after="0"/>
              <w:ind w:left="714" w:hanging="357"/>
              <w:rPr>
                <w:rFonts w:ascii="Calibri" w:hAnsi="Calibri" w:cs="Calibri"/>
                <w:szCs w:val="22"/>
              </w:rPr>
            </w:pPr>
            <w:r w:rsidRPr="000D596F">
              <w:rPr>
                <w:rFonts w:ascii="Calibri" w:hAnsi="Calibri" w:cs="Calibri"/>
                <w:szCs w:val="22"/>
              </w:rPr>
              <w:t>69 hours classroom training</w:t>
            </w:r>
          </w:p>
          <w:p w14:paraId="56CBB5C8"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161 hours workplace learning</w:t>
            </w:r>
          </w:p>
        </w:tc>
      </w:tr>
      <w:tr w:rsidR="000D596F" w:rsidRPr="002E5EC4" w14:paraId="6571B7EB" w14:textId="77777777" w:rsidTr="00717898">
        <w:tc>
          <w:tcPr>
            <w:tcW w:w="2178" w:type="dxa"/>
          </w:tcPr>
          <w:p w14:paraId="6A947EFF" w14:textId="77777777" w:rsidR="000D596F" w:rsidRPr="002E5EC4" w:rsidRDefault="000D596F" w:rsidP="00717898">
            <w:pPr>
              <w:rPr>
                <w:b/>
              </w:rPr>
            </w:pPr>
            <w:r w:rsidRPr="002E5EC4">
              <w:rPr>
                <w:b/>
              </w:rPr>
              <w:t xml:space="preserve">NQF Level </w:t>
            </w:r>
          </w:p>
        </w:tc>
        <w:tc>
          <w:tcPr>
            <w:tcW w:w="7064" w:type="dxa"/>
          </w:tcPr>
          <w:p w14:paraId="5DD8E90E" w14:textId="77777777" w:rsidR="000D596F" w:rsidRPr="000D596F" w:rsidRDefault="000D596F" w:rsidP="00717898">
            <w:r w:rsidRPr="000D596F">
              <w:t>2</w:t>
            </w:r>
          </w:p>
        </w:tc>
      </w:tr>
      <w:tr w:rsidR="000D596F" w:rsidRPr="002E5EC4" w14:paraId="64B721CF" w14:textId="77777777" w:rsidTr="00717898">
        <w:tc>
          <w:tcPr>
            <w:tcW w:w="2178" w:type="dxa"/>
          </w:tcPr>
          <w:p w14:paraId="56A9998C" w14:textId="77777777" w:rsidR="000D596F" w:rsidRPr="002E5EC4" w:rsidRDefault="000D596F" w:rsidP="00717898">
            <w:pPr>
              <w:rPr>
                <w:b/>
              </w:rPr>
            </w:pPr>
            <w:r w:rsidRPr="002E5EC4">
              <w:rPr>
                <w:b/>
              </w:rPr>
              <w:t>Exit Level Outcomes</w:t>
            </w:r>
          </w:p>
        </w:tc>
        <w:tc>
          <w:tcPr>
            <w:tcW w:w="7064" w:type="dxa"/>
          </w:tcPr>
          <w:p w14:paraId="43746E45" w14:textId="77777777" w:rsidR="000D596F" w:rsidRPr="000D596F" w:rsidRDefault="000D596F" w:rsidP="00717898">
            <w:r w:rsidRPr="000D596F">
              <w:t>Determine financial requirements and manage financial resources of a new venture</w:t>
            </w:r>
          </w:p>
        </w:tc>
      </w:tr>
      <w:tr w:rsidR="000D596F" w:rsidRPr="002E5EC4" w14:paraId="77554247" w14:textId="77777777" w:rsidTr="00717898">
        <w:tc>
          <w:tcPr>
            <w:tcW w:w="2178" w:type="dxa"/>
          </w:tcPr>
          <w:p w14:paraId="6098ECBF" w14:textId="77777777" w:rsidR="000D596F" w:rsidRPr="002E5EC4" w:rsidRDefault="000D596F" w:rsidP="00717898">
            <w:pPr>
              <w:rPr>
                <w:b/>
              </w:rPr>
            </w:pPr>
            <w:r w:rsidRPr="002E5EC4">
              <w:rPr>
                <w:b/>
              </w:rPr>
              <w:t xml:space="preserve">Related assessment criteria </w:t>
            </w:r>
          </w:p>
        </w:tc>
        <w:tc>
          <w:tcPr>
            <w:tcW w:w="7064" w:type="dxa"/>
          </w:tcPr>
          <w:p w14:paraId="65BF4077"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 xml:space="preserve">Financial and cash flow requirements are determined for the new venture </w:t>
            </w:r>
          </w:p>
          <w:p w14:paraId="7518F057" w14:textId="77777777" w:rsidR="000D596F" w:rsidRPr="000D596F" w:rsidRDefault="000D596F" w:rsidP="000D596F">
            <w:pPr>
              <w:pStyle w:val="ListBullet2"/>
              <w:numPr>
                <w:ilvl w:val="0"/>
                <w:numId w:val="7"/>
              </w:numPr>
              <w:spacing w:before="0" w:after="0"/>
              <w:ind w:left="714" w:hanging="357"/>
              <w:rPr>
                <w:rFonts w:ascii="Calibri" w:hAnsi="Calibri" w:cs="Times New Roman"/>
                <w:szCs w:val="22"/>
              </w:rPr>
            </w:pPr>
            <w:r w:rsidRPr="000D596F">
              <w:rPr>
                <w:rFonts w:ascii="Calibri" w:hAnsi="Calibri"/>
              </w:rPr>
              <w:t>Pricing and costing principles are established in line with market needs and financial requirements</w:t>
            </w:r>
          </w:p>
          <w:p w14:paraId="58C93503" w14:textId="77777777" w:rsidR="000D596F" w:rsidRPr="000D596F" w:rsidRDefault="000D596F" w:rsidP="000D596F">
            <w:pPr>
              <w:pStyle w:val="ListBullet2"/>
              <w:numPr>
                <w:ilvl w:val="0"/>
                <w:numId w:val="7"/>
              </w:numPr>
              <w:spacing w:before="0" w:after="0"/>
              <w:ind w:left="714" w:hanging="357"/>
              <w:rPr>
                <w:rFonts w:ascii="Calibri" w:hAnsi="Calibri" w:cs="Times New Roman"/>
                <w:szCs w:val="22"/>
              </w:rPr>
            </w:pPr>
            <w:r w:rsidRPr="000D596F">
              <w:rPr>
                <w:rFonts w:ascii="Calibri" w:hAnsi="Calibri"/>
              </w:rPr>
              <w:t>Funding and start-up capital are obtained where required</w:t>
            </w:r>
          </w:p>
          <w:p w14:paraId="3A039439" w14:textId="77777777" w:rsidR="000D596F" w:rsidRPr="000D596F" w:rsidRDefault="000D596F" w:rsidP="000D596F">
            <w:pPr>
              <w:pStyle w:val="ListBullet2"/>
              <w:numPr>
                <w:ilvl w:val="0"/>
                <w:numId w:val="7"/>
              </w:numPr>
              <w:spacing w:before="0" w:after="0"/>
              <w:ind w:left="714" w:hanging="357"/>
              <w:rPr>
                <w:rFonts w:ascii="Calibri" w:hAnsi="Calibri" w:cs="Times New Roman"/>
                <w:szCs w:val="22"/>
              </w:rPr>
            </w:pPr>
            <w:r w:rsidRPr="000D596F">
              <w:rPr>
                <w:rFonts w:ascii="Calibri" w:hAnsi="Calibri"/>
              </w:rPr>
              <w:t>Financial controls and accounting procedures are determined to ensure financial efficiency of the new venture and to be compliant with relevant legislation</w:t>
            </w:r>
          </w:p>
          <w:p w14:paraId="365A2A45" w14:textId="77777777" w:rsidR="000D596F" w:rsidRPr="000D596F" w:rsidRDefault="000D596F" w:rsidP="000D596F">
            <w:pPr>
              <w:pStyle w:val="ListBullet2"/>
              <w:numPr>
                <w:ilvl w:val="0"/>
                <w:numId w:val="7"/>
              </w:numPr>
              <w:spacing w:before="0" w:after="0"/>
              <w:ind w:left="714" w:hanging="357"/>
              <w:rPr>
                <w:rFonts w:ascii="Calibri" w:hAnsi="Calibri" w:cs="Times New Roman"/>
                <w:szCs w:val="22"/>
              </w:rPr>
            </w:pPr>
            <w:r w:rsidRPr="000D596F">
              <w:rPr>
                <w:rFonts w:ascii="Calibri" w:hAnsi="Calibri"/>
              </w:rPr>
              <w:t>Accounts and records are maintained according to generally accepted Accounting principles</w:t>
            </w:r>
          </w:p>
          <w:p w14:paraId="3C14718F"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Financial statements are used to determine business progress</w:t>
            </w:r>
          </w:p>
        </w:tc>
      </w:tr>
      <w:tr w:rsidR="000D596F" w:rsidRPr="002E5EC4" w14:paraId="00F53156" w14:textId="77777777" w:rsidTr="00717898">
        <w:tc>
          <w:tcPr>
            <w:tcW w:w="2178" w:type="dxa"/>
          </w:tcPr>
          <w:p w14:paraId="1CDC9B00" w14:textId="77777777" w:rsidR="000D596F" w:rsidRPr="002E5EC4" w:rsidRDefault="000D596F" w:rsidP="00717898">
            <w:pPr>
              <w:rPr>
                <w:b/>
              </w:rPr>
            </w:pPr>
            <w:r w:rsidRPr="002E5EC4">
              <w:rPr>
                <w:b/>
              </w:rPr>
              <w:t xml:space="preserve">Critical Cross Field Outcomes </w:t>
            </w:r>
          </w:p>
        </w:tc>
        <w:tc>
          <w:tcPr>
            <w:tcW w:w="7064" w:type="dxa"/>
          </w:tcPr>
          <w:p w14:paraId="5633168E" w14:textId="77777777" w:rsidR="000D596F" w:rsidRPr="003E5E6E" w:rsidRDefault="000D596F" w:rsidP="00717898">
            <w:r>
              <w:t>No exit level CCFO’s mentioned in the qualification</w:t>
            </w:r>
          </w:p>
        </w:tc>
      </w:tr>
      <w:tr w:rsidR="000D596F" w:rsidRPr="002E5EC4" w14:paraId="7299ECA7" w14:textId="77777777" w:rsidTr="00717898">
        <w:tc>
          <w:tcPr>
            <w:tcW w:w="2178" w:type="dxa"/>
          </w:tcPr>
          <w:p w14:paraId="59726B5C" w14:textId="77777777" w:rsidR="000D596F" w:rsidRPr="002E5EC4" w:rsidRDefault="000D596F" w:rsidP="00717898">
            <w:pPr>
              <w:rPr>
                <w:b/>
              </w:rPr>
            </w:pPr>
            <w:r w:rsidRPr="002E5EC4">
              <w:rPr>
                <w:b/>
              </w:rPr>
              <w:t>Target Group / Occupational link</w:t>
            </w:r>
          </w:p>
        </w:tc>
        <w:tc>
          <w:tcPr>
            <w:tcW w:w="7064" w:type="dxa"/>
          </w:tcPr>
          <w:p w14:paraId="158D8E54" w14:textId="77777777" w:rsidR="000D596F" w:rsidRPr="00D6604B" w:rsidRDefault="000D596F" w:rsidP="00717898">
            <w:r w:rsidRPr="00D6604B">
              <w:t>Existing and prospective entrepreneurs who wish to start their own business rather than applying for a job</w:t>
            </w:r>
          </w:p>
        </w:tc>
      </w:tr>
      <w:tr w:rsidR="000D596F" w:rsidRPr="002E5EC4" w14:paraId="7DEADDB2" w14:textId="77777777" w:rsidTr="00717898">
        <w:tc>
          <w:tcPr>
            <w:tcW w:w="2178" w:type="dxa"/>
          </w:tcPr>
          <w:p w14:paraId="1618AF18" w14:textId="77777777" w:rsidR="000D596F" w:rsidRPr="002E5EC4" w:rsidRDefault="000D596F" w:rsidP="00717898">
            <w:pPr>
              <w:rPr>
                <w:b/>
              </w:rPr>
            </w:pPr>
            <w:r w:rsidRPr="002E5EC4">
              <w:rPr>
                <w:b/>
              </w:rPr>
              <w:t xml:space="preserve">Learning assumed to be in place </w:t>
            </w:r>
          </w:p>
        </w:tc>
        <w:tc>
          <w:tcPr>
            <w:tcW w:w="7064" w:type="dxa"/>
          </w:tcPr>
          <w:p w14:paraId="4C01D8E6" w14:textId="77777777" w:rsidR="000D596F" w:rsidRPr="00D6604B" w:rsidRDefault="000D596F" w:rsidP="00717898">
            <w:r w:rsidRPr="00D6604B">
              <w:t>It is assumed that learners are competent in Communication and Mathematical Literacy at NQF Level 1</w:t>
            </w:r>
          </w:p>
        </w:tc>
      </w:tr>
      <w:tr w:rsidR="000D596F" w:rsidRPr="002E5EC4" w14:paraId="7124D964" w14:textId="77777777" w:rsidTr="00717898">
        <w:tc>
          <w:tcPr>
            <w:tcW w:w="2178" w:type="dxa"/>
          </w:tcPr>
          <w:p w14:paraId="3647F651" w14:textId="77777777" w:rsidR="000D596F" w:rsidRPr="002E5EC4" w:rsidRDefault="000D596F" w:rsidP="00717898">
            <w:pPr>
              <w:rPr>
                <w:b/>
              </w:rPr>
            </w:pPr>
            <w:r w:rsidRPr="002E5EC4">
              <w:rPr>
                <w:b/>
              </w:rPr>
              <w:t xml:space="preserve">Essential Embedded Knowledge </w:t>
            </w:r>
          </w:p>
        </w:tc>
        <w:tc>
          <w:tcPr>
            <w:tcW w:w="7064" w:type="dxa"/>
          </w:tcPr>
          <w:p w14:paraId="01C156A0" w14:textId="77777777" w:rsidR="000D596F" w:rsidRPr="00D6604B" w:rsidRDefault="000D596F" w:rsidP="00717898">
            <w:r w:rsidRPr="00D6604B">
              <w:t>There is no mention made of EEK in the qualification, apart from those required by individual unit standards</w:t>
            </w:r>
          </w:p>
        </w:tc>
      </w:tr>
      <w:tr w:rsidR="000D596F" w:rsidRPr="002E5EC4" w14:paraId="2DE67CA2" w14:textId="77777777" w:rsidTr="00717898">
        <w:tc>
          <w:tcPr>
            <w:tcW w:w="2178" w:type="dxa"/>
          </w:tcPr>
          <w:p w14:paraId="2DB4C40C" w14:textId="77777777" w:rsidR="000D596F" w:rsidRPr="002E5EC4" w:rsidRDefault="000D596F" w:rsidP="00717898">
            <w:pPr>
              <w:rPr>
                <w:b/>
              </w:rPr>
            </w:pPr>
            <w:r w:rsidRPr="002E5EC4">
              <w:rPr>
                <w:b/>
              </w:rPr>
              <w:t xml:space="preserve">Range Statement </w:t>
            </w:r>
          </w:p>
        </w:tc>
        <w:tc>
          <w:tcPr>
            <w:tcW w:w="7064" w:type="dxa"/>
          </w:tcPr>
          <w:p w14:paraId="0AD1CE5D" w14:textId="77777777" w:rsidR="000D596F" w:rsidRPr="002E5EC4" w:rsidRDefault="000D596F" w:rsidP="00717898">
            <w:r w:rsidRPr="002E5EC4">
              <w:t>N/A</w:t>
            </w:r>
          </w:p>
        </w:tc>
      </w:tr>
      <w:tr w:rsidR="000D596F" w:rsidRPr="002E5EC4" w14:paraId="750D0B2E" w14:textId="77777777" w:rsidTr="00717898">
        <w:tc>
          <w:tcPr>
            <w:tcW w:w="2178" w:type="dxa"/>
          </w:tcPr>
          <w:p w14:paraId="7E482B30" w14:textId="77777777" w:rsidR="000D596F" w:rsidRPr="002E5EC4" w:rsidRDefault="000D596F" w:rsidP="00717898">
            <w:pPr>
              <w:rPr>
                <w:b/>
              </w:rPr>
            </w:pPr>
            <w:r w:rsidRPr="002E5EC4">
              <w:rPr>
                <w:b/>
              </w:rPr>
              <w:t xml:space="preserve">Recognition of Prior Learning </w:t>
            </w:r>
          </w:p>
        </w:tc>
        <w:tc>
          <w:tcPr>
            <w:tcW w:w="7064" w:type="dxa"/>
          </w:tcPr>
          <w:p w14:paraId="31ADD68F" w14:textId="77777777" w:rsidR="000D596F" w:rsidRPr="002E5EC4" w:rsidRDefault="000D596F" w:rsidP="00717898">
            <w:pPr>
              <w:rPr>
                <w:rFonts w:cs="Tahoma"/>
                <w:color w:val="000000"/>
              </w:rPr>
            </w:pPr>
            <w:r>
              <w:t xml:space="preserve">All modules of this qualification make provision for RPL.  </w:t>
            </w:r>
            <w:r w:rsidRPr="003E5E6E">
              <w:t>Learner and Assessor will jointly decide on methods to determine prior learning and competence in the knowledge, skills, values and attitudes implicit in the Qualification and the associated Unit Standards. Recognition of Prior Learning will be done by means of an Integrated Assessment</w:t>
            </w:r>
            <w:r w:rsidRPr="002E5EC4">
              <w:t> </w:t>
            </w:r>
          </w:p>
        </w:tc>
      </w:tr>
      <w:tr w:rsidR="000D596F" w:rsidRPr="002E5EC4" w14:paraId="74FF3F7E" w14:textId="77777777" w:rsidTr="00717898">
        <w:tc>
          <w:tcPr>
            <w:tcW w:w="2178" w:type="dxa"/>
          </w:tcPr>
          <w:p w14:paraId="1072DEBF" w14:textId="77777777" w:rsidR="000D596F" w:rsidRPr="002E5EC4" w:rsidRDefault="000D596F" w:rsidP="00717898">
            <w:pPr>
              <w:rPr>
                <w:b/>
              </w:rPr>
            </w:pPr>
            <w:r w:rsidRPr="002E5EC4">
              <w:rPr>
                <w:b/>
              </w:rPr>
              <w:t xml:space="preserve">Learning Materials </w:t>
            </w:r>
          </w:p>
        </w:tc>
        <w:tc>
          <w:tcPr>
            <w:tcW w:w="7064" w:type="dxa"/>
          </w:tcPr>
          <w:p w14:paraId="21D802C1" w14:textId="77777777" w:rsidR="000D596F" w:rsidRPr="000D596F" w:rsidRDefault="000D596F" w:rsidP="00717898">
            <w:r w:rsidRPr="000D596F">
              <w:t xml:space="preserve">The programme pack consists out of the following documents: </w:t>
            </w:r>
          </w:p>
          <w:p w14:paraId="76EE76E2"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 xml:space="preserve">Learner Guide </w:t>
            </w:r>
          </w:p>
          <w:p w14:paraId="3553B4F6"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A separate learner workbook comprising of formative assessment activities</w:t>
            </w:r>
          </w:p>
          <w:p w14:paraId="67521AC1"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 xml:space="preserve">Facilitator Guide with specific instructions for the facilitator </w:t>
            </w:r>
          </w:p>
          <w:p w14:paraId="53D952B3"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A separate workbook that contains model answers for activities</w:t>
            </w:r>
          </w:p>
          <w:p w14:paraId="53468F24"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Learner Assessment Guide which becomes the PoE</w:t>
            </w:r>
          </w:p>
          <w:p w14:paraId="54EE4A6B"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Facilitator Assessment Guide which contains duplicates of all required forms, as well as model answers</w:t>
            </w:r>
          </w:p>
          <w:p w14:paraId="54A9CBC1"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Handouts pertaining to business plans and managing finances to be used for classroom activities</w:t>
            </w:r>
          </w:p>
          <w:p w14:paraId="10FA7FA3"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Pre-training research assignments</w:t>
            </w:r>
          </w:p>
        </w:tc>
      </w:tr>
    </w:tbl>
    <w:p w14:paraId="7F33B636" w14:textId="77777777" w:rsidR="000D596F" w:rsidRDefault="000D596F" w:rsidP="000D596F"/>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145"/>
        <w:gridCol w:w="6851"/>
      </w:tblGrid>
      <w:tr w:rsidR="000D596F" w14:paraId="28F76044" w14:textId="77777777" w:rsidTr="00717898">
        <w:tc>
          <w:tcPr>
            <w:tcW w:w="2178" w:type="dxa"/>
            <w:tcBorders>
              <w:top w:val="double" w:sz="4" w:space="0" w:color="365F91"/>
              <w:left w:val="double" w:sz="4" w:space="0" w:color="365F91"/>
              <w:bottom w:val="single" w:sz="4" w:space="0" w:color="365F91"/>
              <w:right w:val="single" w:sz="4" w:space="0" w:color="365F91"/>
            </w:tcBorders>
          </w:tcPr>
          <w:p w14:paraId="7DE2361E" w14:textId="77777777" w:rsidR="000D596F" w:rsidRDefault="000D596F" w:rsidP="00717898">
            <w:pPr>
              <w:rPr>
                <w:b/>
              </w:rPr>
            </w:pPr>
            <w:r>
              <w:rPr>
                <w:b/>
              </w:rPr>
              <w:t xml:space="preserve">Name of Programme </w:t>
            </w:r>
          </w:p>
        </w:tc>
        <w:tc>
          <w:tcPr>
            <w:tcW w:w="7064" w:type="dxa"/>
            <w:tcBorders>
              <w:top w:val="double" w:sz="4" w:space="0" w:color="365F91"/>
              <w:left w:val="single" w:sz="4" w:space="0" w:color="365F91"/>
              <w:bottom w:val="single" w:sz="4" w:space="0" w:color="365F91"/>
              <w:right w:val="double" w:sz="4" w:space="0" w:color="365F91"/>
            </w:tcBorders>
          </w:tcPr>
          <w:p w14:paraId="6A430A84" w14:textId="77777777" w:rsidR="000D596F" w:rsidRDefault="000D596F" w:rsidP="00717898">
            <w:pPr>
              <w:rPr>
                <w:highlight w:val="lightGray"/>
              </w:rPr>
            </w:pPr>
            <w:r>
              <w:rPr>
                <w:rFonts w:cs="Tahoma"/>
                <w:color w:val="000000"/>
              </w:rPr>
              <w:t>Module 6: Manage business operations</w:t>
            </w:r>
          </w:p>
        </w:tc>
      </w:tr>
      <w:tr w:rsidR="000D596F" w14:paraId="57E910E9"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3534E346" w14:textId="77777777" w:rsidR="000D596F" w:rsidRDefault="000D596F" w:rsidP="00717898">
            <w:pPr>
              <w:rPr>
                <w:b/>
              </w:rPr>
            </w:pPr>
            <w:r>
              <w:rPr>
                <w:b/>
              </w:rPr>
              <w:t xml:space="preserve">Purpose of Programme </w:t>
            </w:r>
          </w:p>
        </w:tc>
        <w:tc>
          <w:tcPr>
            <w:tcW w:w="7064" w:type="dxa"/>
            <w:tcBorders>
              <w:top w:val="single" w:sz="4" w:space="0" w:color="365F91"/>
              <w:left w:val="single" w:sz="4" w:space="0" w:color="365F91"/>
              <w:bottom w:val="single" w:sz="4" w:space="0" w:color="365F91"/>
              <w:right w:val="double" w:sz="4" w:space="0" w:color="365F91"/>
            </w:tcBorders>
          </w:tcPr>
          <w:p w14:paraId="48FFD4B6" w14:textId="77777777" w:rsidR="000D596F" w:rsidRPr="000D596F" w:rsidRDefault="000D596F" w:rsidP="00717898">
            <w:pPr>
              <w:rPr>
                <w:rFonts w:cs="Tahoma"/>
                <w:sz w:val="18"/>
                <w:szCs w:val="18"/>
                <w:highlight w:val="lightGray"/>
              </w:rPr>
            </w:pPr>
            <w:r w:rsidRPr="000D596F">
              <w:rPr>
                <w:rFonts w:cs="Tahoma"/>
                <w:sz w:val="18"/>
                <w:szCs w:val="18"/>
                <w:highlight w:val="lightGray"/>
              </w:rPr>
              <w:t>This module aims to provide learners with knowledge and skills to run the financial side of a business:</w:t>
            </w:r>
          </w:p>
          <w:p w14:paraId="1990339E" w14:textId="77777777" w:rsidR="000D596F" w:rsidRPr="000D596F" w:rsidRDefault="000D596F" w:rsidP="000D596F">
            <w:pPr>
              <w:pStyle w:val="ListBullet2"/>
              <w:numPr>
                <w:ilvl w:val="0"/>
                <w:numId w:val="29"/>
              </w:numPr>
              <w:spacing w:before="0" w:after="0"/>
              <w:ind w:left="714" w:hanging="357"/>
              <w:rPr>
                <w:rFonts w:ascii="Calibri" w:hAnsi="Calibri"/>
                <w:highlight w:val="lightGray"/>
              </w:rPr>
            </w:pPr>
            <w:r w:rsidRPr="000D596F">
              <w:rPr>
                <w:rFonts w:ascii="Calibri" w:hAnsi="Calibri"/>
                <w:highlight w:val="lightGray"/>
              </w:rPr>
              <w:t>Financial requirements</w:t>
            </w:r>
          </w:p>
          <w:p w14:paraId="4C1904A5" w14:textId="77777777" w:rsidR="000D596F" w:rsidRPr="000D596F" w:rsidRDefault="000D596F" w:rsidP="000D596F">
            <w:pPr>
              <w:pStyle w:val="ListBullet2"/>
              <w:numPr>
                <w:ilvl w:val="0"/>
                <w:numId w:val="29"/>
              </w:numPr>
              <w:spacing w:before="0" w:after="0"/>
              <w:ind w:left="714" w:hanging="357"/>
              <w:rPr>
                <w:rFonts w:ascii="Calibri" w:hAnsi="Calibri"/>
                <w:highlight w:val="lightGray"/>
              </w:rPr>
            </w:pPr>
            <w:r w:rsidRPr="000D596F">
              <w:rPr>
                <w:rFonts w:ascii="Calibri" w:hAnsi="Calibri"/>
                <w:highlight w:val="lightGray"/>
              </w:rPr>
              <w:t>Cash flow needed</w:t>
            </w:r>
          </w:p>
          <w:p w14:paraId="76D41C62" w14:textId="77777777" w:rsidR="000D596F" w:rsidRPr="000D596F" w:rsidRDefault="000D596F" w:rsidP="000D596F">
            <w:pPr>
              <w:pStyle w:val="ListBullet2"/>
              <w:numPr>
                <w:ilvl w:val="0"/>
                <w:numId w:val="29"/>
              </w:numPr>
              <w:spacing w:before="0" w:after="0"/>
              <w:ind w:left="714" w:hanging="357"/>
              <w:rPr>
                <w:rFonts w:ascii="Calibri" w:hAnsi="Calibri"/>
                <w:highlight w:val="lightGray"/>
              </w:rPr>
            </w:pPr>
            <w:r w:rsidRPr="000D596F">
              <w:rPr>
                <w:rFonts w:ascii="Calibri" w:hAnsi="Calibri"/>
                <w:highlight w:val="lightGray"/>
              </w:rPr>
              <w:t>Pricing and costing of goods and services</w:t>
            </w:r>
          </w:p>
          <w:p w14:paraId="4251D1C3" w14:textId="77777777" w:rsidR="000D596F" w:rsidRPr="000D596F" w:rsidRDefault="000D596F" w:rsidP="000D596F">
            <w:pPr>
              <w:pStyle w:val="ListBullet2"/>
              <w:numPr>
                <w:ilvl w:val="0"/>
                <w:numId w:val="29"/>
              </w:numPr>
              <w:spacing w:before="0" w:after="0"/>
              <w:ind w:left="714" w:hanging="357"/>
              <w:rPr>
                <w:rFonts w:ascii="Calibri" w:hAnsi="Calibri"/>
                <w:highlight w:val="lightGray"/>
              </w:rPr>
            </w:pPr>
            <w:r w:rsidRPr="000D596F">
              <w:rPr>
                <w:rFonts w:ascii="Calibri" w:hAnsi="Calibri"/>
                <w:highlight w:val="lightGray"/>
              </w:rPr>
              <w:t>Keep records of financial transactions and controlling the finances of a business</w:t>
            </w:r>
          </w:p>
        </w:tc>
      </w:tr>
      <w:tr w:rsidR="000D596F" w14:paraId="5DF88DA5"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233AAA24" w14:textId="77777777" w:rsidR="000D596F" w:rsidRDefault="000D596F" w:rsidP="00717898">
            <w:pPr>
              <w:rPr>
                <w:b/>
              </w:rPr>
            </w:pPr>
            <w:r>
              <w:rPr>
                <w:b/>
              </w:rPr>
              <w:t>Duration of Programme</w:t>
            </w:r>
          </w:p>
        </w:tc>
        <w:tc>
          <w:tcPr>
            <w:tcW w:w="7064" w:type="dxa"/>
            <w:tcBorders>
              <w:top w:val="single" w:sz="4" w:space="0" w:color="365F91"/>
              <w:left w:val="single" w:sz="4" w:space="0" w:color="365F91"/>
              <w:bottom w:val="single" w:sz="4" w:space="0" w:color="365F91"/>
              <w:right w:val="double" w:sz="4" w:space="0" w:color="365F91"/>
            </w:tcBorders>
          </w:tcPr>
          <w:p w14:paraId="1C9DE559" w14:textId="77777777" w:rsidR="000D596F" w:rsidRPr="000D596F" w:rsidRDefault="000D596F" w:rsidP="00717898">
            <w:pPr>
              <w:rPr>
                <w:rFonts w:cs="Calibri"/>
              </w:rPr>
            </w:pPr>
            <w:r w:rsidRPr="000D596F">
              <w:rPr>
                <w:rFonts w:cs="Calibri"/>
              </w:rPr>
              <w:t>The programme consists of 26 credits = 260 notional hours, of which at least 30% must be spent in the classroom:</w:t>
            </w:r>
          </w:p>
          <w:p w14:paraId="707438A2" w14:textId="77777777" w:rsidR="000D596F" w:rsidRPr="000D596F" w:rsidRDefault="000D596F" w:rsidP="000D596F">
            <w:pPr>
              <w:pStyle w:val="ListBullet2"/>
              <w:numPr>
                <w:ilvl w:val="0"/>
                <w:numId w:val="29"/>
              </w:numPr>
              <w:spacing w:before="0" w:after="0"/>
              <w:rPr>
                <w:rFonts w:ascii="Calibri" w:hAnsi="Calibri" w:cs="Calibri"/>
                <w:szCs w:val="22"/>
              </w:rPr>
            </w:pPr>
            <w:r w:rsidRPr="000D596F">
              <w:rPr>
                <w:rFonts w:ascii="Calibri" w:hAnsi="Calibri" w:cs="Calibri"/>
                <w:szCs w:val="22"/>
              </w:rPr>
              <w:t>78 hours classroom training</w:t>
            </w:r>
          </w:p>
          <w:p w14:paraId="35AD8C9F" w14:textId="77777777" w:rsidR="000D596F" w:rsidRPr="000D596F" w:rsidRDefault="000D596F" w:rsidP="000D596F">
            <w:pPr>
              <w:pStyle w:val="ListBullet2"/>
              <w:numPr>
                <w:ilvl w:val="0"/>
                <w:numId w:val="29"/>
              </w:numPr>
              <w:spacing w:before="0" w:after="0"/>
              <w:rPr>
                <w:rFonts w:ascii="Calibri" w:hAnsi="Calibri"/>
              </w:rPr>
            </w:pPr>
            <w:r w:rsidRPr="000D596F">
              <w:rPr>
                <w:rFonts w:ascii="Calibri" w:hAnsi="Calibri"/>
              </w:rPr>
              <w:t>182 hours workplace learning</w:t>
            </w:r>
          </w:p>
        </w:tc>
      </w:tr>
      <w:tr w:rsidR="000D596F" w14:paraId="2B8F268F"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235EE3A3" w14:textId="77777777" w:rsidR="000D596F" w:rsidRDefault="000D596F" w:rsidP="00717898">
            <w:pPr>
              <w:rPr>
                <w:b/>
              </w:rPr>
            </w:pPr>
            <w:r>
              <w:rPr>
                <w:b/>
              </w:rPr>
              <w:t xml:space="preserve">NQF Level </w:t>
            </w:r>
          </w:p>
        </w:tc>
        <w:tc>
          <w:tcPr>
            <w:tcW w:w="7064" w:type="dxa"/>
            <w:tcBorders>
              <w:top w:val="single" w:sz="4" w:space="0" w:color="365F91"/>
              <w:left w:val="single" w:sz="4" w:space="0" w:color="365F91"/>
              <w:bottom w:val="single" w:sz="4" w:space="0" w:color="365F91"/>
              <w:right w:val="double" w:sz="4" w:space="0" w:color="365F91"/>
            </w:tcBorders>
          </w:tcPr>
          <w:p w14:paraId="0A4F9EE3" w14:textId="77777777" w:rsidR="000D596F" w:rsidRPr="000D596F" w:rsidRDefault="000D596F" w:rsidP="00717898">
            <w:r w:rsidRPr="000D596F">
              <w:t>2</w:t>
            </w:r>
          </w:p>
        </w:tc>
      </w:tr>
      <w:tr w:rsidR="000D596F" w14:paraId="7448209F"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2DC7095A" w14:textId="77777777" w:rsidR="000D596F" w:rsidRDefault="000D596F" w:rsidP="00717898">
            <w:pPr>
              <w:rPr>
                <w:b/>
              </w:rPr>
            </w:pPr>
            <w:r>
              <w:rPr>
                <w:b/>
              </w:rPr>
              <w:t>Exit Level Outcomes</w:t>
            </w:r>
          </w:p>
        </w:tc>
        <w:tc>
          <w:tcPr>
            <w:tcW w:w="7064" w:type="dxa"/>
            <w:tcBorders>
              <w:top w:val="single" w:sz="4" w:space="0" w:color="365F91"/>
              <w:left w:val="single" w:sz="4" w:space="0" w:color="365F91"/>
              <w:bottom w:val="single" w:sz="4" w:space="0" w:color="365F91"/>
              <w:right w:val="double" w:sz="4" w:space="0" w:color="365F91"/>
            </w:tcBorders>
          </w:tcPr>
          <w:p w14:paraId="47BE8D86" w14:textId="77777777" w:rsidR="000D596F" w:rsidRPr="000D596F" w:rsidRDefault="000D596F" w:rsidP="00717898">
            <w:r w:rsidRPr="000D596F">
              <w:t>Manage business operations</w:t>
            </w:r>
          </w:p>
        </w:tc>
      </w:tr>
      <w:tr w:rsidR="000D596F" w14:paraId="4EB7D734"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0E1876E4" w14:textId="77777777" w:rsidR="000D596F" w:rsidRDefault="000D596F" w:rsidP="00717898">
            <w:pPr>
              <w:rPr>
                <w:b/>
              </w:rPr>
            </w:pPr>
            <w:r>
              <w:rPr>
                <w:b/>
              </w:rPr>
              <w:t xml:space="preserve">Related assessment criteria </w:t>
            </w:r>
          </w:p>
        </w:tc>
        <w:tc>
          <w:tcPr>
            <w:tcW w:w="7064" w:type="dxa"/>
            <w:tcBorders>
              <w:top w:val="single" w:sz="4" w:space="0" w:color="365F91"/>
              <w:left w:val="single" w:sz="4" w:space="0" w:color="365F91"/>
              <w:bottom w:val="single" w:sz="4" w:space="0" w:color="365F91"/>
              <w:right w:val="double" w:sz="4" w:space="0" w:color="365F91"/>
            </w:tcBorders>
          </w:tcPr>
          <w:p w14:paraId="5B95B782"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The business plan is used as a tool to effectively manage the new venture</w:t>
            </w:r>
          </w:p>
          <w:p w14:paraId="19ADD64A"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Business progress is determined at regular intervals and corrective action taken where necessary</w:t>
            </w:r>
          </w:p>
          <w:p w14:paraId="3D02831D"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The business plan is constantly reviewed against actual business activities to determine if overall business objectives are being met</w:t>
            </w:r>
          </w:p>
          <w:p w14:paraId="246CCC26"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Appropriate resources for the new venture are mobilized as and when required</w:t>
            </w:r>
          </w:p>
          <w:p w14:paraId="7CE094C2"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Personal and business productivity is monitored and enhanced on an ongoing basis</w:t>
            </w:r>
          </w:p>
        </w:tc>
      </w:tr>
      <w:tr w:rsidR="000D596F" w14:paraId="0C89625A"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7DC7C220" w14:textId="77777777" w:rsidR="000D596F" w:rsidRDefault="000D596F" w:rsidP="00717898">
            <w:pPr>
              <w:rPr>
                <w:b/>
              </w:rPr>
            </w:pPr>
            <w:r>
              <w:rPr>
                <w:b/>
              </w:rPr>
              <w:t xml:space="preserve">Critical Cross Field Outcomes </w:t>
            </w:r>
          </w:p>
        </w:tc>
        <w:tc>
          <w:tcPr>
            <w:tcW w:w="7064" w:type="dxa"/>
            <w:tcBorders>
              <w:top w:val="single" w:sz="4" w:space="0" w:color="365F91"/>
              <w:left w:val="single" w:sz="4" w:space="0" w:color="365F91"/>
              <w:bottom w:val="single" w:sz="4" w:space="0" w:color="365F91"/>
              <w:right w:val="double" w:sz="4" w:space="0" w:color="365F91"/>
            </w:tcBorders>
          </w:tcPr>
          <w:p w14:paraId="736F3677" w14:textId="77777777" w:rsidR="000D596F" w:rsidRDefault="000D596F" w:rsidP="00717898">
            <w:r>
              <w:t>No exit level CCFO’s mentioned in the qualification</w:t>
            </w:r>
          </w:p>
        </w:tc>
      </w:tr>
      <w:tr w:rsidR="000D596F" w14:paraId="4DD7306D"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0D8ED890" w14:textId="77777777" w:rsidR="000D596F" w:rsidRDefault="000D596F" w:rsidP="00717898">
            <w:pPr>
              <w:rPr>
                <w:b/>
              </w:rPr>
            </w:pPr>
            <w:r>
              <w:rPr>
                <w:b/>
              </w:rPr>
              <w:t>Target Group / Occupational link</w:t>
            </w:r>
          </w:p>
        </w:tc>
        <w:tc>
          <w:tcPr>
            <w:tcW w:w="7064" w:type="dxa"/>
            <w:tcBorders>
              <w:top w:val="single" w:sz="4" w:space="0" w:color="365F91"/>
              <w:left w:val="single" w:sz="4" w:space="0" w:color="365F91"/>
              <w:bottom w:val="single" w:sz="4" w:space="0" w:color="365F91"/>
              <w:right w:val="double" w:sz="4" w:space="0" w:color="365F91"/>
            </w:tcBorders>
          </w:tcPr>
          <w:p w14:paraId="3C16B2D4" w14:textId="77777777" w:rsidR="000D596F" w:rsidRDefault="000D596F" w:rsidP="00717898">
            <w:r>
              <w:t>Existing and prospective entrepreneurs who wish to start their own business rather than applying for a job</w:t>
            </w:r>
          </w:p>
        </w:tc>
      </w:tr>
      <w:tr w:rsidR="000D596F" w14:paraId="299F9DC7"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5369B564" w14:textId="77777777" w:rsidR="000D596F" w:rsidRDefault="000D596F" w:rsidP="00717898">
            <w:pPr>
              <w:rPr>
                <w:b/>
              </w:rPr>
            </w:pPr>
            <w:r>
              <w:rPr>
                <w:b/>
              </w:rPr>
              <w:t xml:space="preserve">Learning assumed to be in place </w:t>
            </w:r>
          </w:p>
        </w:tc>
        <w:tc>
          <w:tcPr>
            <w:tcW w:w="7064" w:type="dxa"/>
            <w:tcBorders>
              <w:top w:val="single" w:sz="4" w:space="0" w:color="365F91"/>
              <w:left w:val="single" w:sz="4" w:space="0" w:color="365F91"/>
              <w:bottom w:val="single" w:sz="4" w:space="0" w:color="365F91"/>
              <w:right w:val="double" w:sz="4" w:space="0" w:color="365F91"/>
            </w:tcBorders>
          </w:tcPr>
          <w:p w14:paraId="19609778" w14:textId="77777777" w:rsidR="000D596F" w:rsidRDefault="000D596F" w:rsidP="00717898">
            <w:r>
              <w:t>It is assumed that learners are competent in Communication and Mathematical Literacy at NQF Level 1</w:t>
            </w:r>
          </w:p>
        </w:tc>
      </w:tr>
      <w:tr w:rsidR="000D596F" w14:paraId="52656347"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6B74A432" w14:textId="77777777" w:rsidR="000D596F" w:rsidRDefault="000D596F" w:rsidP="00717898">
            <w:pPr>
              <w:rPr>
                <w:b/>
              </w:rPr>
            </w:pPr>
            <w:r>
              <w:rPr>
                <w:b/>
              </w:rPr>
              <w:t xml:space="preserve">Essential Embedded Knowledge </w:t>
            </w:r>
          </w:p>
        </w:tc>
        <w:tc>
          <w:tcPr>
            <w:tcW w:w="7064" w:type="dxa"/>
            <w:tcBorders>
              <w:top w:val="single" w:sz="4" w:space="0" w:color="365F91"/>
              <w:left w:val="single" w:sz="4" w:space="0" w:color="365F91"/>
              <w:bottom w:val="single" w:sz="4" w:space="0" w:color="365F91"/>
              <w:right w:val="double" w:sz="4" w:space="0" w:color="365F91"/>
            </w:tcBorders>
          </w:tcPr>
          <w:p w14:paraId="74CC0840" w14:textId="77777777" w:rsidR="000D596F" w:rsidRDefault="000D596F" w:rsidP="00717898">
            <w:r>
              <w:t>There is no mention made of EEK in the qualification, apart from those required by individual unit standards</w:t>
            </w:r>
          </w:p>
        </w:tc>
      </w:tr>
      <w:tr w:rsidR="000D596F" w14:paraId="5087F684"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169E8784" w14:textId="77777777" w:rsidR="000D596F" w:rsidRDefault="000D596F" w:rsidP="00717898">
            <w:pPr>
              <w:rPr>
                <w:b/>
              </w:rPr>
            </w:pPr>
            <w:r>
              <w:rPr>
                <w:b/>
              </w:rPr>
              <w:t xml:space="preserve">Range Statement </w:t>
            </w:r>
          </w:p>
        </w:tc>
        <w:tc>
          <w:tcPr>
            <w:tcW w:w="7064" w:type="dxa"/>
            <w:tcBorders>
              <w:top w:val="single" w:sz="4" w:space="0" w:color="365F91"/>
              <w:left w:val="single" w:sz="4" w:space="0" w:color="365F91"/>
              <w:bottom w:val="single" w:sz="4" w:space="0" w:color="365F91"/>
              <w:right w:val="double" w:sz="4" w:space="0" w:color="365F91"/>
            </w:tcBorders>
          </w:tcPr>
          <w:p w14:paraId="5AC19BEF" w14:textId="77777777" w:rsidR="000D596F" w:rsidRDefault="000D596F" w:rsidP="00717898">
            <w:r>
              <w:t>N/A</w:t>
            </w:r>
          </w:p>
        </w:tc>
      </w:tr>
      <w:tr w:rsidR="000D596F" w14:paraId="587AC367" w14:textId="77777777" w:rsidTr="00717898">
        <w:tc>
          <w:tcPr>
            <w:tcW w:w="2178" w:type="dxa"/>
            <w:tcBorders>
              <w:top w:val="single" w:sz="4" w:space="0" w:color="365F91"/>
              <w:left w:val="double" w:sz="4" w:space="0" w:color="365F91"/>
              <w:bottom w:val="single" w:sz="4" w:space="0" w:color="365F91"/>
              <w:right w:val="single" w:sz="4" w:space="0" w:color="365F91"/>
            </w:tcBorders>
          </w:tcPr>
          <w:p w14:paraId="0B0905DD" w14:textId="77777777" w:rsidR="000D596F" w:rsidRDefault="000D596F" w:rsidP="00717898">
            <w:pPr>
              <w:rPr>
                <w:b/>
              </w:rPr>
            </w:pPr>
            <w:r>
              <w:rPr>
                <w:b/>
              </w:rPr>
              <w:t xml:space="preserve">Recognition of Prior Learning </w:t>
            </w:r>
          </w:p>
        </w:tc>
        <w:tc>
          <w:tcPr>
            <w:tcW w:w="7064" w:type="dxa"/>
            <w:tcBorders>
              <w:top w:val="single" w:sz="4" w:space="0" w:color="365F91"/>
              <w:left w:val="single" w:sz="4" w:space="0" w:color="365F91"/>
              <w:bottom w:val="single" w:sz="4" w:space="0" w:color="365F91"/>
              <w:right w:val="double" w:sz="4" w:space="0" w:color="365F91"/>
            </w:tcBorders>
          </w:tcPr>
          <w:p w14:paraId="7432B5F1" w14:textId="77777777" w:rsidR="000D596F" w:rsidRDefault="000D596F" w:rsidP="00717898">
            <w:pPr>
              <w:rPr>
                <w:rFonts w:cs="Tahoma"/>
                <w:color w:val="000000"/>
              </w:rPr>
            </w:pPr>
            <w:r>
              <w:t>All modules of this qualification make provision for RPL.  Learner and Assessor will jointly decide on methods to determine prior learning and competence in the knowledge, skills, values and attitudes implicit in the Qualification and the associated Unit Standards. Recognition of Prior Learning will be done by means of an Integrated Assessment </w:t>
            </w:r>
          </w:p>
        </w:tc>
      </w:tr>
      <w:tr w:rsidR="000D596F" w14:paraId="19467500" w14:textId="77777777" w:rsidTr="00717898">
        <w:tc>
          <w:tcPr>
            <w:tcW w:w="2178" w:type="dxa"/>
            <w:tcBorders>
              <w:top w:val="single" w:sz="4" w:space="0" w:color="365F91"/>
              <w:left w:val="double" w:sz="4" w:space="0" w:color="365F91"/>
              <w:bottom w:val="double" w:sz="4" w:space="0" w:color="365F91"/>
              <w:right w:val="single" w:sz="4" w:space="0" w:color="365F91"/>
            </w:tcBorders>
          </w:tcPr>
          <w:p w14:paraId="78A73323" w14:textId="77777777" w:rsidR="000D596F" w:rsidRDefault="000D596F" w:rsidP="00717898">
            <w:pPr>
              <w:rPr>
                <w:b/>
              </w:rPr>
            </w:pPr>
            <w:r>
              <w:rPr>
                <w:b/>
              </w:rPr>
              <w:t xml:space="preserve">Learning Materials </w:t>
            </w:r>
          </w:p>
        </w:tc>
        <w:tc>
          <w:tcPr>
            <w:tcW w:w="7064" w:type="dxa"/>
            <w:tcBorders>
              <w:top w:val="single" w:sz="4" w:space="0" w:color="365F91"/>
              <w:left w:val="single" w:sz="4" w:space="0" w:color="365F91"/>
              <w:bottom w:val="double" w:sz="4" w:space="0" w:color="365F91"/>
              <w:right w:val="double" w:sz="4" w:space="0" w:color="365F91"/>
            </w:tcBorders>
          </w:tcPr>
          <w:p w14:paraId="4161B50F" w14:textId="77777777" w:rsidR="000D596F" w:rsidRPr="000D596F" w:rsidRDefault="000D596F" w:rsidP="00717898">
            <w:r w:rsidRPr="000D596F">
              <w:t xml:space="preserve">The programme pack consists out of the following documents: </w:t>
            </w:r>
          </w:p>
          <w:p w14:paraId="5C6BD74A" w14:textId="77777777" w:rsidR="000D596F" w:rsidRPr="000D596F" w:rsidRDefault="000D596F" w:rsidP="000D596F">
            <w:pPr>
              <w:pStyle w:val="ListBullet2"/>
              <w:numPr>
                <w:ilvl w:val="0"/>
                <w:numId w:val="29"/>
              </w:numPr>
              <w:spacing w:before="0" w:after="0"/>
              <w:ind w:left="714" w:hanging="357"/>
              <w:rPr>
                <w:rFonts w:ascii="Calibri" w:hAnsi="Calibri"/>
              </w:rPr>
            </w:pPr>
            <w:r w:rsidRPr="000D596F">
              <w:rPr>
                <w:rFonts w:ascii="Calibri" w:hAnsi="Calibri"/>
              </w:rPr>
              <w:t xml:space="preserve">Learner Guide </w:t>
            </w:r>
          </w:p>
          <w:p w14:paraId="302F1FBB" w14:textId="77777777" w:rsidR="000D596F" w:rsidRPr="000D596F" w:rsidRDefault="000D596F" w:rsidP="000D596F">
            <w:pPr>
              <w:pStyle w:val="ListBullet2"/>
              <w:numPr>
                <w:ilvl w:val="0"/>
                <w:numId w:val="29"/>
              </w:numPr>
              <w:spacing w:before="0" w:after="0"/>
              <w:ind w:left="714" w:hanging="357"/>
              <w:rPr>
                <w:rFonts w:ascii="Calibri" w:hAnsi="Calibri"/>
              </w:rPr>
            </w:pPr>
            <w:r w:rsidRPr="000D596F">
              <w:rPr>
                <w:rFonts w:ascii="Calibri" w:hAnsi="Calibri"/>
              </w:rPr>
              <w:t>A separate learner workbook comprising of formative assessment activities</w:t>
            </w:r>
          </w:p>
          <w:p w14:paraId="1AE1075A" w14:textId="77777777" w:rsidR="000D596F" w:rsidRPr="000D596F" w:rsidRDefault="000D596F" w:rsidP="000D596F">
            <w:pPr>
              <w:pStyle w:val="ListBullet2"/>
              <w:numPr>
                <w:ilvl w:val="0"/>
                <w:numId w:val="29"/>
              </w:numPr>
              <w:spacing w:before="0" w:after="0"/>
              <w:ind w:left="714" w:hanging="357"/>
              <w:rPr>
                <w:rFonts w:ascii="Calibri" w:hAnsi="Calibri"/>
              </w:rPr>
            </w:pPr>
            <w:r w:rsidRPr="000D596F">
              <w:rPr>
                <w:rFonts w:ascii="Calibri" w:hAnsi="Calibri"/>
              </w:rPr>
              <w:t xml:space="preserve">Facilitator Guide with specific instructions for the facilitator </w:t>
            </w:r>
          </w:p>
          <w:p w14:paraId="45E3C6EF" w14:textId="77777777" w:rsidR="000D596F" w:rsidRPr="000D596F" w:rsidRDefault="000D596F" w:rsidP="000D596F">
            <w:pPr>
              <w:pStyle w:val="ListBullet2"/>
              <w:numPr>
                <w:ilvl w:val="0"/>
                <w:numId w:val="29"/>
              </w:numPr>
              <w:spacing w:before="0" w:after="0"/>
              <w:ind w:left="714" w:hanging="357"/>
              <w:rPr>
                <w:rFonts w:ascii="Calibri" w:hAnsi="Calibri"/>
              </w:rPr>
            </w:pPr>
            <w:r w:rsidRPr="000D596F">
              <w:rPr>
                <w:rFonts w:ascii="Calibri" w:hAnsi="Calibri"/>
              </w:rPr>
              <w:t>A separate workbook that contains model answers for activities</w:t>
            </w:r>
          </w:p>
          <w:p w14:paraId="4E53A45A" w14:textId="77777777" w:rsidR="000D596F" w:rsidRPr="000D596F" w:rsidRDefault="000D596F" w:rsidP="000D596F">
            <w:pPr>
              <w:pStyle w:val="ListBullet2"/>
              <w:numPr>
                <w:ilvl w:val="0"/>
                <w:numId w:val="29"/>
              </w:numPr>
              <w:spacing w:before="0" w:after="0"/>
              <w:ind w:left="714" w:hanging="357"/>
              <w:rPr>
                <w:rFonts w:ascii="Calibri" w:hAnsi="Calibri"/>
              </w:rPr>
            </w:pPr>
            <w:r w:rsidRPr="000D596F">
              <w:rPr>
                <w:rFonts w:ascii="Calibri" w:hAnsi="Calibri"/>
              </w:rPr>
              <w:t>Learner Assessment Guide which becomes the PoE</w:t>
            </w:r>
          </w:p>
          <w:p w14:paraId="79D4EF40" w14:textId="77777777" w:rsidR="000D596F" w:rsidRPr="000D596F" w:rsidRDefault="000D596F" w:rsidP="000D596F">
            <w:pPr>
              <w:pStyle w:val="ListBullet2"/>
              <w:numPr>
                <w:ilvl w:val="0"/>
                <w:numId w:val="29"/>
              </w:numPr>
              <w:spacing w:before="0" w:after="0"/>
              <w:ind w:left="714" w:hanging="357"/>
              <w:rPr>
                <w:rFonts w:ascii="Calibri" w:hAnsi="Calibri"/>
              </w:rPr>
            </w:pPr>
            <w:r w:rsidRPr="000D596F">
              <w:rPr>
                <w:rFonts w:ascii="Calibri" w:hAnsi="Calibri"/>
              </w:rPr>
              <w:t>Facilitator Assessment Guide which contains duplicates of all required forms, as well as model answers</w:t>
            </w:r>
          </w:p>
          <w:p w14:paraId="78EB734A" w14:textId="77777777" w:rsidR="000D596F" w:rsidRPr="000D596F" w:rsidRDefault="000D596F" w:rsidP="000D596F">
            <w:pPr>
              <w:pStyle w:val="ListBullet2"/>
              <w:numPr>
                <w:ilvl w:val="0"/>
                <w:numId w:val="29"/>
              </w:numPr>
              <w:spacing w:before="0" w:after="0"/>
              <w:ind w:left="714" w:hanging="357"/>
              <w:rPr>
                <w:rFonts w:ascii="Calibri" w:hAnsi="Calibri"/>
              </w:rPr>
            </w:pPr>
            <w:r w:rsidRPr="000D596F">
              <w:rPr>
                <w:rFonts w:ascii="Calibri" w:hAnsi="Calibri"/>
              </w:rPr>
              <w:t>Handouts pertaining to the subject matter to be used for classroom activities</w:t>
            </w:r>
          </w:p>
          <w:p w14:paraId="7BB2E6A0" w14:textId="77777777" w:rsidR="000D596F" w:rsidRPr="000D596F" w:rsidRDefault="000D596F" w:rsidP="000D596F">
            <w:pPr>
              <w:pStyle w:val="ListBullet2"/>
              <w:numPr>
                <w:ilvl w:val="0"/>
                <w:numId w:val="29"/>
              </w:numPr>
              <w:spacing w:before="0" w:after="0"/>
              <w:ind w:left="714" w:hanging="357"/>
              <w:rPr>
                <w:rFonts w:ascii="Calibri" w:hAnsi="Calibri"/>
              </w:rPr>
            </w:pPr>
            <w:r w:rsidRPr="000D596F">
              <w:rPr>
                <w:rFonts w:ascii="Calibri" w:hAnsi="Calibri"/>
              </w:rPr>
              <w:lastRenderedPageBreak/>
              <w:t>Pre-training research assignments</w:t>
            </w:r>
          </w:p>
        </w:tc>
      </w:tr>
    </w:tbl>
    <w:p w14:paraId="3F0331A1" w14:textId="77777777" w:rsidR="000D596F" w:rsidRPr="002E5EC4" w:rsidRDefault="000D596F" w:rsidP="000D596F"/>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146"/>
        <w:gridCol w:w="6850"/>
      </w:tblGrid>
      <w:tr w:rsidR="000D596F" w:rsidRPr="000D596F" w14:paraId="17A415A5" w14:textId="77777777" w:rsidTr="00717898">
        <w:tc>
          <w:tcPr>
            <w:tcW w:w="2178" w:type="dxa"/>
          </w:tcPr>
          <w:p w14:paraId="7893C2E7" w14:textId="77777777" w:rsidR="000D596F" w:rsidRPr="000D596F" w:rsidRDefault="000D596F" w:rsidP="00717898">
            <w:pPr>
              <w:rPr>
                <w:b/>
                <w:color w:val="000000"/>
              </w:rPr>
            </w:pPr>
            <w:r w:rsidRPr="000D596F">
              <w:rPr>
                <w:b/>
                <w:color w:val="000000"/>
              </w:rPr>
              <w:t>Links of the programme</w:t>
            </w:r>
          </w:p>
          <w:p w14:paraId="57A91AD1" w14:textId="77777777" w:rsidR="000D596F" w:rsidRPr="000D596F" w:rsidRDefault="000D596F" w:rsidP="00717898">
            <w:pPr>
              <w:rPr>
                <w:b/>
              </w:rPr>
            </w:pPr>
            <w:r w:rsidRPr="000D596F">
              <w:rPr>
                <w:b/>
                <w:color w:val="000000"/>
              </w:rPr>
              <w:t>to registered unit standards, skills programmes, or qualifications</w:t>
            </w:r>
          </w:p>
        </w:tc>
        <w:tc>
          <w:tcPr>
            <w:tcW w:w="7064" w:type="dxa"/>
          </w:tcPr>
          <w:p w14:paraId="0D76AA5B" w14:textId="77777777" w:rsidR="000D596F" w:rsidRPr="000D596F" w:rsidRDefault="000D596F" w:rsidP="00717898">
            <w:pPr>
              <w:rPr>
                <w:rFonts w:eastAsia="Times New Roman" w:cs="Tahoma"/>
                <w:i/>
                <w:color w:val="000000"/>
                <w:lang w:eastAsia="en-ZA"/>
              </w:rPr>
            </w:pPr>
            <w:r w:rsidRPr="000D596F">
              <w:rPr>
                <w:rFonts w:eastAsia="Times New Roman" w:cs="Tahoma"/>
                <w:i/>
                <w:color w:val="000000"/>
                <w:lang w:eastAsia="en-ZA"/>
              </w:rPr>
              <w:t>This Qualification articulates horizontally with the following Qualifications:</w:t>
            </w:r>
          </w:p>
          <w:p w14:paraId="1C722427" w14:textId="77777777" w:rsidR="000D596F" w:rsidRPr="000D596F" w:rsidRDefault="000D596F" w:rsidP="000D596F">
            <w:pPr>
              <w:pStyle w:val="ListBullet2"/>
              <w:numPr>
                <w:ilvl w:val="0"/>
                <w:numId w:val="7"/>
              </w:numPr>
              <w:spacing w:before="0" w:after="0"/>
              <w:ind w:left="714" w:hanging="357"/>
              <w:rPr>
                <w:rFonts w:ascii="Calibri" w:hAnsi="Calibri" w:cs="Calibri"/>
              </w:rPr>
            </w:pPr>
            <w:r w:rsidRPr="000D596F">
              <w:rPr>
                <w:rFonts w:ascii="Calibri" w:hAnsi="Calibri" w:cs="Calibri"/>
              </w:rPr>
              <w:t>The National Certificate in Business Administration Services: Level 2</w:t>
            </w:r>
          </w:p>
          <w:p w14:paraId="61E19D65" w14:textId="77777777" w:rsidR="000D596F" w:rsidRPr="000D596F" w:rsidRDefault="000D596F" w:rsidP="000D596F">
            <w:pPr>
              <w:pStyle w:val="ListBullet2"/>
              <w:numPr>
                <w:ilvl w:val="0"/>
                <w:numId w:val="7"/>
              </w:numPr>
              <w:spacing w:before="0" w:after="0"/>
              <w:ind w:left="714" w:hanging="357"/>
              <w:rPr>
                <w:rFonts w:ascii="Calibri" w:hAnsi="Calibri" w:cs="Calibri"/>
                <w:i/>
                <w:color w:val="000000"/>
                <w:lang w:eastAsia="en-ZA"/>
              </w:rPr>
            </w:pPr>
            <w:r w:rsidRPr="000D596F">
              <w:rPr>
                <w:rFonts w:ascii="Calibri" w:hAnsi="Calibri" w:cs="Calibri"/>
              </w:rPr>
              <w:t>The National Certificate in Call Centre Support: Level 2</w:t>
            </w:r>
          </w:p>
          <w:p w14:paraId="2760127F" w14:textId="77777777" w:rsidR="000D596F" w:rsidRPr="000D596F" w:rsidRDefault="000D596F" w:rsidP="00717898">
            <w:pPr>
              <w:ind w:left="34"/>
              <w:rPr>
                <w:rFonts w:eastAsia="Times New Roman" w:cs="Tahoma"/>
                <w:i/>
                <w:color w:val="000000"/>
                <w:lang w:eastAsia="en-ZA"/>
              </w:rPr>
            </w:pPr>
            <w:r w:rsidRPr="000D596F">
              <w:rPr>
                <w:rFonts w:eastAsia="Times New Roman" w:cs="Tahoma"/>
                <w:i/>
                <w:color w:val="000000"/>
                <w:lang w:eastAsia="en-ZA"/>
              </w:rPr>
              <w:t xml:space="preserve">Vertical articulation is possible with the following Qualifications: </w:t>
            </w:r>
          </w:p>
          <w:p w14:paraId="2BB24DB5"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The National Certificate in Business Administration Services: Level 3</w:t>
            </w:r>
          </w:p>
          <w:p w14:paraId="725BDBBD" w14:textId="77777777" w:rsidR="000D596F" w:rsidRPr="000D596F" w:rsidRDefault="000D596F" w:rsidP="000D596F">
            <w:pPr>
              <w:pStyle w:val="ListBullet2"/>
              <w:numPr>
                <w:ilvl w:val="0"/>
                <w:numId w:val="7"/>
              </w:numPr>
              <w:spacing w:before="0" w:after="0"/>
              <w:ind w:left="714" w:hanging="357"/>
              <w:rPr>
                <w:rFonts w:ascii="Calibri" w:hAnsi="Calibri"/>
                <w:color w:val="000000"/>
              </w:rPr>
            </w:pPr>
            <w:r w:rsidRPr="000D596F">
              <w:rPr>
                <w:rFonts w:ascii="Calibri" w:hAnsi="Calibri"/>
              </w:rPr>
              <w:t>The National Certificate in Management: Level 3 </w:t>
            </w:r>
          </w:p>
          <w:p w14:paraId="4909CA56" w14:textId="77777777" w:rsidR="000D596F" w:rsidRPr="000D596F" w:rsidRDefault="000D596F" w:rsidP="00717898">
            <w:pPr>
              <w:rPr>
                <w:color w:val="000000"/>
              </w:rPr>
            </w:pPr>
            <w:r w:rsidRPr="000D596F">
              <w:rPr>
                <w:color w:val="000000"/>
              </w:rPr>
              <w:t>This qualification replaces qualification XXX, "FETC / NC: XXX", LevelX4, X credits: N/A</w:t>
            </w:r>
          </w:p>
        </w:tc>
      </w:tr>
    </w:tbl>
    <w:p w14:paraId="0CDF0A99" w14:textId="77777777" w:rsidR="000D596F" w:rsidRPr="000D596F" w:rsidRDefault="000D596F" w:rsidP="000D596F"/>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123"/>
        <w:gridCol w:w="6873"/>
      </w:tblGrid>
      <w:tr w:rsidR="000D596F" w:rsidRPr="000D596F" w14:paraId="540D82B5" w14:textId="77777777" w:rsidTr="00717898">
        <w:tc>
          <w:tcPr>
            <w:tcW w:w="2178" w:type="dxa"/>
          </w:tcPr>
          <w:p w14:paraId="63A65723" w14:textId="77777777" w:rsidR="000D596F" w:rsidRPr="000D596F" w:rsidRDefault="000D596F" w:rsidP="00717898">
            <w:pPr>
              <w:rPr>
                <w:b/>
              </w:rPr>
            </w:pPr>
            <w:r w:rsidRPr="000D596F">
              <w:rPr>
                <w:b/>
              </w:rPr>
              <w:t xml:space="preserve">Credit Value </w:t>
            </w:r>
          </w:p>
        </w:tc>
        <w:tc>
          <w:tcPr>
            <w:tcW w:w="7064" w:type="dxa"/>
          </w:tcPr>
          <w:p w14:paraId="7F69C575" w14:textId="77777777" w:rsidR="000D596F" w:rsidRPr="000D596F" w:rsidRDefault="000D596F" w:rsidP="00717898">
            <w:r w:rsidRPr="000D596F">
              <w:t xml:space="preserve">A minimum of 138 credits is required to complete the Qualification. In this Qualification the credits are allocated as follows: </w:t>
            </w:r>
          </w:p>
          <w:p w14:paraId="17C9215A"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 xml:space="preserve">Fundamental: 37 credits. </w:t>
            </w:r>
          </w:p>
          <w:p w14:paraId="1A113950"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 xml:space="preserve">Core: 67 credits. </w:t>
            </w:r>
          </w:p>
          <w:p w14:paraId="21D06DB5" w14:textId="77777777" w:rsidR="000D596F" w:rsidRPr="000D596F" w:rsidRDefault="000D596F" w:rsidP="000D596F">
            <w:pPr>
              <w:pStyle w:val="ListBullet2"/>
              <w:numPr>
                <w:ilvl w:val="0"/>
                <w:numId w:val="7"/>
              </w:numPr>
              <w:spacing w:before="0" w:after="0"/>
              <w:ind w:left="714" w:hanging="357"/>
              <w:rPr>
                <w:rFonts w:ascii="Calibri" w:hAnsi="Calibri"/>
              </w:rPr>
            </w:pPr>
            <w:r w:rsidRPr="000D596F">
              <w:rPr>
                <w:rFonts w:ascii="Calibri" w:hAnsi="Calibri"/>
              </w:rPr>
              <w:t>Electives: 34 credits. </w:t>
            </w:r>
          </w:p>
        </w:tc>
      </w:tr>
    </w:tbl>
    <w:p w14:paraId="255C3E4F" w14:textId="77777777" w:rsidR="000D596F" w:rsidRPr="002E5EC4" w:rsidRDefault="000D596F" w:rsidP="000D596F"/>
    <w:p w14:paraId="5ECF2D65" w14:textId="77777777" w:rsidR="000D596F" w:rsidRPr="002E5EC4" w:rsidRDefault="000D596F" w:rsidP="000D596F">
      <w:r w:rsidRPr="002E5EC4">
        <w:t xml:space="preserve">The modular structure illustrated above will contain a grouping of unit standards that pertains to the exit level outcome and related assessment criteria. The following table illustrates the </w:t>
      </w:r>
      <w:r>
        <w:t>unit standard alignment in the 6</w:t>
      </w:r>
      <w:r w:rsidRPr="002E5EC4">
        <w:t xml:space="preserve"> Learning Units.</w:t>
      </w:r>
    </w:p>
    <w:p w14:paraId="4D0D6D95" w14:textId="77777777" w:rsidR="000D596F" w:rsidRPr="002E5EC4" w:rsidRDefault="000D596F" w:rsidP="000D596F"/>
    <w:p w14:paraId="1731CA91" w14:textId="77777777" w:rsidR="000D596F" w:rsidRPr="002E5EC4" w:rsidRDefault="000D596F" w:rsidP="000D596F">
      <w:r w:rsidRPr="002E5EC4">
        <w:t xml:space="preserve">Based on the qualification description and requirements, the </w:t>
      </w:r>
      <w:r>
        <w:t>New Venture Creation Level 2</w:t>
      </w:r>
      <w:r w:rsidRPr="002E5EC4">
        <w:t xml:space="preserve"> will be divided into </w:t>
      </w:r>
      <w:r w:rsidRPr="009F2649">
        <w:rPr>
          <w:b/>
          <w:i/>
        </w:rPr>
        <w:t>6</w:t>
      </w:r>
      <w:r w:rsidRPr="002E5EC4">
        <w:rPr>
          <w:b/>
          <w:i/>
          <w:color w:val="FF0000"/>
        </w:rPr>
        <w:t xml:space="preserve"> </w:t>
      </w:r>
      <w:r w:rsidRPr="009F2649">
        <w:rPr>
          <w:b/>
          <w:i/>
        </w:rPr>
        <w:t>main Learning Units</w:t>
      </w:r>
      <w:r w:rsidRPr="002E5EC4">
        <w:rPr>
          <w:b/>
          <w:i/>
        </w:rPr>
        <w:t xml:space="preserve"> </w:t>
      </w:r>
      <w:r w:rsidRPr="002E5EC4">
        <w:t xml:space="preserve">with modular sub-divisions, based on the exit level outcomes and related assessment criteria: </w:t>
      </w:r>
    </w:p>
    <w:p w14:paraId="6C34E38E" w14:textId="77777777" w:rsidR="00555A7C" w:rsidRDefault="00555A7C" w:rsidP="00604BE6"/>
    <w:p w14:paraId="440AB858" w14:textId="77777777" w:rsidR="00604BE6" w:rsidRDefault="00604BE6" w:rsidP="00604BE6"/>
    <w:p w14:paraId="6A4EE840" w14:textId="77777777" w:rsidR="006F357B" w:rsidRDefault="006F357B">
      <w:pPr>
        <w:spacing w:after="200" w:line="276" w:lineRule="auto"/>
        <w:sectPr w:rsidR="006F357B" w:rsidSect="00FC4785">
          <w:footerReference w:type="default" r:id="rId12"/>
          <w:pgSz w:w="11906" w:h="16838"/>
          <w:pgMar w:top="1440" w:right="1440" w:bottom="1440" w:left="1440" w:header="708" w:footer="113" w:gutter="0"/>
          <w:pgBorders w:offsetFrom="page">
            <w:top w:val="single" w:sz="6" w:space="24" w:color="auto"/>
            <w:left w:val="single" w:sz="6" w:space="24" w:color="auto"/>
            <w:bottom w:val="single" w:sz="6" w:space="24" w:color="auto"/>
            <w:right w:val="single" w:sz="6" w:space="24" w:color="auto"/>
          </w:pgBorders>
          <w:cols w:space="708"/>
          <w:docGrid w:linePitch="360"/>
        </w:sectPr>
      </w:pPr>
    </w:p>
    <w:p w14:paraId="7030C8BF" w14:textId="3C61000C" w:rsidR="006F357B" w:rsidRDefault="00FC4785">
      <w:pPr>
        <w:spacing w:after="200" w:line="276" w:lineRule="auto"/>
      </w:pPr>
      <w:r>
        <w:rPr>
          <w:noProof/>
        </w:rPr>
        <w:lastRenderedPageBreak/>
        <w:drawing>
          <wp:inline distT="0" distB="0" distL="0" distR="0" wp14:anchorId="7A6F9044" wp14:editId="09206F78">
            <wp:extent cx="9515475" cy="3903345"/>
            <wp:effectExtent l="38100" t="0" r="9525" b="0"/>
            <wp:docPr id="3" name="Organization Chart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A923E00" w14:textId="77777777" w:rsidR="006F357B" w:rsidRDefault="006F357B">
      <w:pPr>
        <w:spacing w:after="200" w:line="276" w:lineRule="auto"/>
      </w:pPr>
    </w:p>
    <w:p w14:paraId="77614E27" w14:textId="77777777" w:rsidR="006F357B" w:rsidRDefault="006F357B">
      <w:pPr>
        <w:spacing w:after="200" w:line="276" w:lineRule="auto"/>
      </w:pPr>
    </w:p>
    <w:p w14:paraId="6B002B4C" w14:textId="77777777" w:rsidR="006F357B" w:rsidRDefault="006F357B">
      <w:pPr>
        <w:spacing w:after="200" w:line="276" w:lineRule="auto"/>
      </w:pPr>
    </w:p>
    <w:p w14:paraId="0089E9A4" w14:textId="77777777" w:rsidR="006F357B" w:rsidRDefault="006F357B">
      <w:pPr>
        <w:spacing w:after="200" w:line="276" w:lineRule="auto"/>
      </w:pPr>
    </w:p>
    <w:p w14:paraId="45D4E2C3" w14:textId="77777777" w:rsidR="006F357B" w:rsidRDefault="006F357B">
      <w:pPr>
        <w:spacing w:after="200" w:line="276" w:lineRule="auto"/>
        <w:sectPr w:rsidR="006F357B" w:rsidSect="00FC4785">
          <w:pgSz w:w="16838" w:h="11906" w:orient="landscape"/>
          <w:pgMar w:top="1440" w:right="1440" w:bottom="1440" w:left="1440" w:header="709" w:footer="113" w:gutter="0"/>
          <w:pgBorders w:offsetFrom="page">
            <w:top w:val="single" w:sz="6" w:space="24" w:color="auto"/>
            <w:left w:val="single" w:sz="6" w:space="24" w:color="auto"/>
            <w:bottom w:val="single" w:sz="6" w:space="24" w:color="auto"/>
            <w:right w:val="single" w:sz="6" w:space="24" w:color="auto"/>
          </w:pgBorders>
          <w:cols w:space="708"/>
          <w:docGrid w:linePitch="360"/>
        </w:sectPr>
      </w:pPr>
    </w:p>
    <w:p w14:paraId="130C36CC" w14:textId="77777777" w:rsidR="00604BE6" w:rsidRDefault="00604BE6" w:rsidP="00604BE6"/>
    <w:p w14:paraId="569EFAE3" w14:textId="77777777" w:rsidR="00604BE6" w:rsidRDefault="006F357B" w:rsidP="00544A6A">
      <w:pPr>
        <w:pStyle w:val="Heading2"/>
      </w:pPr>
      <w:bookmarkStart w:id="3" w:name="_Toc417390003"/>
      <w:r>
        <w:t>Module 1 - Numeracy</w:t>
      </w:r>
      <w:bookmarkEnd w:id="3"/>
    </w:p>
    <w:p w14:paraId="2C0BBAF2" w14:textId="77777777" w:rsidR="00604BE6" w:rsidRDefault="00604BE6" w:rsidP="00604BE6"/>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1E0" w:firstRow="1" w:lastRow="1" w:firstColumn="1" w:lastColumn="1" w:noHBand="0" w:noVBand="0"/>
      </w:tblPr>
      <w:tblGrid>
        <w:gridCol w:w="1696"/>
        <w:gridCol w:w="1447"/>
        <w:gridCol w:w="976"/>
        <w:gridCol w:w="3078"/>
        <w:gridCol w:w="941"/>
        <w:gridCol w:w="858"/>
      </w:tblGrid>
      <w:tr w:rsidR="00604BE6" w:rsidRPr="00BF2BE1" w14:paraId="59FFA0E2" w14:textId="77777777" w:rsidTr="00555A7C">
        <w:trPr>
          <w:tblHeader/>
        </w:trPr>
        <w:tc>
          <w:tcPr>
            <w:tcW w:w="1728" w:type="dxa"/>
            <w:shd w:val="clear" w:color="auto" w:fill="B8CCE4"/>
          </w:tcPr>
          <w:p w14:paraId="590F9FA4" w14:textId="77777777" w:rsidR="00604BE6" w:rsidRPr="00BF2BE1" w:rsidRDefault="00604BE6" w:rsidP="005523CA">
            <w:pPr>
              <w:rPr>
                <w:b/>
              </w:rPr>
            </w:pPr>
            <w:r w:rsidRPr="00BF2BE1">
              <w:rPr>
                <w:b/>
              </w:rPr>
              <w:t>ELO</w:t>
            </w:r>
          </w:p>
        </w:tc>
        <w:tc>
          <w:tcPr>
            <w:tcW w:w="1450" w:type="dxa"/>
            <w:shd w:val="clear" w:color="auto" w:fill="B8CCE4"/>
            <w:vAlign w:val="center"/>
          </w:tcPr>
          <w:p w14:paraId="476C4C97" w14:textId="77777777" w:rsidR="00604BE6" w:rsidRPr="00BF2BE1" w:rsidRDefault="00604BE6" w:rsidP="005523CA">
            <w:pPr>
              <w:rPr>
                <w:b/>
              </w:rPr>
            </w:pPr>
            <w:r w:rsidRPr="00BF2BE1">
              <w:rPr>
                <w:b/>
              </w:rPr>
              <w:t xml:space="preserve">US Type </w:t>
            </w:r>
          </w:p>
        </w:tc>
        <w:tc>
          <w:tcPr>
            <w:tcW w:w="993" w:type="dxa"/>
            <w:shd w:val="clear" w:color="auto" w:fill="B8CCE4"/>
            <w:vAlign w:val="center"/>
          </w:tcPr>
          <w:p w14:paraId="20C319EB" w14:textId="77777777" w:rsidR="00604BE6" w:rsidRPr="00BF2BE1" w:rsidRDefault="00604BE6" w:rsidP="005523CA">
            <w:pPr>
              <w:rPr>
                <w:b/>
              </w:rPr>
            </w:pPr>
            <w:r w:rsidRPr="00BF2BE1">
              <w:rPr>
                <w:b/>
              </w:rPr>
              <w:t>NLRD</w:t>
            </w:r>
          </w:p>
        </w:tc>
        <w:tc>
          <w:tcPr>
            <w:tcW w:w="3182" w:type="dxa"/>
            <w:shd w:val="clear" w:color="auto" w:fill="B8CCE4"/>
            <w:vAlign w:val="center"/>
          </w:tcPr>
          <w:p w14:paraId="77C616C6" w14:textId="77777777" w:rsidR="00604BE6" w:rsidRPr="00BF2BE1" w:rsidRDefault="00604BE6" w:rsidP="005523CA">
            <w:pPr>
              <w:rPr>
                <w:b/>
              </w:rPr>
            </w:pPr>
            <w:r w:rsidRPr="00BF2BE1">
              <w:rPr>
                <w:b/>
              </w:rPr>
              <w:t xml:space="preserve">US Title </w:t>
            </w:r>
          </w:p>
        </w:tc>
        <w:tc>
          <w:tcPr>
            <w:tcW w:w="958" w:type="dxa"/>
            <w:shd w:val="clear" w:color="auto" w:fill="B8CCE4"/>
            <w:vAlign w:val="center"/>
          </w:tcPr>
          <w:p w14:paraId="056491EF" w14:textId="77777777" w:rsidR="00604BE6" w:rsidRPr="00BF2BE1" w:rsidRDefault="00604BE6" w:rsidP="005523CA">
            <w:pPr>
              <w:rPr>
                <w:b/>
              </w:rPr>
            </w:pPr>
            <w:r w:rsidRPr="00BF2BE1">
              <w:rPr>
                <w:b/>
              </w:rPr>
              <w:t xml:space="preserve">Level </w:t>
            </w:r>
          </w:p>
        </w:tc>
        <w:tc>
          <w:tcPr>
            <w:tcW w:w="858" w:type="dxa"/>
            <w:shd w:val="clear" w:color="auto" w:fill="B8CCE4"/>
            <w:vAlign w:val="center"/>
          </w:tcPr>
          <w:p w14:paraId="7E3F35CB" w14:textId="77777777" w:rsidR="00604BE6" w:rsidRPr="00BF2BE1" w:rsidRDefault="00604BE6" w:rsidP="005523CA">
            <w:pPr>
              <w:rPr>
                <w:b/>
              </w:rPr>
            </w:pPr>
            <w:r w:rsidRPr="00BF2BE1">
              <w:rPr>
                <w:b/>
              </w:rPr>
              <w:t>Credits</w:t>
            </w:r>
          </w:p>
        </w:tc>
      </w:tr>
      <w:tr w:rsidR="00961008" w:rsidRPr="00BF2BE1" w14:paraId="12F165A6" w14:textId="77777777" w:rsidTr="00555A7C">
        <w:tc>
          <w:tcPr>
            <w:tcW w:w="1728" w:type="dxa"/>
            <w:vMerge w:val="restart"/>
          </w:tcPr>
          <w:p w14:paraId="3ECBECEC" w14:textId="77777777" w:rsidR="00961008" w:rsidRDefault="00252EB5" w:rsidP="005523CA">
            <w:r>
              <w:t>ELO1:</w:t>
            </w:r>
          </w:p>
          <w:p w14:paraId="304CE603" w14:textId="77777777" w:rsidR="00252EB5" w:rsidRPr="00BF2BE1" w:rsidRDefault="00252EB5" w:rsidP="005523CA">
            <w:r>
              <w:rPr>
                <w:rFonts w:ascii="Tahoma" w:hAnsi="Tahoma" w:cs="Tahoma"/>
                <w:color w:val="000000"/>
                <w:sz w:val="18"/>
                <w:szCs w:val="18"/>
              </w:rPr>
              <w:t>Use basic Mathematics in order to fulfill new venture functions effectively</w:t>
            </w:r>
          </w:p>
        </w:tc>
        <w:tc>
          <w:tcPr>
            <w:tcW w:w="1450" w:type="dxa"/>
            <w:vAlign w:val="center"/>
          </w:tcPr>
          <w:p w14:paraId="1120D77C" w14:textId="77777777" w:rsidR="00961008" w:rsidRPr="00BF2BE1" w:rsidRDefault="00961008" w:rsidP="00C76ADA">
            <w:pPr>
              <w:jc w:val="center"/>
            </w:pPr>
            <w:r>
              <w:t>Fundamental</w:t>
            </w:r>
          </w:p>
        </w:tc>
        <w:tc>
          <w:tcPr>
            <w:tcW w:w="993" w:type="dxa"/>
            <w:vAlign w:val="center"/>
          </w:tcPr>
          <w:p w14:paraId="33F77415" w14:textId="77777777" w:rsidR="00961008" w:rsidRPr="00BF2BE1" w:rsidRDefault="00961008" w:rsidP="00EE7A18">
            <w:pPr>
              <w:jc w:val="center"/>
            </w:pPr>
            <w:r>
              <w:t>7480</w:t>
            </w:r>
          </w:p>
        </w:tc>
        <w:tc>
          <w:tcPr>
            <w:tcW w:w="3182" w:type="dxa"/>
            <w:vAlign w:val="center"/>
          </w:tcPr>
          <w:p w14:paraId="372D20C5" w14:textId="77777777" w:rsidR="00961008" w:rsidRPr="00BF2BE1" w:rsidRDefault="00961008" w:rsidP="005523CA">
            <w:r w:rsidRPr="00E8240F">
              <w:t>Demonstrate understanding of rational and irrational numbers and number systems</w:t>
            </w:r>
          </w:p>
        </w:tc>
        <w:tc>
          <w:tcPr>
            <w:tcW w:w="958" w:type="dxa"/>
            <w:vAlign w:val="center"/>
          </w:tcPr>
          <w:p w14:paraId="594F08EC" w14:textId="77777777" w:rsidR="00961008" w:rsidRPr="00BF2BE1" w:rsidRDefault="00961008" w:rsidP="00C76ADA">
            <w:pPr>
              <w:jc w:val="center"/>
            </w:pPr>
            <w:r>
              <w:t>2</w:t>
            </w:r>
          </w:p>
        </w:tc>
        <w:tc>
          <w:tcPr>
            <w:tcW w:w="858" w:type="dxa"/>
            <w:vAlign w:val="center"/>
          </w:tcPr>
          <w:p w14:paraId="48161A07" w14:textId="77777777" w:rsidR="00961008" w:rsidRPr="00BF2BE1" w:rsidRDefault="00961008" w:rsidP="00C76ADA">
            <w:pPr>
              <w:jc w:val="center"/>
            </w:pPr>
            <w:r>
              <w:t>3</w:t>
            </w:r>
          </w:p>
        </w:tc>
      </w:tr>
      <w:tr w:rsidR="00961008" w:rsidRPr="00BF2BE1" w14:paraId="1C6BF4EE" w14:textId="77777777" w:rsidTr="00555A7C">
        <w:tc>
          <w:tcPr>
            <w:tcW w:w="0" w:type="auto"/>
            <w:vMerge/>
            <w:vAlign w:val="center"/>
          </w:tcPr>
          <w:p w14:paraId="51D54262" w14:textId="77777777" w:rsidR="00961008" w:rsidRPr="00BF2BE1" w:rsidRDefault="00961008" w:rsidP="005523CA"/>
        </w:tc>
        <w:tc>
          <w:tcPr>
            <w:tcW w:w="1450" w:type="dxa"/>
            <w:vAlign w:val="center"/>
          </w:tcPr>
          <w:p w14:paraId="7D608277" w14:textId="77777777" w:rsidR="00961008" w:rsidRPr="00BF2BE1" w:rsidRDefault="00961008" w:rsidP="00C76ADA">
            <w:pPr>
              <w:jc w:val="center"/>
            </w:pPr>
            <w:r>
              <w:t>Fundamental</w:t>
            </w:r>
          </w:p>
        </w:tc>
        <w:tc>
          <w:tcPr>
            <w:tcW w:w="993" w:type="dxa"/>
            <w:vAlign w:val="center"/>
          </w:tcPr>
          <w:p w14:paraId="7A79F967" w14:textId="77777777" w:rsidR="00961008" w:rsidRPr="00BF2BE1" w:rsidRDefault="00961008" w:rsidP="00EE7A18">
            <w:pPr>
              <w:jc w:val="center"/>
            </w:pPr>
            <w:r>
              <w:t>9008</w:t>
            </w:r>
          </w:p>
        </w:tc>
        <w:tc>
          <w:tcPr>
            <w:tcW w:w="3182" w:type="dxa"/>
            <w:vAlign w:val="center"/>
          </w:tcPr>
          <w:p w14:paraId="3461CD18" w14:textId="77777777" w:rsidR="00961008" w:rsidRPr="00BF2BE1" w:rsidRDefault="00961008" w:rsidP="005523CA">
            <w:r>
              <w:t>Identify, describe, compare, classify, explore shape and motion in 2-and 3-dimensional shapes in different contexts </w:t>
            </w:r>
          </w:p>
        </w:tc>
        <w:tc>
          <w:tcPr>
            <w:tcW w:w="958" w:type="dxa"/>
            <w:vAlign w:val="center"/>
          </w:tcPr>
          <w:p w14:paraId="2705E21E" w14:textId="77777777" w:rsidR="00961008" w:rsidRPr="00BF2BE1" w:rsidRDefault="00961008" w:rsidP="00C76ADA">
            <w:pPr>
              <w:jc w:val="center"/>
            </w:pPr>
            <w:r>
              <w:t>2</w:t>
            </w:r>
          </w:p>
        </w:tc>
        <w:tc>
          <w:tcPr>
            <w:tcW w:w="858" w:type="dxa"/>
            <w:vAlign w:val="center"/>
          </w:tcPr>
          <w:p w14:paraId="27C06EEB" w14:textId="77777777" w:rsidR="00961008" w:rsidRPr="00BF2BE1" w:rsidRDefault="00961008" w:rsidP="00C76ADA">
            <w:pPr>
              <w:jc w:val="center"/>
            </w:pPr>
            <w:r>
              <w:t>3</w:t>
            </w:r>
          </w:p>
        </w:tc>
      </w:tr>
      <w:tr w:rsidR="00961008" w:rsidRPr="00BF2BE1" w14:paraId="41B674F8" w14:textId="77777777" w:rsidTr="00555A7C">
        <w:tc>
          <w:tcPr>
            <w:tcW w:w="0" w:type="auto"/>
            <w:vMerge/>
            <w:vAlign w:val="center"/>
          </w:tcPr>
          <w:p w14:paraId="74A013D7" w14:textId="77777777" w:rsidR="00961008" w:rsidRPr="00BF2BE1" w:rsidRDefault="00961008" w:rsidP="005523CA"/>
        </w:tc>
        <w:tc>
          <w:tcPr>
            <w:tcW w:w="1450" w:type="dxa"/>
            <w:vAlign w:val="center"/>
          </w:tcPr>
          <w:p w14:paraId="3C2626F3" w14:textId="77777777" w:rsidR="00961008" w:rsidRPr="00BF2BE1" w:rsidRDefault="00961008" w:rsidP="00C76ADA">
            <w:pPr>
              <w:jc w:val="center"/>
            </w:pPr>
            <w:r>
              <w:t>Fundamental</w:t>
            </w:r>
          </w:p>
        </w:tc>
        <w:tc>
          <w:tcPr>
            <w:tcW w:w="993" w:type="dxa"/>
            <w:vAlign w:val="center"/>
          </w:tcPr>
          <w:p w14:paraId="1EB11E42" w14:textId="77777777" w:rsidR="00961008" w:rsidRPr="00BF2BE1" w:rsidRDefault="00961008" w:rsidP="00EE7A18">
            <w:pPr>
              <w:jc w:val="center"/>
            </w:pPr>
            <w:r>
              <w:t>9007</w:t>
            </w:r>
          </w:p>
        </w:tc>
        <w:tc>
          <w:tcPr>
            <w:tcW w:w="3182" w:type="dxa"/>
            <w:vAlign w:val="center"/>
          </w:tcPr>
          <w:p w14:paraId="0BE2859F" w14:textId="77777777" w:rsidR="00961008" w:rsidRPr="00BF2BE1" w:rsidRDefault="00961008" w:rsidP="005523CA">
            <w:r w:rsidRPr="00E8240F">
              <w:t>Work with a range of patterns and functions and solve problems</w:t>
            </w:r>
          </w:p>
        </w:tc>
        <w:tc>
          <w:tcPr>
            <w:tcW w:w="958" w:type="dxa"/>
            <w:vAlign w:val="center"/>
          </w:tcPr>
          <w:p w14:paraId="0C2CEEB8" w14:textId="77777777" w:rsidR="00961008" w:rsidRPr="00BF2BE1" w:rsidRDefault="00961008" w:rsidP="00C76ADA">
            <w:pPr>
              <w:jc w:val="center"/>
            </w:pPr>
            <w:r>
              <w:t>2</w:t>
            </w:r>
          </w:p>
        </w:tc>
        <w:tc>
          <w:tcPr>
            <w:tcW w:w="858" w:type="dxa"/>
            <w:vAlign w:val="center"/>
          </w:tcPr>
          <w:p w14:paraId="32CEC709" w14:textId="77777777" w:rsidR="00961008" w:rsidRPr="00BF2BE1" w:rsidRDefault="00961008" w:rsidP="00C76ADA">
            <w:pPr>
              <w:jc w:val="center"/>
            </w:pPr>
            <w:r>
              <w:t>5</w:t>
            </w:r>
          </w:p>
        </w:tc>
      </w:tr>
      <w:tr w:rsidR="00961008" w:rsidRPr="00BF2BE1" w14:paraId="535AC115" w14:textId="77777777" w:rsidTr="00555A7C">
        <w:tc>
          <w:tcPr>
            <w:tcW w:w="0" w:type="auto"/>
            <w:vMerge/>
            <w:vAlign w:val="center"/>
          </w:tcPr>
          <w:p w14:paraId="0FB219A0" w14:textId="77777777" w:rsidR="00961008" w:rsidRPr="00BF2BE1" w:rsidRDefault="00961008" w:rsidP="005523CA"/>
        </w:tc>
        <w:tc>
          <w:tcPr>
            <w:tcW w:w="1450" w:type="dxa"/>
            <w:vAlign w:val="center"/>
          </w:tcPr>
          <w:p w14:paraId="3E8DC633" w14:textId="77777777" w:rsidR="00961008" w:rsidRPr="00BF2BE1" w:rsidRDefault="00961008" w:rsidP="00C76ADA">
            <w:pPr>
              <w:jc w:val="center"/>
            </w:pPr>
            <w:r>
              <w:t>Fundamental</w:t>
            </w:r>
          </w:p>
        </w:tc>
        <w:tc>
          <w:tcPr>
            <w:tcW w:w="993" w:type="dxa"/>
            <w:vAlign w:val="center"/>
          </w:tcPr>
          <w:p w14:paraId="5FF95968" w14:textId="77777777" w:rsidR="00961008" w:rsidRPr="00BF2BE1" w:rsidRDefault="00961008" w:rsidP="00EE7A18">
            <w:pPr>
              <w:jc w:val="center"/>
            </w:pPr>
            <w:r>
              <w:t>7469</w:t>
            </w:r>
          </w:p>
        </w:tc>
        <w:tc>
          <w:tcPr>
            <w:tcW w:w="3182" w:type="dxa"/>
            <w:vAlign w:val="center"/>
          </w:tcPr>
          <w:p w14:paraId="7BE7E489" w14:textId="77777777" w:rsidR="00961008" w:rsidRPr="00BF2BE1" w:rsidRDefault="00961008" w:rsidP="005523CA">
            <w:r w:rsidRPr="00E8240F">
              <w:t>Use mathematics to investigate and monitor the financial aspects of personal and community life </w:t>
            </w:r>
          </w:p>
        </w:tc>
        <w:tc>
          <w:tcPr>
            <w:tcW w:w="958" w:type="dxa"/>
            <w:vAlign w:val="center"/>
          </w:tcPr>
          <w:p w14:paraId="0A376258" w14:textId="77777777" w:rsidR="00961008" w:rsidRPr="00BF2BE1" w:rsidRDefault="00961008" w:rsidP="00C76ADA">
            <w:pPr>
              <w:jc w:val="center"/>
            </w:pPr>
            <w:r>
              <w:t>2</w:t>
            </w:r>
          </w:p>
        </w:tc>
        <w:tc>
          <w:tcPr>
            <w:tcW w:w="858" w:type="dxa"/>
            <w:vAlign w:val="center"/>
          </w:tcPr>
          <w:p w14:paraId="09C48624" w14:textId="77777777" w:rsidR="00961008" w:rsidRPr="00BF2BE1" w:rsidRDefault="00961008" w:rsidP="00C76ADA">
            <w:pPr>
              <w:jc w:val="center"/>
            </w:pPr>
            <w:r>
              <w:t>2</w:t>
            </w:r>
          </w:p>
        </w:tc>
      </w:tr>
      <w:tr w:rsidR="00961008" w:rsidRPr="00BF2BE1" w14:paraId="512FF9AB" w14:textId="77777777" w:rsidTr="00555A7C">
        <w:tc>
          <w:tcPr>
            <w:tcW w:w="0" w:type="auto"/>
            <w:vMerge/>
            <w:vAlign w:val="center"/>
          </w:tcPr>
          <w:p w14:paraId="5BAE30B2" w14:textId="77777777" w:rsidR="00961008" w:rsidRPr="00BF2BE1" w:rsidRDefault="00961008" w:rsidP="005523CA"/>
        </w:tc>
        <w:tc>
          <w:tcPr>
            <w:tcW w:w="1450" w:type="dxa"/>
            <w:vAlign w:val="center"/>
          </w:tcPr>
          <w:p w14:paraId="448F1659" w14:textId="77777777" w:rsidR="00961008" w:rsidRPr="00BF2BE1" w:rsidRDefault="00961008" w:rsidP="00C76ADA">
            <w:pPr>
              <w:jc w:val="center"/>
            </w:pPr>
            <w:r>
              <w:t>Fundamental</w:t>
            </w:r>
          </w:p>
        </w:tc>
        <w:tc>
          <w:tcPr>
            <w:tcW w:w="993" w:type="dxa"/>
            <w:vAlign w:val="center"/>
          </w:tcPr>
          <w:p w14:paraId="40592D92" w14:textId="77777777" w:rsidR="00961008" w:rsidRPr="00BF2BE1" w:rsidRDefault="00961008" w:rsidP="00EE7A18">
            <w:pPr>
              <w:jc w:val="center"/>
            </w:pPr>
            <w:r>
              <w:t>9009</w:t>
            </w:r>
          </w:p>
        </w:tc>
        <w:tc>
          <w:tcPr>
            <w:tcW w:w="3182" w:type="dxa"/>
            <w:vAlign w:val="center"/>
          </w:tcPr>
          <w:p w14:paraId="383620B1" w14:textId="77777777" w:rsidR="00961008" w:rsidRPr="00BF2BE1" w:rsidRDefault="00961008" w:rsidP="005523CA">
            <w:r w:rsidRPr="00E8240F">
              <w:t>Apply basic knowledge of statistics and probability to influence the use of data and procedures in order to investigate life related problems</w:t>
            </w:r>
          </w:p>
        </w:tc>
        <w:tc>
          <w:tcPr>
            <w:tcW w:w="958" w:type="dxa"/>
            <w:vAlign w:val="center"/>
          </w:tcPr>
          <w:p w14:paraId="0F90FA4C" w14:textId="77777777" w:rsidR="00961008" w:rsidRPr="00BF2BE1" w:rsidRDefault="00961008" w:rsidP="00C76ADA">
            <w:pPr>
              <w:jc w:val="center"/>
            </w:pPr>
            <w:r>
              <w:t>2</w:t>
            </w:r>
          </w:p>
        </w:tc>
        <w:tc>
          <w:tcPr>
            <w:tcW w:w="858" w:type="dxa"/>
            <w:vAlign w:val="center"/>
          </w:tcPr>
          <w:p w14:paraId="47DF00D6" w14:textId="77777777" w:rsidR="00961008" w:rsidRPr="00BF2BE1" w:rsidRDefault="00961008" w:rsidP="00C76ADA">
            <w:pPr>
              <w:jc w:val="center"/>
            </w:pPr>
            <w:r>
              <w:t>3</w:t>
            </w:r>
          </w:p>
        </w:tc>
      </w:tr>
      <w:tr w:rsidR="00961008" w:rsidRPr="00BF2BE1" w14:paraId="01DAE311" w14:textId="77777777" w:rsidTr="00555A7C">
        <w:trPr>
          <w:trHeight w:val="413"/>
        </w:trPr>
        <w:tc>
          <w:tcPr>
            <w:tcW w:w="0" w:type="auto"/>
            <w:vMerge/>
            <w:vAlign w:val="center"/>
          </w:tcPr>
          <w:p w14:paraId="3889EC7D" w14:textId="77777777" w:rsidR="00961008" w:rsidRPr="00BF2BE1" w:rsidRDefault="00961008" w:rsidP="005523CA"/>
        </w:tc>
        <w:tc>
          <w:tcPr>
            <w:tcW w:w="1450" w:type="dxa"/>
            <w:vAlign w:val="center"/>
          </w:tcPr>
          <w:p w14:paraId="1E42494F" w14:textId="77777777" w:rsidR="00961008" w:rsidRPr="00BF2BE1" w:rsidRDefault="00961008" w:rsidP="005523CA"/>
        </w:tc>
        <w:tc>
          <w:tcPr>
            <w:tcW w:w="993" w:type="dxa"/>
            <w:vAlign w:val="center"/>
          </w:tcPr>
          <w:p w14:paraId="700323A1" w14:textId="77777777" w:rsidR="00961008" w:rsidRPr="00BF2BE1" w:rsidRDefault="00961008" w:rsidP="005523CA"/>
        </w:tc>
        <w:tc>
          <w:tcPr>
            <w:tcW w:w="3182" w:type="dxa"/>
            <w:vAlign w:val="center"/>
          </w:tcPr>
          <w:p w14:paraId="437ABFB7" w14:textId="77777777" w:rsidR="00961008" w:rsidRPr="00BF2BE1" w:rsidRDefault="00961008" w:rsidP="005523CA">
            <w:pPr>
              <w:rPr>
                <w:b/>
              </w:rPr>
            </w:pPr>
            <w:r w:rsidRPr="00BF2BE1">
              <w:rPr>
                <w:b/>
              </w:rPr>
              <w:t xml:space="preserve">TOTAL CREDIT VALUE </w:t>
            </w:r>
          </w:p>
        </w:tc>
        <w:tc>
          <w:tcPr>
            <w:tcW w:w="958" w:type="dxa"/>
            <w:vAlign w:val="center"/>
          </w:tcPr>
          <w:p w14:paraId="57199C6E" w14:textId="77777777" w:rsidR="00961008" w:rsidRPr="00BF2BE1" w:rsidRDefault="00961008" w:rsidP="00C76ADA">
            <w:pPr>
              <w:jc w:val="center"/>
            </w:pPr>
          </w:p>
        </w:tc>
        <w:tc>
          <w:tcPr>
            <w:tcW w:w="858" w:type="dxa"/>
            <w:vAlign w:val="center"/>
          </w:tcPr>
          <w:p w14:paraId="0C9316B5" w14:textId="77777777" w:rsidR="00961008" w:rsidRPr="00BF2BE1" w:rsidRDefault="00961008" w:rsidP="00C76ADA">
            <w:pPr>
              <w:jc w:val="center"/>
              <w:rPr>
                <w:b/>
              </w:rPr>
            </w:pPr>
            <w:r>
              <w:rPr>
                <w:b/>
              </w:rPr>
              <w:t>16</w:t>
            </w:r>
          </w:p>
        </w:tc>
      </w:tr>
    </w:tbl>
    <w:p w14:paraId="4545B753" w14:textId="77777777" w:rsidR="00604BE6" w:rsidRDefault="00604BE6" w:rsidP="00555A7C">
      <w:pPr>
        <w:rPr>
          <w:kern w:val="28"/>
        </w:rPr>
      </w:pPr>
      <w:bookmarkStart w:id="4" w:name="_Toc215838225"/>
    </w:p>
    <w:p w14:paraId="1E96D52E" w14:textId="77777777" w:rsidR="00604BE6" w:rsidRDefault="00604BE6" w:rsidP="00544A6A">
      <w:pPr>
        <w:pStyle w:val="Heading3"/>
      </w:pPr>
      <w:bookmarkStart w:id="5" w:name="_Toc417390004"/>
      <w:r>
        <w:t>Notional Hours Matrix</w:t>
      </w:r>
      <w:bookmarkEnd w:id="4"/>
      <w:bookmarkEnd w:id="5"/>
    </w:p>
    <w:p w14:paraId="1B7D1104" w14:textId="77777777" w:rsidR="00604BE6" w:rsidRDefault="00604BE6" w:rsidP="00604BE6">
      <w:pPr>
        <w:rPr>
          <w:rFonts w:cs="Tahoma"/>
          <w:i/>
        </w:rPr>
      </w:pPr>
    </w:p>
    <w:p w14:paraId="28028EFC" w14:textId="77777777" w:rsidR="00604BE6" w:rsidRPr="00523A99" w:rsidRDefault="00604BE6" w:rsidP="00604BE6">
      <w:pPr>
        <w:rPr>
          <w:rFonts w:cs="Tahoma"/>
          <w:i/>
        </w:rPr>
      </w:pPr>
      <w:r w:rsidRPr="00523A99">
        <w:rPr>
          <w:rFonts w:cs="Tahoma"/>
          <w:i/>
        </w:rPr>
        <w:t>The roll out strategy below indicates the relationship between theory, practic</w:t>
      </w:r>
      <w:r>
        <w:rPr>
          <w:rFonts w:cs="Tahoma"/>
          <w:i/>
        </w:rPr>
        <w:t xml:space="preserve">al, </w:t>
      </w:r>
      <w:r w:rsidRPr="00523A99">
        <w:rPr>
          <w:rFonts w:cs="Tahoma"/>
          <w:i/>
        </w:rPr>
        <w:t>workplace</w:t>
      </w:r>
      <w:r>
        <w:rPr>
          <w:rFonts w:cs="Tahoma"/>
          <w:i/>
        </w:rPr>
        <w:t xml:space="preserve"> and FSA </w:t>
      </w:r>
      <w:r w:rsidRPr="00523A99">
        <w:rPr>
          <w:rFonts w:cs="Tahoma"/>
          <w:i/>
        </w:rPr>
        <w:t xml:space="preserve">component: </w:t>
      </w:r>
    </w:p>
    <w:p w14:paraId="05342CCC" w14:textId="77777777" w:rsidR="00604BE6" w:rsidRDefault="00604BE6" w:rsidP="00604BE6"/>
    <w:p w14:paraId="3DA73A05" w14:textId="77777777" w:rsidR="00555A7C" w:rsidRDefault="00555A7C" w:rsidP="00604BE6"/>
    <w:tbl>
      <w:tblPr>
        <w:tblW w:w="0" w:type="auto"/>
        <w:tblBorders>
          <w:top w:val="thinThickLargeGap" w:sz="24" w:space="0" w:color="C00000"/>
          <w:left w:val="thinThickLargeGap" w:sz="24" w:space="0" w:color="C00000"/>
          <w:bottom w:val="thickThinLargeGap" w:sz="24" w:space="0" w:color="C00000"/>
          <w:right w:val="thickThinLargeGap" w:sz="24" w:space="0" w:color="C00000"/>
          <w:insideH w:val="dotted" w:sz="4" w:space="0" w:color="auto"/>
          <w:insideV w:val="dotted" w:sz="4" w:space="0" w:color="auto"/>
        </w:tblBorders>
        <w:tblLook w:val="04A0" w:firstRow="1" w:lastRow="0" w:firstColumn="1" w:lastColumn="0" w:noHBand="0" w:noVBand="1"/>
      </w:tblPr>
      <w:tblGrid>
        <w:gridCol w:w="1105"/>
        <w:gridCol w:w="889"/>
        <w:gridCol w:w="1029"/>
        <w:gridCol w:w="788"/>
        <w:gridCol w:w="882"/>
        <w:gridCol w:w="1039"/>
        <w:gridCol w:w="786"/>
        <w:gridCol w:w="784"/>
        <w:gridCol w:w="859"/>
        <w:gridCol w:w="835"/>
      </w:tblGrid>
      <w:tr w:rsidR="00604BE6" w:rsidRPr="00BF2BE1" w14:paraId="0F773B4C" w14:textId="77777777" w:rsidTr="00D941C5">
        <w:tc>
          <w:tcPr>
            <w:tcW w:w="1105" w:type="dxa"/>
            <w:vMerge w:val="restart"/>
            <w:tcBorders>
              <w:top w:val="double" w:sz="4" w:space="0" w:color="365F91"/>
              <w:left w:val="double" w:sz="4" w:space="0" w:color="365F91"/>
              <w:bottom w:val="single" w:sz="4" w:space="0" w:color="365F91"/>
              <w:right w:val="single" w:sz="4" w:space="0" w:color="365F91"/>
            </w:tcBorders>
            <w:shd w:val="clear" w:color="auto" w:fill="B8CCE4"/>
          </w:tcPr>
          <w:p w14:paraId="5369963A" w14:textId="77777777" w:rsidR="00604BE6" w:rsidRPr="00BF2BE1" w:rsidRDefault="00604BE6" w:rsidP="005523CA">
            <w:pPr>
              <w:rPr>
                <w:b/>
                <w:sz w:val="20"/>
                <w:szCs w:val="20"/>
              </w:rPr>
            </w:pPr>
            <w:r w:rsidRPr="00BF2BE1">
              <w:rPr>
                <w:b/>
                <w:sz w:val="20"/>
                <w:szCs w:val="20"/>
              </w:rPr>
              <w:t xml:space="preserve">Learning Unit </w:t>
            </w:r>
          </w:p>
        </w:tc>
        <w:tc>
          <w:tcPr>
            <w:tcW w:w="927"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14B502B1" w14:textId="77777777" w:rsidR="00604BE6" w:rsidRPr="00BF2BE1" w:rsidRDefault="00604BE6" w:rsidP="005523CA">
            <w:pPr>
              <w:rPr>
                <w:b/>
                <w:sz w:val="20"/>
                <w:szCs w:val="20"/>
              </w:rPr>
            </w:pPr>
            <w:r w:rsidRPr="00BF2BE1">
              <w:rPr>
                <w:b/>
                <w:sz w:val="20"/>
                <w:szCs w:val="20"/>
              </w:rPr>
              <w:t>Credits</w:t>
            </w:r>
          </w:p>
        </w:tc>
        <w:tc>
          <w:tcPr>
            <w:tcW w:w="1068"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7F350F0C" w14:textId="77777777" w:rsidR="00604BE6" w:rsidRPr="00BF2BE1" w:rsidRDefault="00604BE6" w:rsidP="005523CA">
            <w:pPr>
              <w:rPr>
                <w:b/>
                <w:sz w:val="20"/>
                <w:szCs w:val="20"/>
              </w:rPr>
            </w:pPr>
            <w:r w:rsidRPr="00BF2BE1">
              <w:rPr>
                <w:b/>
                <w:sz w:val="20"/>
                <w:szCs w:val="20"/>
              </w:rPr>
              <w:t>Notional Hours</w:t>
            </w:r>
          </w:p>
        </w:tc>
        <w:tc>
          <w:tcPr>
            <w:tcW w:w="851"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318F3BE4" w14:textId="77777777" w:rsidR="00604BE6" w:rsidRPr="00BF2BE1" w:rsidRDefault="00604BE6" w:rsidP="005523CA">
            <w:pPr>
              <w:rPr>
                <w:b/>
                <w:sz w:val="20"/>
                <w:szCs w:val="20"/>
              </w:rPr>
            </w:pPr>
            <w:r w:rsidRPr="00BF2BE1">
              <w:rPr>
                <w:b/>
                <w:sz w:val="20"/>
                <w:szCs w:val="20"/>
              </w:rPr>
              <w:t>Days</w:t>
            </w:r>
          </w:p>
        </w:tc>
        <w:tc>
          <w:tcPr>
            <w:tcW w:w="2006" w:type="dxa"/>
            <w:gridSpan w:val="2"/>
            <w:tcBorders>
              <w:top w:val="double" w:sz="4" w:space="0" w:color="365F91"/>
              <w:left w:val="single" w:sz="4" w:space="0" w:color="365F91"/>
              <w:bottom w:val="single" w:sz="4" w:space="0" w:color="365F91"/>
              <w:right w:val="single" w:sz="4" w:space="0" w:color="365F91"/>
            </w:tcBorders>
            <w:shd w:val="clear" w:color="auto" w:fill="B8CCE4"/>
          </w:tcPr>
          <w:p w14:paraId="5EF96F78" w14:textId="77777777" w:rsidR="00604BE6" w:rsidRPr="00BF2BE1" w:rsidRDefault="00604BE6" w:rsidP="00BF2BE1">
            <w:pPr>
              <w:jc w:val="center"/>
              <w:rPr>
                <w:b/>
                <w:sz w:val="20"/>
                <w:szCs w:val="20"/>
              </w:rPr>
            </w:pPr>
            <w:r w:rsidRPr="00BF2BE1">
              <w:rPr>
                <w:b/>
                <w:sz w:val="20"/>
                <w:szCs w:val="20"/>
              </w:rPr>
              <w:t>Contact Session</w:t>
            </w:r>
          </w:p>
          <w:p w14:paraId="2236400A" w14:textId="77777777" w:rsidR="00604BE6" w:rsidRPr="00BF2BE1" w:rsidRDefault="00604BE6" w:rsidP="00BF2BE1">
            <w:pPr>
              <w:jc w:val="center"/>
              <w:rPr>
                <w:b/>
                <w:sz w:val="20"/>
                <w:szCs w:val="20"/>
              </w:rPr>
            </w:pPr>
            <w:r w:rsidRPr="00BF2BE1">
              <w:rPr>
                <w:b/>
                <w:sz w:val="20"/>
                <w:szCs w:val="20"/>
              </w:rPr>
              <w:t>30%</w:t>
            </w:r>
          </w:p>
        </w:tc>
        <w:tc>
          <w:tcPr>
            <w:tcW w:w="1629" w:type="dxa"/>
            <w:gridSpan w:val="2"/>
            <w:tcBorders>
              <w:top w:val="double" w:sz="4" w:space="0" w:color="365F91"/>
              <w:left w:val="single" w:sz="4" w:space="0" w:color="365F91"/>
              <w:bottom w:val="single" w:sz="4" w:space="0" w:color="365F91"/>
              <w:right w:val="single" w:sz="4" w:space="0" w:color="365F91"/>
            </w:tcBorders>
            <w:shd w:val="clear" w:color="auto" w:fill="B8CCE4"/>
          </w:tcPr>
          <w:p w14:paraId="16437343" w14:textId="77777777" w:rsidR="00604BE6" w:rsidRPr="00BF2BE1" w:rsidRDefault="00604BE6" w:rsidP="00BF2BE1">
            <w:pPr>
              <w:jc w:val="center"/>
              <w:rPr>
                <w:b/>
                <w:sz w:val="20"/>
                <w:szCs w:val="20"/>
              </w:rPr>
            </w:pPr>
            <w:r w:rsidRPr="00BF2BE1">
              <w:rPr>
                <w:b/>
                <w:sz w:val="20"/>
                <w:szCs w:val="20"/>
              </w:rPr>
              <w:t xml:space="preserve">Experiential Learning </w:t>
            </w:r>
          </w:p>
          <w:p w14:paraId="34A98A96" w14:textId="77777777" w:rsidR="00604BE6" w:rsidRPr="00BF2BE1" w:rsidRDefault="00604BE6" w:rsidP="00BF2BE1">
            <w:pPr>
              <w:jc w:val="center"/>
              <w:rPr>
                <w:b/>
                <w:sz w:val="20"/>
                <w:szCs w:val="20"/>
              </w:rPr>
            </w:pPr>
            <w:r w:rsidRPr="00BF2BE1">
              <w:rPr>
                <w:b/>
                <w:sz w:val="20"/>
                <w:szCs w:val="20"/>
              </w:rPr>
              <w:t>70%</w:t>
            </w:r>
          </w:p>
        </w:tc>
        <w:tc>
          <w:tcPr>
            <w:tcW w:w="787"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67366DA3" w14:textId="77777777" w:rsidR="00604BE6" w:rsidRPr="00BF2BE1" w:rsidRDefault="00604BE6" w:rsidP="00D941C5">
            <w:pPr>
              <w:jc w:val="center"/>
              <w:rPr>
                <w:b/>
                <w:sz w:val="20"/>
                <w:szCs w:val="20"/>
              </w:rPr>
            </w:pPr>
            <w:r w:rsidRPr="00BF2BE1">
              <w:rPr>
                <w:b/>
                <w:sz w:val="20"/>
                <w:szCs w:val="20"/>
              </w:rPr>
              <w:t>FSA</w:t>
            </w:r>
          </w:p>
        </w:tc>
        <w:tc>
          <w:tcPr>
            <w:tcW w:w="869" w:type="dxa"/>
            <w:vMerge w:val="restart"/>
            <w:tcBorders>
              <w:top w:val="double" w:sz="4" w:space="0" w:color="365F91"/>
              <w:left w:val="single" w:sz="4" w:space="0" w:color="365F91"/>
              <w:bottom w:val="single" w:sz="4" w:space="0" w:color="365F91"/>
              <w:right w:val="double" w:sz="4" w:space="0" w:color="365F91"/>
            </w:tcBorders>
            <w:shd w:val="clear" w:color="auto" w:fill="B8CCE4"/>
          </w:tcPr>
          <w:p w14:paraId="2E18FB8E" w14:textId="77777777" w:rsidR="00604BE6" w:rsidRPr="00BF2BE1" w:rsidRDefault="00604BE6" w:rsidP="005523CA">
            <w:pPr>
              <w:rPr>
                <w:b/>
                <w:sz w:val="20"/>
                <w:szCs w:val="20"/>
              </w:rPr>
            </w:pPr>
            <w:r w:rsidRPr="00BF2BE1">
              <w:rPr>
                <w:b/>
                <w:sz w:val="20"/>
                <w:szCs w:val="20"/>
              </w:rPr>
              <w:t>TOTAL</w:t>
            </w:r>
          </w:p>
        </w:tc>
      </w:tr>
      <w:tr w:rsidR="00604BE6" w:rsidRPr="00BF2BE1" w14:paraId="595DC7D6" w14:textId="77777777" w:rsidTr="00D941C5">
        <w:tc>
          <w:tcPr>
            <w:tcW w:w="1105" w:type="dxa"/>
            <w:vMerge/>
            <w:tcBorders>
              <w:top w:val="single" w:sz="4" w:space="0" w:color="365F91"/>
              <w:left w:val="double" w:sz="4" w:space="0" w:color="365F91"/>
              <w:bottom w:val="single" w:sz="4" w:space="0" w:color="365F91"/>
              <w:right w:val="single" w:sz="4" w:space="0" w:color="365F91"/>
            </w:tcBorders>
          </w:tcPr>
          <w:p w14:paraId="6C2A9BBD" w14:textId="77777777" w:rsidR="00604BE6" w:rsidRPr="00BF2BE1" w:rsidRDefault="00604BE6" w:rsidP="005523CA"/>
        </w:tc>
        <w:tc>
          <w:tcPr>
            <w:tcW w:w="927" w:type="dxa"/>
            <w:vMerge/>
            <w:tcBorders>
              <w:top w:val="single" w:sz="4" w:space="0" w:color="365F91"/>
              <w:left w:val="single" w:sz="4" w:space="0" w:color="365F91"/>
              <w:bottom w:val="single" w:sz="4" w:space="0" w:color="365F91"/>
              <w:right w:val="single" w:sz="4" w:space="0" w:color="365F91"/>
            </w:tcBorders>
          </w:tcPr>
          <w:p w14:paraId="39A5864A" w14:textId="77777777" w:rsidR="00604BE6" w:rsidRPr="00BF2BE1" w:rsidRDefault="00604BE6" w:rsidP="005523CA"/>
        </w:tc>
        <w:tc>
          <w:tcPr>
            <w:tcW w:w="1068" w:type="dxa"/>
            <w:vMerge/>
            <w:tcBorders>
              <w:top w:val="single" w:sz="4" w:space="0" w:color="365F91"/>
              <w:left w:val="single" w:sz="4" w:space="0" w:color="365F91"/>
              <w:bottom w:val="single" w:sz="4" w:space="0" w:color="365F91"/>
              <w:right w:val="single" w:sz="4" w:space="0" w:color="365F91"/>
            </w:tcBorders>
          </w:tcPr>
          <w:p w14:paraId="1E1D9CA0" w14:textId="77777777" w:rsidR="00604BE6" w:rsidRPr="00BF2BE1" w:rsidRDefault="00604BE6" w:rsidP="005523CA"/>
        </w:tc>
        <w:tc>
          <w:tcPr>
            <w:tcW w:w="851" w:type="dxa"/>
            <w:vMerge/>
            <w:tcBorders>
              <w:top w:val="single" w:sz="4" w:space="0" w:color="365F91"/>
              <w:left w:val="single" w:sz="4" w:space="0" w:color="365F91"/>
              <w:bottom w:val="single" w:sz="4" w:space="0" w:color="365F91"/>
              <w:right w:val="single" w:sz="4" w:space="0" w:color="365F91"/>
            </w:tcBorders>
          </w:tcPr>
          <w:p w14:paraId="710E747F" w14:textId="77777777" w:rsidR="00604BE6" w:rsidRPr="00BF2BE1" w:rsidRDefault="00604BE6" w:rsidP="005523CA"/>
        </w:tc>
        <w:tc>
          <w:tcPr>
            <w:tcW w:w="918" w:type="dxa"/>
            <w:tcBorders>
              <w:top w:val="single" w:sz="4" w:space="0" w:color="365F91"/>
              <w:left w:val="single" w:sz="4" w:space="0" w:color="365F91"/>
              <w:bottom w:val="single" w:sz="4" w:space="0" w:color="365F91"/>
              <w:right w:val="single" w:sz="4" w:space="0" w:color="365F91"/>
            </w:tcBorders>
            <w:shd w:val="clear" w:color="auto" w:fill="B8CCE4"/>
          </w:tcPr>
          <w:p w14:paraId="52982C30" w14:textId="77777777" w:rsidR="00604BE6" w:rsidRPr="00BF2BE1" w:rsidRDefault="00604BE6" w:rsidP="005523CA">
            <w:pPr>
              <w:rPr>
                <w:b/>
                <w:sz w:val="20"/>
                <w:szCs w:val="20"/>
              </w:rPr>
            </w:pPr>
            <w:r w:rsidRPr="00BF2BE1">
              <w:rPr>
                <w:b/>
                <w:sz w:val="20"/>
                <w:szCs w:val="20"/>
              </w:rPr>
              <w:t>Theory</w:t>
            </w:r>
          </w:p>
          <w:p w14:paraId="32E4179D" w14:textId="77777777" w:rsidR="00604BE6" w:rsidRPr="00BF2BE1" w:rsidRDefault="00604BE6" w:rsidP="005523CA">
            <w:pPr>
              <w:rPr>
                <w:b/>
                <w:sz w:val="20"/>
                <w:szCs w:val="20"/>
              </w:rPr>
            </w:pPr>
          </w:p>
        </w:tc>
        <w:tc>
          <w:tcPr>
            <w:tcW w:w="1088" w:type="dxa"/>
            <w:tcBorders>
              <w:top w:val="single" w:sz="4" w:space="0" w:color="365F91"/>
              <w:left w:val="single" w:sz="4" w:space="0" w:color="365F91"/>
              <w:bottom w:val="single" w:sz="4" w:space="0" w:color="365F91"/>
              <w:right w:val="single" w:sz="4" w:space="0" w:color="365F91"/>
            </w:tcBorders>
            <w:shd w:val="clear" w:color="auto" w:fill="B8CCE4"/>
          </w:tcPr>
          <w:p w14:paraId="736AA445" w14:textId="77777777" w:rsidR="00604BE6" w:rsidRPr="00BF2BE1" w:rsidRDefault="00604BE6" w:rsidP="005523CA">
            <w:pPr>
              <w:rPr>
                <w:b/>
                <w:sz w:val="20"/>
                <w:szCs w:val="20"/>
              </w:rPr>
            </w:pPr>
            <w:r w:rsidRPr="00BF2BE1">
              <w:rPr>
                <w:b/>
                <w:sz w:val="20"/>
                <w:szCs w:val="20"/>
              </w:rPr>
              <w:t>Practical</w:t>
            </w:r>
          </w:p>
          <w:p w14:paraId="5D2CDAC8" w14:textId="77777777" w:rsidR="00604BE6" w:rsidRPr="00BF2BE1" w:rsidRDefault="00604BE6" w:rsidP="005523CA">
            <w:pPr>
              <w:rPr>
                <w:b/>
                <w:sz w:val="20"/>
                <w:szCs w:val="20"/>
              </w:rPr>
            </w:pPr>
          </w:p>
        </w:tc>
        <w:tc>
          <w:tcPr>
            <w:tcW w:w="816" w:type="dxa"/>
            <w:tcBorders>
              <w:top w:val="single" w:sz="4" w:space="0" w:color="365F91"/>
              <w:left w:val="single" w:sz="4" w:space="0" w:color="365F91"/>
              <w:bottom w:val="single" w:sz="4" w:space="0" w:color="365F91"/>
              <w:right w:val="single" w:sz="4" w:space="0" w:color="365F91"/>
            </w:tcBorders>
            <w:shd w:val="clear" w:color="auto" w:fill="B8CCE4"/>
          </w:tcPr>
          <w:p w14:paraId="1CD22444" w14:textId="77777777" w:rsidR="00604BE6" w:rsidRPr="00BF2BE1" w:rsidRDefault="00604BE6" w:rsidP="005523CA">
            <w:pPr>
              <w:rPr>
                <w:b/>
                <w:sz w:val="20"/>
                <w:szCs w:val="20"/>
              </w:rPr>
            </w:pPr>
            <w:r w:rsidRPr="00BF2BE1">
              <w:rPr>
                <w:b/>
                <w:sz w:val="20"/>
                <w:szCs w:val="20"/>
              </w:rPr>
              <w:t>WPE</w:t>
            </w:r>
          </w:p>
        </w:tc>
        <w:tc>
          <w:tcPr>
            <w:tcW w:w="813" w:type="dxa"/>
            <w:tcBorders>
              <w:top w:val="single" w:sz="4" w:space="0" w:color="365F91"/>
              <w:left w:val="single" w:sz="4" w:space="0" w:color="365F91"/>
              <w:bottom w:val="single" w:sz="4" w:space="0" w:color="365F91"/>
              <w:right w:val="single" w:sz="4" w:space="0" w:color="365F91"/>
            </w:tcBorders>
            <w:shd w:val="clear" w:color="auto" w:fill="B8CCE4"/>
          </w:tcPr>
          <w:p w14:paraId="44C616F9" w14:textId="77777777" w:rsidR="00604BE6" w:rsidRPr="00BF2BE1" w:rsidRDefault="00604BE6" w:rsidP="00D941C5">
            <w:pPr>
              <w:jc w:val="center"/>
              <w:rPr>
                <w:b/>
                <w:sz w:val="20"/>
                <w:szCs w:val="20"/>
              </w:rPr>
            </w:pPr>
            <w:r w:rsidRPr="00BF2BE1">
              <w:rPr>
                <w:b/>
                <w:sz w:val="20"/>
                <w:szCs w:val="20"/>
              </w:rPr>
              <w:t>Ass Prep</w:t>
            </w:r>
          </w:p>
        </w:tc>
        <w:tc>
          <w:tcPr>
            <w:tcW w:w="787" w:type="dxa"/>
            <w:vMerge/>
            <w:tcBorders>
              <w:top w:val="single" w:sz="4" w:space="0" w:color="365F91"/>
              <w:left w:val="single" w:sz="4" w:space="0" w:color="365F91"/>
              <w:bottom w:val="single" w:sz="4" w:space="0" w:color="365F91"/>
              <w:right w:val="single" w:sz="4" w:space="0" w:color="365F91"/>
            </w:tcBorders>
          </w:tcPr>
          <w:p w14:paraId="7E6C393A" w14:textId="77777777" w:rsidR="00604BE6" w:rsidRPr="00BF2BE1" w:rsidRDefault="00604BE6" w:rsidP="005523CA"/>
        </w:tc>
        <w:tc>
          <w:tcPr>
            <w:tcW w:w="869" w:type="dxa"/>
            <w:vMerge/>
            <w:tcBorders>
              <w:top w:val="single" w:sz="4" w:space="0" w:color="365F91"/>
              <w:left w:val="single" w:sz="4" w:space="0" w:color="365F91"/>
              <w:bottom w:val="single" w:sz="4" w:space="0" w:color="365F91"/>
              <w:right w:val="double" w:sz="4" w:space="0" w:color="365F91"/>
            </w:tcBorders>
          </w:tcPr>
          <w:p w14:paraId="18DC600E" w14:textId="77777777" w:rsidR="00604BE6" w:rsidRPr="00BF2BE1" w:rsidRDefault="00604BE6" w:rsidP="005523CA"/>
        </w:tc>
      </w:tr>
      <w:tr w:rsidR="00604BE6" w:rsidRPr="00BF2BE1" w14:paraId="05DE49A7" w14:textId="77777777" w:rsidTr="00D941C5">
        <w:tc>
          <w:tcPr>
            <w:tcW w:w="1105" w:type="dxa"/>
            <w:tcBorders>
              <w:top w:val="single" w:sz="4" w:space="0" w:color="365F91"/>
              <w:left w:val="double" w:sz="4" w:space="0" w:color="365F91"/>
              <w:bottom w:val="single" w:sz="4" w:space="0" w:color="365F91"/>
              <w:right w:val="single" w:sz="4" w:space="0" w:color="365F91"/>
            </w:tcBorders>
          </w:tcPr>
          <w:p w14:paraId="7DC832E8" w14:textId="77777777" w:rsidR="00604BE6" w:rsidRPr="00BF2BE1" w:rsidRDefault="008D46C0" w:rsidP="008D46C0">
            <w:pPr>
              <w:jc w:val="center"/>
              <w:rPr>
                <w:sz w:val="24"/>
                <w:szCs w:val="24"/>
              </w:rPr>
            </w:pPr>
            <w:r>
              <w:rPr>
                <w:sz w:val="24"/>
                <w:szCs w:val="24"/>
              </w:rPr>
              <w:t>7480</w:t>
            </w:r>
          </w:p>
        </w:tc>
        <w:tc>
          <w:tcPr>
            <w:tcW w:w="927" w:type="dxa"/>
            <w:tcBorders>
              <w:top w:val="single" w:sz="4" w:space="0" w:color="365F91"/>
              <w:left w:val="single" w:sz="4" w:space="0" w:color="365F91"/>
              <w:bottom w:val="single" w:sz="4" w:space="0" w:color="365F91"/>
              <w:right w:val="single" w:sz="4" w:space="0" w:color="365F91"/>
            </w:tcBorders>
          </w:tcPr>
          <w:p w14:paraId="0455EA24" w14:textId="77777777" w:rsidR="00604BE6" w:rsidRPr="00BF2BE1" w:rsidRDefault="006B148A" w:rsidP="00BF2BE1">
            <w:pPr>
              <w:jc w:val="center"/>
              <w:rPr>
                <w:sz w:val="24"/>
                <w:szCs w:val="24"/>
              </w:rPr>
            </w:pPr>
            <w:r>
              <w:rPr>
                <w:sz w:val="24"/>
                <w:szCs w:val="24"/>
              </w:rPr>
              <w:t>3</w:t>
            </w:r>
          </w:p>
        </w:tc>
        <w:tc>
          <w:tcPr>
            <w:tcW w:w="1068" w:type="dxa"/>
            <w:tcBorders>
              <w:top w:val="single" w:sz="4" w:space="0" w:color="365F91"/>
              <w:left w:val="single" w:sz="4" w:space="0" w:color="365F91"/>
              <w:bottom w:val="single" w:sz="4" w:space="0" w:color="365F91"/>
              <w:right w:val="single" w:sz="4" w:space="0" w:color="365F91"/>
            </w:tcBorders>
          </w:tcPr>
          <w:p w14:paraId="6F04244B" w14:textId="77777777" w:rsidR="00604BE6" w:rsidRPr="00BF2BE1" w:rsidRDefault="00093131" w:rsidP="00BF2BE1">
            <w:pPr>
              <w:jc w:val="center"/>
              <w:rPr>
                <w:sz w:val="24"/>
                <w:szCs w:val="24"/>
              </w:rPr>
            </w:pPr>
            <w:r>
              <w:rPr>
                <w:sz w:val="24"/>
                <w:szCs w:val="24"/>
              </w:rPr>
              <w:t>30</w:t>
            </w:r>
          </w:p>
        </w:tc>
        <w:tc>
          <w:tcPr>
            <w:tcW w:w="851" w:type="dxa"/>
            <w:tcBorders>
              <w:top w:val="single" w:sz="4" w:space="0" w:color="365F91"/>
              <w:left w:val="single" w:sz="4" w:space="0" w:color="365F91"/>
              <w:bottom w:val="single" w:sz="4" w:space="0" w:color="365F91"/>
              <w:right w:val="single" w:sz="4" w:space="0" w:color="365F91"/>
            </w:tcBorders>
          </w:tcPr>
          <w:p w14:paraId="0CF13A73" w14:textId="77777777" w:rsidR="00604BE6" w:rsidRPr="00BF2BE1" w:rsidRDefault="00093131" w:rsidP="00BF2BE1">
            <w:pPr>
              <w:jc w:val="center"/>
              <w:rPr>
                <w:sz w:val="24"/>
                <w:szCs w:val="24"/>
              </w:rPr>
            </w:pPr>
            <w:r>
              <w:rPr>
                <w:sz w:val="24"/>
                <w:szCs w:val="24"/>
              </w:rPr>
              <w:t>3.7</w:t>
            </w:r>
            <w:r w:rsidR="006B148A">
              <w:rPr>
                <w:sz w:val="24"/>
                <w:szCs w:val="24"/>
              </w:rPr>
              <w:t>5</w:t>
            </w:r>
          </w:p>
        </w:tc>
        <w:tc>
          <w:tcPr>
            <w:tcW w:w="918" w:type="dxa"/>
            <w:tcBorders>
              <w:top w:val="single" w:sz="4" w:space="0" w:color="365F91"/>
              <w:left w:val="single" w:sz="4" w:space="0" w:color="365F91"/>
              <w:bottom w:val="single" w:sz="4" w:space="0" w:color="365F91"/>
              <w:right w:val="single" w:sz="4" w:space="0" w:color="365F91"/>
            </w:tcBorders>
          </w:tcPr>
          <w:p w14:paraId="1D5C0228" w14:textId="77777777" w:rsidR="00604BE6" w:rsidRPr="00BF2BE1" w:rsidRDefault="00093131" w:rsidP="00BF2BE1">
            <w:pPr>
              <w:jc w:val="center"/>
              <w:rPr>
                <w:sz w:val="24"/>
                <w:szCs w:val="24"/>
              </w:rPr>
            </w:pPr>
            <w:r>
              <w:rPr>
                <w:sz w:val="24"/>
                <w:szCs w:val="24"/>
              </w:rPr>
              <w:t>1</w:t>
            </w:r>
          </w:p>
        </w:tc>
        <w:tc>
          <w:tcPr>
            <w:tcW w:w="1088" w:type="dxa"/>
            <w:tcBorders>
              <w:top w:val="single" w:sz="4" w:space="0" w:color="365F91"/>
              <w:left w:val="single" w:sz="4" w:space="0" w:color="365F91"/>
              <w:bottom w:val="single" w:sz="4" w:space="0" w:color="365F91"/>
              <w:right w:val="single" w:sz="4" w:space="0" w:color="365F91"/>
            </w:tcBorders>
          </w:tcPr>
          <w:p w14:paraId="6DCB6ABB" w14:textId="77777777" w:rsidR="00604BE6" w:rsidRPr="00BF2BE1" w:rsidRDefault="00093131" w:rsidP="00BF2BE1">
            <w:pPr>
              <w:jc w:val="center"/>
              <w:rPr>
                <w:sz w:val="24"/>
                <w:szCs w:val="24"/>
              </w:rPr>
            </w:pPr>
            <w:r>
              <w:rPr>
                <w:sz w:val="24"/>
                <w:szCs w:val="24"/>
              </w:rPr>
              <w:t>0.125</w:t>
            </w:r>
          </w:p>
        </w:tc>
        <w:tc>
          <w:tcPr>
            <w:tcW w:w="816" w:type="dxa"/>
            <w:tcBorders>
              <w:top w:val="single" w:sz="4" w:space="0" w:color="365F91"/>
              <w:left w:val="single" w:sz="4" w:space="0" w:color="365F91"/>
              <w:bottom w:val="single" w:sz="4" w:space="0" w:color="365F91"/>
              <w:right w:val="single" w:sz="4" w:space="0" w:color="365F91"/>
            </w:tcBorders>
          </w:tcPr>
          <w:p w14:paraId="2FCA7C99" w14:textId="77777777" w:rsidR="00604BE6" w:rsidRPr="00BF2BE1" w:rsidRDefault="00093131" w:rsidP="00BF2BE1">
            <w:pPr>
              <w:jc w:val="center"/>
              <w:rPr>
                <w:sz w:val="24"/>
                <w:szCs w:val="24"/>
              </w:rPr>
            </w:pPr>
            <w:r>
              <w:rPr>
                <w:sz w:val="24"/>
                <w:szCs w:val="24"/>
              </w:rPr>
              <w:t>2</w:t>
            </w:r>
          </w:p>
        </w:tc>
        <w:tc>
          <w:tcPr>
            <w:tcW w:w="813" w:type="dxa"/>
            <w:tcBorders>
              <w:top w:val="single" w:sz="4" w:space="0" w:color="365F91"/>
              <w:left w:val="single" w:sz="4" w:space="0" w:color="365F91"/>
              <w:bottom w:val="single" w:sz="4" w:space="0" w:color="365F91"/>
              <w:right w:val="single" w:sz="4" w:space="0" w:color="365F91"/>
            </w:tcBorders>
          </w:tcPr>
          <w:p w14:paraId="061ACC62" w14:textId="77777777" w:rsidR="00604BE6" w:rsidRPr="00BF2BE1" w:rsidRDefault="00C57BA0" w:rsidP="00BF2BE1">
            <w:pPr>
              <w:jc w:val="center"/>
              <w:rPr>
                <w:sz w:val="24"/>
                <w:szCs w:val="24"/>
              </w:rPr>
            </w:pPr>
            <w:r>
              <w:rPr>
                <w:sz w:val="24"/>
                <w:szCs w:val="24"/>
              </w:rPr>
              <w:t>0.5</w:t>
            </w:r>
          </w:p>
        </w:tc>
        <w:tc>
          <w:tcPr>
            <w:tcW w:w="787" w:type="dxa"/>
            <w:tcBorders>
              <w:top w:val="single" w:sz="4" w:space="0" w:color="365F91"/>
              <w:left w:val="single" w:sz="4" w:space="0" w:color="365F91"/>
              <w:bottom w:val="single" w:sz="4" w:space="0" w:color="365F91"/>
              <w:right w:val="single" w:sz="4" w:space="0" w:color="365F91"/>
            </w:tcBorders>
          </w:tcPr>
          <w:p w14:paraId="4D1F7410" w14:textId="77777777" w:rsidR="00604BE6" w:rsidRPr="00BF2BE1" w:rsidRDefault="00C57BA0" w:rsidP="00BF2BE1">
            <w:pPr>
              <w:jc w:val="center"/>
              <w:rPr>
                <w:sz w:val="24"/>
                <w:szCs w:val="24"/>
              </w:rPr>
            </w:pPr>
            <w:r>
              <w:rPr>
                <w:sz w:val="24"/>
                <w:szCs w:val="24"/>
              </w:rPr>
              <w:t>0.125</w:t>
            </w:r>
          </w:p>
        </w:tc>
        <w:tc>
          <w:tcPr>
            <w:tcW w:w="869" w:type="dxa"/>
            <w:tcBorders>
              <w:top w:val="single" w:sz="4" w:space="0" w:color="365F91"/>
              <w:left w:val="single" w:sz="4" w:space="0" w:color="365F91"/>
              <w:bottom w:val="single" w:sz="4" w:space="0" w:color="365F91"/>
              <w:right w:val="double" w:sz="4" w:space="0" w:color="365F91"/>
            </w:tcBorders>
          </w:tcPr>
          <w:p w14:paraId="4AB466F3" w14:textId="77777777" w:rsidR="00604BE6" w:rsidRPr="00BF2BE1" w:rsidRDefault="009F4F52" w:rsidP="00BF2BE1">
            <w:pPr>
              <w:jc w:val="center"/>
              <w:rPr>
                <w:sz w:val="24"/>
                <w:szCs w:val="24"/>
              </w:rPr>
            </w:pPr>
            <w:r>
              <w:rPr>
                <w:sz w:val="24"/>
                <w:szCs w:val="24"/>
              </w:rPr>
              <w:t>3.75</w:t>
            </w:r>
          </w:p>
        </w:tc>
      </w:tr>
      <w:tr w:rsidR="00604BE6" w:rsidRPr="00BF2BE1" w14:paraId="02A1E6D7" w14:textId="77777777" w:rsidTr="00D941C5">
        <w:tc>
          <w:tcPr>
            <w:tcW w:w="1105" w:type="dxa"/>
            <w:tcBorders>
              <w:top w:val="single" w:sz="4" w:space="0" w:color="365F91"/>
              <w:left w:val="double" w:sz="4" w:space="0" w:color="365F91"/>
              <w:bottom w:val="single" w:sz="4" w:space="0" w:color="365F91"/>
              <w:right w:val="single" w:sz="4" w:space="0" w:color="365F91"/>
            </w:tcBorders>
          </w:tcPr>
          <w:p w14:paraId="3BBC492F" w14:textId="77777777" w:rsidR="00604BE6" w:rsidRPr="00BF2BE1" w:rsidRDefault="00CD72F6" w:rsidP="008D46C0">
            <w:pPr>
              <w:jc w:val="center"/>
              <w:rPr>
                <w:sz w:val="24"/>
                <w:szCs w:val="24"/>
              </w:rPr>
            </w:pPr>
            <w:r>
              <w:rPr>
                <w:sz w:val="24"/>
                <w:szCs w:val="24"/>
              </w:rPr>
              <w:t>9008</w:t>
            </w:r>
          </w:p>
        </w:tc>
        <w:tc>
          <w:tcPr>
            <w:tcW w:w="927" w:type="dxa"/>
            <w:tcBorders>
              <w:top w:val="single" w:sz="4" w:space="0" w:color="365F91"/>
              <w:left w:val="single" w:sz="4" w:space="0" w:color="365F91"/>
              <w:bottom w:val="single" w:sz="4" w:space="0" w:color="365F91"/>
              <w:right w:val="single" w:sz="4" w:space="0" w:color="365F91"/>
            </w:tcBorders>
          </w:tcPr>
          <w:p w14:paraId="41506EC9" w14:textId="77777777" w:rsidR="00604BE6" w:rsidRPr="00BF2BE1" w:rsidRDefault="00CD72F6" w:rsidP="00BF2BE1">
            <w:pPr>
              <w:jc w:val="center"/>
              <w:rPr>
                <w:sz w:val="24"/>
                <w:szCs w:val="24"/>
              </w:rPr>
            </w:pPr>
            <w:r>
              <w:rPr>
                <w:sz w:val="24"/>
                <w:szCs w:val="24"/>
              </w:rPr>
              <w:t>3</w:t>
            </w:r>
          </w:p>
        </w:tc>
        <w:tc>
          <w:tcPr>
            <w:tcW w:w="1068" w:type="dxa"/>
            <w:tcBorders>
              <w:top w:val="single" w:sz="4" w:space="0" w:color="365F91"/>
              <w:left w:val="single" w:sz="4" w:space="0" w:color="365F91"/>
              <w:bottom w:val="single" w:sz="4" w:space="0" w:color="365F91"/>
              <w:right w:val="single" w:sz="4" w:space="0" w:color="365F91"/>
            </w:tcBorders>
          </w:tcPr>
          <w:p w14:paraId="45B6DF46" w14:textId="77777777" w:rsidR="00604BE6" w:rsidRPr="00BF2BE1" w:rsidRDefault="00093131" w:rsidP="00BF2BE1">
            <w:pPr>
              <w:jc w:val="center"/>
              <w:rPr>
                <w:sz w:val="24"/>
                <w:szCs w:val="24"/>
              </w:rPr>
            </w:pPr>
            <w:r>
              <w:rPr>
                <w:sz w:val="24"/>
                <w:szCs w:val="24"/>
              </w:rPr>
              <w:t>30</w:t>
            </w:r>
          </w:p>
        </w:tc>
        <w:tc>
          <w:tcPr>
            <w:tcW w:w="851" w:type="dxa"/>
            <w:tcBorders>
              <w:top w:val="single" w:sz="4" w:space="0" w:color="365F91"/>
              <w:left w:val="single" w:sz="4" w:space="0" w:color="365F91"/>
              <w:bottom w:val="single" w:sz="4" w:space="0" w:color="365F91"/>
              <w:right w:val="single" w:sz="4" w:space="0" w:color="365F91"/>
            </w:tcBorders>
          </w:tcPr>
          <w:p w14:paraId="13A05A7F" w14:textId="77777777" w:rsidR="00604BE6" w:rsidRPr="00BF2BE1" w:rsidRDefault="00093131" w:rsidP="00BF2BE1">
            <w:pPr>
              <w:jc w:val="center"/>
              <w:rPr>
                <w:sz w:val="24"/>
                <w:szCs w:val="24"/>
              </w:rPr>
            </w:pPr>
            <w:r>
              <w:rPr>
                <w:sz w:val="24"/>
                <w:szCs w:val="24"/>
              </w:rPr>
              <w:t>3.7</w:t>
            </w:r>
            <w:r w:rsidR="00D941C5">
              <w:rPr>
                <w:sz w:val="24"/>
                <w:szCs w:val="24"/>
              </w:rPr>
              <w:t>5</w:t>
            </w:r>
          </w:p>
        </w:tc>
        <w:tc>
          <w:tcPr>
            <w:tcW w:w="918" w:type="dxa"/>
            <w:tcBorders>
              <w:top w:val="single" w:sz="4" w:space="0" w:color="365F91"/>
              <w:left w:val="single" w:sz="4" w:space="0" w:color="365F91"/>
              <w:bottom w:val="single" w:sz="4" w:space="0" w:color="365F91"/>
              <w:right w:val="single" w:sz="4" w:space="0" w:color="365F91"/>
            </w:tcBorders>
          </w:tcPr>
          <w:p w14:paraId="09BC7A5B" w14:textId="77777777" w:rsidR="00604BE6" w:rsidRPr="00BF2BE1" w:rsidRDefault="00093131" w:rsidP="00BF2BE1">
            <w:pPr>
              <w:jc w:val="center"/>
              <w:rPr>
                <w:sz w:val="24"/>
                <w:szCs w:val="24"/>
              </w:rPr>
            </w:pPr>
            <w:r>
              <w:rPr>
                <w:sz w:val="24"/>
                <w:szCs w:val="24"/>
              </w:rPr>
              <w:t>1</w:t>
            </w:r>
          </w:p>
        </w:tc>
        <w:tc>
          <w:tcPr>
            <w:tcW w:w="1088" w:type="dxa"/>
            <w:tcBorders>
              <w:top w:val="single" w:sz="4" w:space="0" w:color="365F91"/>
              <w:left w:val="single" w:sz="4" w:space="0" w:color="365F91"/>
              <w:bottom w:val="single" w:sz="4" w:space="0" w:color="365F91"/>
              <w:right w:val="single" w:sz="4" w:space="0" w:color="365F91"/>
            </w:tcBorders>
          </w:tcPr>
          <w:p w14:paraId="1EAE9BB9" w14:textId="77777777" w:rsidR="00604BE6" w:rsidRPr="00BF2BE1" w:rsidRDefault="00093131" w:rsidP="00BF2BE1">
            <w:pPr>
              <w:jc w:val="center"/>
              <w:rPr>
                <w:sz w:val="24"/>
                <w:szCs w:val="24"/>
              </w:rPr>
            </w:pPr>
            <w:r>
              <w:rPr>
                <w:sz w:val="24"/>
                <w:szCs w:val="24"/>
              </w:rPr>
              <w:t>0.125</w:t>
            </w:r>
          </w:p>
        </w:tc>
        <w:tc>
          <w:tcPr>
            <w:tcW w:w="816" w:type="dxa"/>
            <w:tcBorders>
              <w:top w:val="single" w:sz="4" w:space="0" w:color="365F91"/>
              <w:left w:val="single" w:sz="4" w:space="0" w:color="365F91"/>
              <w:bottom w:val="single" w:sz="4" w:space="0" w:color="365F91"/>
              <w:right w:val="single" w:sz="4" w:space="0" w:color="365F91"/>
            </w:tcBorders>
          </w:tcPr>
          <w:p w14:paraId="2B98D78F" w14:textId="77777777" w:rsidR="00604BE6" w:rsidRPr="00BF2BE1" w:rsidRDefault="00093131" w:rsidP="00BF2BE1">
            <w:pPr>
              <w:jc w:val="center"/>
              <w:rPr>
                <w:sz w:val="24"/>
                <w:szCs w:val="24"/>
              </w:rPr>
            </w:pPr>
            <w:r>
              <w:rPr>
                <w:sz w:val="24"/>
                <w:szCs w:val="24"/>
              </w:rPr>
              <w:t>2</w:t>
            </w:r>
          </w:p>
        </w:tc>
        <w:tc>
          <w:tcPr>
            <w:tcW w:w="813" w:type="dxa"/>
            <w:tcBorders>
              <w:top w:val="single" w:sz="4" w:space="0" w:color="365F91"/>
              <w:left w:val="single" w:sz="4" w:space="0" w:color="365F91"/>
              <w:bottom w:val="single" w:sz="4" w:space="0" w:color="365F91"/>
              <w:right w:val="single" w:sz="4" w:space="0" w:color="365F91"/>
            </w:tcBorders>
          </w:tcPr>
          <w:p w14:paraId="21924A24" w14:textId="77777777" w:rsidR="00604BE6" w:rsidRPr="00BF2BE1" w:rsidRDefault="00C57BA0" w:rsidP="00093131">
            <w:pPr>
              <w:rPr>
                <w:sz w:val="24"/>
                <w:szCs w:val="24"/>
              </w:rPr>
            </w:pPr>
            <w:r>
              <w:rPr>
                <w:sz w:val="24"/>
                <w:szCs w:val="24"/>
              </w:rPr>
              <w:t>0.5</w:t>
            </w:r>
          </w:p>
        </w:tc>
        <w:tc>
          <w:tcPr>
            <w:tcW w:w="787" w:type="dxa"/>
            <w:tcBorders>
              <w:top w:val="single" w:sz="4" w:space="0" w:color="365F91"/>
              <w:left w:val="single" w:sz="4" w:space="0" w:color="365F91"/>
              <w:bottom w:val="single" w:sz="4" w:space="0" w:color="365F91"/>
              <w:right w:val="single" w:sz="4" w:space="0" w:color="365F91"/>
            </w:tcBorders>
          </w:tcPr>
          <w:p w14:paraId="0432FB9B" w14:textId="77777777" w:rsidR="00604BE6" w:rsidRPr="00BF2BE1" w:rsidRDefault="00C57BA0" w:rsidP="00BF2BE1">
            <w:pPr>
              <w:jc w:val="center"/>
              <w:rPr>
                <w:sz w:val="24"/>
                <w:szCs w:val="24"/>
              </w:rPr>
            </w:pPr>
            <w:r>
              <w:rPr>
                <w:sz w:val="24"/>
                <w:szCs w:val="24"/>
              </w:rPr>
              <w:t>0.125</w:t>
            </w:r>
          </w:p>
        </w:tc>
        <w:tc>
          <w:tcPr>
            <w:tcW w:w="869" w:type="dxa"/>
            <w:tcBorders>
              <w:top w:val="single" w:sz="4" w:space="0" w:color="365F91"/>
              <w:left w:val="single" w:sz="4" w:space="0" w:color="365F91"/>
              <w:bottom w:val="single" w:sz="4" w:space="0" w:color="365F91"/>
              <w:right w:val="double" w:sz="4" w:space="0" w:color="365F91"/>
            </w:tcBorders>
          </w:tcPr>
          <w:p w14:paraId="32EB2973" w14:textId="77777777" w:rsidR="00604BE6" w:rsidRPr="00BF2BE1" w:rsidRDefault="009F4F52" w:rsidP="00BF2BE1">
            <w:pPr>
              <w:jc w:val="center"/>
              <w:rPr>
                <w:sz w:val="24"/>
                <w:szCs w:val="24"/>
              </w:rPr>
            </w:pPr>
            <w:r>
              <w:rPr>
                <w:sz w:val="24"/>
                <w:szCs w:val="24"/>
              </w:rPr>
              <w:t>3.75</w:t>
            </w:r>
          </w:p>
        </w:tc>
      </w:tr>
      <w:tr w:rsidR="00604BE6" w:rsidRPr="00BF2BE1" w14:paraId="559A50D0" w14:textId="77777777" w:rsidTr="00D941C5">
        <w:tc>
          <w:tcPr>
            <w:tcW w:w="1105" w:type="dxa"/>
            <w:tcBorders>
              <w:top w:val="single" w:sz="4" w:space="0" w:color="365F91"/>
              <w:left w:val="double" w:sz="4" w:space="0" w:color="365F91"/>
              <w:bottom w:val="single" w:sz="4" w:space="0" w:color="365F91"/>
              <w:right w:val="single" w:sz="4" w:space="0" w:color="365F91"/>
            </w:tcBorders>
          </w:tcPr>
          <w:p w14:paraId="18217337" w14:textId="77777777" w:rsidR="00604BE6" w:rsidRPr="00BF2BE1" w:rsidRDefault="00CD72F6" w:rsidP="008D46C0">
            <w:pPr>
              <w:jc w:val="center"/>
              <w:rPr>
                <w:sz w:val="24"/>
                <w:szCs w:val="24"/>
              </w:rPr>
            </w:pPr>
            <w:r>
              <w:rPr>
                <w:sz w:val="24"/>
                <w:szCs w:val="24"/>
              </w:rPr>
              <w:t>9007</w:t>
            </w:r>
          </w:p>
        </w:tc>
        <w:tc>
          <w:tcPr>
            <w:tcW w:w="927" w:type="dxa"/>
            <w:tcBorders>
              <w:top w:val="single" w:sz="4" w:space="0" w:color="365F91"/>
              <w:left w:val="single" w:sz="4" w:space="0" w:color="365F91"/>
              <w:bottom w:val="single" w:sz="4" w:space="0" w:color="365F91"/>
              <w:right w:val="single" w:sz="4" w:space="0" w:color="365F91"/>
            </w:tcBorders>
          </w:tcPr>
          <w:p w14:paraId="564DC5CB" w14:textId="77777777" w:rsidR="00604BE6" w:rsidRPr="00BF2BE1" w:rsidRDefault="00CD72F6" w:rsidP="00BF2BE1">
            <w:pPr>
              <w:jc w:val="center"/>
              <w:rPr>
                <w:sz w:val="24"/>
                <w:szCs w:val="24"/>
              </w:rPr>
            </w:pPr>
            <w:r>
              <w:rPr>
                <w:sz w:val="24"/>
                <w:szCs w:val="24"/>
              </w:rPr>
              <w:t>5</w:t>
            </w:r>
          </w:p>
        </w:tc>
        <w:tc>
          <w:tcPr>
            <w:tcW w:w="1068" w:type="dxa"/>
            <w:tcBorders>
              <w:top w:val="single" w:sz="4" w:space="0" w:color="365F91"/>
              <w:left w:val="single" w:sz="4" w:space="0" w:color="365F91"/>
              <w:bottom w:val="single" w:sz="4" w:space="0" w:color="365F91"/>
              <w:right w:val="single" w:sz="4" w:space="0" w:color="365F91"/>
            </w:tcBorders>
          </w:tcPr>
          <w:p w14:paraId="00A9F22A" w14:textId="77777777" w:rsidR="00604BE6" w:rsidRPr="00BF2BE1" w:rsidRDefault="00093131" w:rsidP="00BF2BE1">
            <w:pPr>
              <w:jc w:val="center"/>
              <w:rPr>
                <w:sz w:val="24"/>
                <w:szCs w:val="24"/>
              </w:rPr>
            </w:pPr>
            <w:r>
              <w:rPr>
                <w:sz w:val="24"/>
                <w:szCs w:val="24"/>
              </w:rPr>
              <w:t>50</w:t>
            </w:r>
          </w:p>
        </w:tc>
        <w:tc>
          <w:tcPr>
            <w:tcW w:w="851" w:type="dxa"/>
            <w:tcBorders>
              <w:top w:val="single" w:sz="4" w:space="0" w:color="365F91"/>
              <w:left w:val="single" w:sz="4" w:space="0" w:color="365F91"/>
              <w:bottom w:val="single" w:sz="4" w:space="0" w:color="365F91"/>
              <w:right w:val="single" w:sz="4" w:space="0" w:color="365F91"/>
            </w:tcBorders>
          </w:tcPr>
          <w:p w14:paraId="12BBDA93" w14:textId="77777777" w:rsidR="00604BE6" w:rsidRPr="00BF2BE1" w:rsidRDefault="00093131" w:rsidP="00BF2BE1">
            <w:pPr>
              <w:jc w:val="center"/>
              <w:rPr>
                <w:sz w:val="24"/>
                <w:szCs w:val="24"/>
              </w:rPr>
            </w:pPr>
            <w:r>
              <w:rPr>
                <w:sz w:val="24"/>
                <w:szCs w:val="24"/>
              </w:rPr>
              <w:t>6.25</w:t>
            </w:r>
          </w:p>
        </w:tc>
        <w:tc>
          <w:tcPr>
            <w:tcW w:w="918" w:type="dxa"/>
            <w:tcBorders>
              <w:top w:val="single" w:sz="4" w:space="0" w:color="365F91"/>
              <w:left w:val="single" w:sz="4" w:space="0" w:color="365F91"/>
              <w:bottom w:val="single" w:sz="4" w:space="0" w:color="365F91"/>
              <w:right w:val="single" w:sz="4" w:space="0" w:color="365F91"/>
            </w:tcBorders>
          </w:tcPr>
          <w:p w14:paraId="4BBCFE69" w14:textId="77777777" w:rsidR="00604BE6" w:rsidRPr="00BF2BE1" w:rsidRDefault="00E5627F" w:rsidP="00BF2BE1">
            <w:pPr>
              <w:jc w:val="center"/>
              <w:rPr>
                <w:sz w:val="24"/>
                <w:szCs w:val="24"/>
              </w:rPr>
            </w:pPr>
            <w:r>
              <w:rPr>
                <w:sz w:val="24"/>
                <w:szCs w:val="24"/>
              </w:rPr>
              <w:t>1.5</w:t>
            </w:r>
          </w:p>
        </w:tc>
        <w:tc>
          <w:tcPr>
            <w:tcW w:w="1088" w:type="dxa"/>
            <w:tcBorders>
              <w:top w:val="single" w:sz="4" w:space="0" w:color="365F91"/>
              <w:left w:val="single" w:sz="4" w:space="0" w:color="365F91"/>
              <w:bottom w:val="single" w:sz="4" w:space="0" w:color="365F91"/>
              <w:right w:val="single" w:sz="4" w:space="0" w:color="365F91"/>
            </w:tcBorders>
          </w:tcPr>
          <w:p w14:paraId="2C78F2A7" w14:textId="77777777" w:rsidR="00604BE6" w:rsidRPr="00BF2BE1" w:rsidRDefault="00E5627F" w:rsidP="00BF2BE1">
            <w:pPr>
              <w:jc w:val="center"/>
              <w:rPr>
                <w:sz w:val="24"/>
                <w:szCs w:val="24"/>
              </w:rPr>
            </w:pPr>
            <w:r>
              <w:rPr>
                <w:sz w:val="24"/>
                <w:szCs w:val="24"/>
              </w:rPr>
              <w:t>0.375</w:t>
            </w:r>
          </w:p>
        </w:tc>
        <w:tc>
          <w:tcPr>
            <w:tcW w:w="816" w:type="dxa"/>
            <w:tcBorders>
              <w:top w:val="single" w:sz="4" w:space="0" w:color="365F91"/>
              <w:left w:val="single" w:sz="4" w:space="0" w:color="365F91"/>
              <w:bottom w:val="single" w:sz="4" w:space="0" w:color="365F91"/>
              <w:right w:val="single" w:sz="4" w:space="0" w:color="365F91"/>
            </w:tcBorders>
          </w:tcPr>
          <w:p w14:paraId="3701AD10" w14:textId="77777777" w:rsidR="00604BE6" w:rsidRPr="00BF2BE1" w:rsidRDefault="00E5627F" w:rsidP="00BF2BE1">
            <w:pPr>
              <w:jc w:val="center"/>
              <w:rPr>
                <w:sz w:val="24"/>
                <w:szCs w:val="24"/>
              </w:rPr>
            </w:pPr>
            <w:r>
              <w:rPr>
                <w:sz w:val="24"/>
                <w:szCs w:val="24"/>
              </w:rPr>
              <w:t>4</w:t>
            </w:r>
          </w:p>
        </w:tc>
        <w:tc>
          <w:tcPr>
            <w:tcW w:w="813" w:type="dxa"/>
            <w:tcBorders>
              <w:top w:val="single" w:sz="4" w:space="0" w:color="365F91"/>
              <w:left w:val="single" w:sz="4" w:space="0" w:color="365F91"/>
              <w:bottom w:val="single" w:sz="4" w:space="0" w:color="365F91"/>
              <w:right w:val="single" w:sz="4" w:space="0" w:color="365F91"/>
            </w:tcBorders>
          </w:tcPr>
          <w:p w14:paraId="565901B9" w14:textId="77777777" w:rsidR="00604BE6" w:rsidRPr="00BF2BE1" w:rsidRDefault="00E5627F" w:rsidP="00BF2BE1">
            <w:pPr>
              <w:jc w:val="center"/>
              <w:rPr>
                <w:sz w:val="24"/>
                <w:szCs w:val="24"/>
              </w:rPr>
            </w:pPr>
            <w:r>
              <w:rPr>
                <w:sz w:val="24"/>
                <w:szCs w:val="24"/>
              </w:rPr>
              <w:t>0.3</w:t>
            </w:r>
          </w:p>
        </w:tc>
        <w:tc>
          <w:tcPr>
            <w:tcW w:w="787" w:type="dxa"/>
            <w:tcBorders>
              <w:top w:val="single" w:sz="4" w:space="0" w:color="365F91"/>
              <w:left w:val="single" w:sz="4" w:space="0" w:color="365F91"/>
              <w:bottom w:val="single" w:sz="4" w:space="0" w:color="365F91"/>
              <w:right w:val="single" w:sz="4" w:space="0" w:color="365F91"/>
            </w:tcBorders>
          </w:tcPr>
          <w:p w14:paraId="2FA3F7EA" w14:textId="77777777" w:rsidR="00604BE6" w:rsidRPr="00BF2BE1" w:rsidRDefault="00AD3037" w:rsidP="00AD3037">
            <w:pPr>
              <w:tabs>
                <w:tab w:val="center" w:pos="321"/>
              </w:tabs>
              <w:rPr>
                <w:sz w:val="24"/>
                <w:szCs w:val="24"/>
              </w:rPr>
            </w:pPr>
            <w:r>
              <w:rPr>
                <w:sz w:val="24"/>
                <w:szCs w:val="24"/>
              </w:rPr>
              <w:tab/>
            </w:r>
            <w:r w:rsidR="00E5627F">
              <w:rPr>
                <w:sz w:val="24"/>
                <w:szCs w:val="24"/>
              </w:rPr>
              <w:t>0.075</w:t>
            </w:r>
          </w:p>
        </w:tc>
        <w:tc>
          <w:tcPr>
            <w:tcW w:w="869" w:type="dxa"/>
            <w:tcBorders>
              <w:top w:val="single" w:sz="4" w:space="0" w:color="365F91"/>
              <w:left w:val="single" w:sz="4" w:space="0" w:color="365F91"/>
              <w:bottom w:val="single" w:sz="4" w:space="0" w:color="365F91"/>
              <w:right w:val="double" w:sz="4" w:space="0" w:color="365F91"/>
            </w:tcBorders>
          </w:tcPr>
          <w:p w14:paraId="406AA074" w14:textId="77777777" w:rsidR="00604BE6" w:rsidRPr="00BF2BE1" w:rsidRDefault="009F4F52" w:rsidP="00BF2BE1">
            <w:pPr>
              <w:jc w:val="center"/>
              <w:rPr>
                <w:sz w:val="24"/>
                <w:szCs w:val="24"/>
              </w:rPr>
            </w:pPr>
            <w:r>
              <w:rPr>
                <w:sz w:val="24"/>
                <w:szCs w:val="24"/>
              </w:rPr>
              <w:t>6.25</w:t>
            </w:r>
          </w:p>
        </w:tc>
      </w:tr>
      <w:tr w:rsidR="00604BE6" w:rsidRPr="00BF2BE1" w14:paraId="1AE0F3A8" w14:textId="77777777" w:rsidTr="00D941C5">
        <w:tc>
          <w:tcPr>
            <w:tcW w:w="1105" w:type="dxa"/>
            <w:tcBorders>
              <w:top w:val="single" w:sz="4" w:space="0" w:color="365F91"/>
              <w:left w:val="double" w:sz="4" w:space="0" w:color="365F91"/>
              <w:bottom w:val="single" w:sz="4" w:space="0" w:color="365F91"/>
              <w:right w:val="single" w:sz="4" w:space="0" w:color="365F91"/>
            </w:tcBorders>
          </w:tcPr>
          <w:p w14:paraId="1C1B3121" w14:textId="77777777" w:rsidR="00604BE6" w:rsidRPr="00BF2BE1" w:rsidRDefault="00CD72F6" w:rsidP="008D46C0">
            <w:pPr>
              <w:jc w:val="center"/>
              <w:rPr>
                <w:sz w:val="24"/>
                <w:szCs w:val="24"/>
              </w:rPr>
            </w:pPr>
            <w:r>
              <w:rPr>
                <w:sz w:val="24"/>
                <w:szCs w:val="24"/>
              </w:rPr>
              <w:t>7469</w:t>
            </w:r>
          </w:p>
        </w:tc>
        <w:tc>
          <w:tcPr>
            <w:tcW w:w="927" w:type="dxa"/>
            <w:tcBorders>
              <w:top w:val="single" w:sz="4" w:space="0" w:color="365F91"/>
              <w:left w:val="single" w:sz="4" w:space="0" w:color="365F91"/>
              <w:bottom w:val="single" w:sz="4" w:space="0" w:color="365F91"/>
              <w:right w:val="single" w:sz="4" w:space="0" w:color="365F91"/>
            </w:tcBorders>
          </w:tcPr>
          <w:p w14:paraId="5A38723D" w14:textId="77777777" w:rsidR="00604BE6" w:rsidRPr="00BF2BE1" w:rsidRDefault="00CD72F6" w:rsidP="00BF2BE1">
            <w:pPr>
              <w:jc w:val="center"/>
              <w:rPr>
                <w:sz w:val="24"/>
                <w:szCs w:val="24"/>
              </w:rPr>
            </w:pPr>
            <w:r>
              <w:rPr>
                <w:sz w:val="24"/>
                <w:szCs w:val="24"/>
              </w:rPr>
              <w:t>2</w:t>
            </w:r>
          </w:p>
        </w:tc>
        <w:tc>
          <w:tcPr>
            <w:tcW w:w="1068" w:type="dxa"/>
            <w:tcBorders>
              <w:top w:val="single" w:sz="4" w:space="0" w:color="365F91"/>
              <w:left w:val="single" w:sz="4" w:space="0" w:color="365F91"/>
              <w:bottom w:val="single" w:sz="4" w:space="0" w:color="365F91"/>
              <w:right w:val="single" w:sz="4" w:space="0" w:color="365F91"/>
            </w:tcBorders>
          </w:tcPr>
          <w:p w14:paraId="4283714A" w14:textId="77777777" w:rsidR="00604BE6" w:rsidRPr="00BF2BE1" w:rsidRDefault="00093131" w:rsidP="00BF2BE1">
            <w:pPr>
              <w:jc w:val="center"/>
              <w:rPr>
                <w:sz w:val="24"/>
                <w:szCs w:val="24"/>
              </w:rPr>
            </w:pPr>
            <w:r>
              <w:rPr>
                <w:sz w:val="24"/>
                <w:szCs w:val="24"/>
              </w:rPr>
              <w:t>20</w:t>
            </w:r>
          </w:p>
        </w:tc>
        <w:tc>
          <w:tcPr>
            <w:tcW w:w="851" w:type="dxa"/>
            <w:tcBorders>
              <w:top w:val="single" w:sz="4" w:space="0" w:color="365F91"/>
              <w:left w:val="single" w:sz="4" w:space="0" w:color="365F91"/>
              <w:bottom w:val="single" w:sz="4" w:space="0" w:color="365F91"/>
              <w:right w:val="single" w:sz="4" w:space="0" w:color="365F91"/>
            </w:tcBorders>
          </w:tcPr>
          <w:p w14:paraId="479E09A3" w14:textId="77777777" w:rsidR="00604BE6" w:rsidRPr="00BF2BE1" w:rsidRDefault="00E5627F" w:rsidP="00BF2BE1">
            <w:pPr>
              <w:jc w:val="center"/>
              <w:rPr>
                <w:sz w:val="24"/>
                <w:szCs w:val="24"/>
              </w:rPr>
            </w:pPr>
            <w:r>
              <w:rPr>
                <w:sz w:val="24"/>
                <w:szCs w:val="24"/>
              </w:rPr>
              <w:t>2.5</w:t>
            </w:r>
          </w:p>
        </w:tc>
        <w:tc>
          <w:tcPr>
            <w:tcW w:w="918" w:type="dxa"/>
            <w:tcBorders>
              <w:top w:val="single" w:sz="4" w:space="0" w:color="365F91"/>
              <w:left w:val="single" w:sz="4" w:space="0" w:color="365F91"/>
              <w:bottom w:val="single" w:sz="4" w:space="0" w:color="365F91"/>
              <w:right w:val="single" w:sz="4" w:space="0" w:color="365F91"/>
            </w:tcBorders>
          </w:tcPr>
          <w:p w14:paraId="14E47F52" w14:textId="77777777" w:rsidR="00604BE6" w:rsidRPr="00BF2BE1" w:rsidRDefault="00E5627F" w:rsidP="00E5627F">
            <w:pPr>
              <w:jc w:val="center"/>
              <w:rPr>
                <w:sz w:val="24"/>
                <w:szCs w:val="24"/>
              </w:rPr>
            </w:pPr>
            <w:r>
              <w:rPr>
                <w:sz w:val="24"/>
                <w:szCs w:val="24"/>
              </w:rPr>
              <w:t>0.7</w:t>
            </w:r>
          </w:p>
        </w:tc>
        <w:tc>
          <w:tcPr>
            <w:tcW w:w="1088" w:type="dxa"/>
            <w:tcBorders>
              <w:top w:val="single" w:sz="4" w:space="0" w:color="365F91"/>
              <w:left w:val="single" w:sz="4" w:space="0" w:color="365F91"/>
              <w:bottom w:val="single" w:sz="4" w:space="0" w:color="365F91"/>
              <w:right w:val="single" w:sz="4" w:space="0" w:color="365F91"/>
            </w:tcBorders>
          </w:tcPr>
          <w:p w14:paraId="1CF51CBF" w14:textId="77777777" w:rsidR="00604BE6" w:rsidRPr="00BF2BE1" w:rsidRDefault="00E5627F" w:rsidP="00BF2BE1">
            <w:pPr>
              <w:jc w:val="center"/>
              <w:rPr>
                <w:sz w:val="24"/>
                <w:szCs w:val="24"/>
              </w:rPr>
            </w:pPr>
            <w:r>
              <w:rPr>
                <w:sz w:val="24"/>
                <w:szCs w:val="24"/>
              </w:rPr>
              <w:t>0.05</w:t>
            </w:r>
          </w:p>
        </w:tc>
        <w:tc>
          <w:tcPr>
            <w:tcW w:w="816" w:type="dxa"/>
            <w:tcBorders>
              <w:top w:val="single" w:sz="4" w:space="0" w:color="365F91"/>
              <w:left w:val="single" w:sz="4" w:space="0" w:color="365F91"/>
              <w:bottom w:val="single" w:sz="4" w:space="0" w:color="365F91"/>
              <w:right w:val="single" w:sz="4" w:space="0" w:color="365F91"/>
            </w:tcBorders>
          </w:tcPr>
          <w:p w14:paraId="025C8875" w14:textId="77777777" w:rsidR="00604BE6" w:rsidRPr="00BF2BE1" w:rsidRDefault="00E5627F" w:rsidP="00E5627F">
            <w:pPr>
              <w:rPr>
                <w:sz w:val="24"/>
                <w:szCs w:val="24"/>
              </w:rPr>
            </w:pPr>
            <w:r>
              <w:rPr>
                <w:sz w:val="24"/>
                <w:szCs w:val="24"/>
              </w:rPr>
              <w:t>1.7</w:t>
            </w:r>
            <w:r w:rsidR="005F4D55">
              <w:rPr>
                <w:sz w:val="24"/>
                <w:szCs w:val="24"/>
              </w:rPr>
              <w:t>0</w:t>
            </w:r>
          </w:p>
        </w:tc>
        <w:tc>
          <w:tcPr>
            <w:tcW w:w="813" w:type="dxa"/>
            <w:tcBorders>
              <w:top w:val="single" w:sz="4" w:space="0" w:color="365F91"/>
              <w:left w:val="single" w:sz="4" w:space="0" w:color="365F91"/>
              <w:bottom w:val="single" w:sz="4" w:space="0" w:color="365F91"/>
              <w:right w:val="single" w:sz="4" w:space="0" w:color="365F91"/>
            </w:tcBorders>
          </w:tcPr>
          <w:p w14:paraId="32EBA568" w14:textId="77777777" w:rsidR="00604BE6" w:rsidRPr="00BF2BE1" w:rsidRDefault="005F4D55" w:rsidP="00BF2BE1">
            <w:pPr>
              <w:jc w:val="center"/>
              <w:rPr>
                <w:sz w:val="24"/>
                <w:szCs w:val="24"/>
              </w:rPr>
            </w:pPr>
            <w:r>
              <w:rPr>
                <w:sz w:val="24"/>
                <w:szCs w:val="24"/>
              </w:rPr>
              <w:t>0.04</w:t>
            </w:r>
          </w:p>
        </w:tc>
        <w:tc>
          <w:tcPr>
            <w:tcW w:w="787" w:type="dxa"/>
            <w:tcBorders>
              <w:top w:val="single" w:sz="4" w:space="0" w:color="365F91"/>
              <w:left w:val="single" w:sz="4" w:space="0" w:color="365F91"/>
              <w:bottom w:val="single" w:sz="4" w:space="0" w:color="365F91"/>
              <w:right w:val="single" w:sz="4" w:space="0" w:color="365F91"/>
            </w:tcBorders>
          </w:tcPr>
          <w:p w14:paraId="15354367" w14:textId="77777777" w:rsidR="00604BE6" w:rsidRPr="00BF2BE1" w:rsidRDefault="005F4D55" w:rsidP="00BF2BE1">
            <w:pPr>
              <w:jc w:val="center"/>
              <w:rPr>
                <w:sz w:val="24"/>
                <w:szCs w:val="24"/>
              </w:rPr>
            </w:pPr>
            <w:r>
              <w:rPr>
                <w:sz w:val="24"/>
                <w:szCs w:val="24"/>
              </w:rPr>
              <w:t>0.01</w:t>
            </w:r>
          </w:p>
        </w:tc>
        <w:tc>
          <w:tcPr>
            <w:tcW w:w="869" w:type="dxa"/>
            <w:tcBorders>
              <w:top w:val="single" w:sz="4" w:space="0" w:color="365F91"/>
              <w:left w:val="single" w:sz="4" w:space="0" w:color="365F91"/>
              <w:bottom w:val="single" w:sz="4" w:space="0" w:color="365F91"/>
              <w:right w:val="double" w:sz="4" w:space="0" w:color="365F91"/>
            </w:tcBorders>
          </w:tcPr>
          <w:p w14:paraId="37678EE0" w14:textId="77777777" w:rsidR="00604BE6" w:rsidRPr="00BF2BE1" w:rsidRDefault="009F4F52" w:rsidP="00BF2BE1">
            <w:pPr>
              <w:jc w:val="center"/>
              <w:rPr>
                <w:sz w:val="24"/>
                <w:szCs w:val="24"/>
              </w:rPr>
            </w:pPr>
            <w:r>
              <w:rPr>
                <w:sz w:val="24"/>
                <w:szCs w:val="24"/>
              </w:rPr>
              <w:t>2.5</w:t>
            </w:r>
          </w:p>
        </w:tc>
      </w:tr>
      <w:tr w:rsidR="00604BE6" w:rsidRPr="00BF2BE1" w14:paraId="1E99E6E0" w14:textId="77777777" w:rsidTr="00D941C5">
        <w:tc>
          <w:tcPr>
            <w:tcW w:w="1105" w:type="dxa"/>
            <w:tcBorders>
              <w:top w:val="single" w:sz="4" w:space="0" w:color="365F91"/>
              <w:left w:val="double" w:sz="4" w:space="0" w:color="365F91"/>
              <w:bottom w:val="single" w:sz="4" w:space="0" w:color="365F91"/>
              <w:right w:val="single" w:sz="4" w:space="0" w:color="365F91"/>
            </w:tcBorders>
          </w:tcPr>
          <w:p w14:paraId="42F0240F" w14:textId="77777777" w:rsidR="00604BE6" w:rsidRPr="00BF2BE1" w:rsidRDefault="00CD72F6" w:rsidP="008D46C0">
            <w:pPr>
              <w:jc w:val="center"/>
              <w:rPr>
                <w:sz w:val="24"/>
                <w:szCs w:val="24"/>
              </w:rPr>
            </w:pPr>
            <w:r>
              <w:rPr>
                <w:sz w:val="24"/>
                <w:szCs w:val="24"/>
              </w:rPr>
              <w:t>9009</w:t>
            </w:r>
          </w:p>
        </w:tc>
        <w:tc>
          <w:tcPr>
            <w:tcW w:w="927" w:type="dxa"/>
            <w:tcBorders>
              <w:top w:val="single" w:sz="4" w:space="0" w:color="365F91"/>
              <w:left w:val="single" w:sz="4" w:space="0" w:color="365F91"/>
              <w:bottom w:val="single" w:sz="4" w:space="0" w:color="365F91"/>
              <w:right w:val="single" w:sz="4" w:space="0" w:color="365F91"/>
            </w:tcBorders>
          </w:tcPr>
          <w:p w14:paraId="11A43DDA" w14:textId="77777777" w:rsidR="00604BE6" w:rsidRPr="00BF2BE1" w:rsidRDefault="00093131" w:rsidP="00BF2BE1">
            <w:pPr>
              <w:jc w:val="center"/>
              <w:rPr>
                <w:sz w:val="24"/>
                <w:szCs w:val="24"/>
              </w:rPr>
            </w:pPr>
            <w:r>
              <w:rPr>
                <w:sz w:val="24"/>
                <w:szCs w:val="24"/>
              </w:rPr>
              <w:t>3</w:t>
            </w:r>
          </w:p>
        </w:tc>
        <w:tc>
          <w:tcPr>
            <w:tcW w:w="1068" w:type="dxa"/>
            <w:tcBorders>
              <w:top w:val="single" w:sz="4" w:space="0" w:color="365F91"/>
              <w:left w:val="single" w:sz="4" w:space="0" w:color="365F91"/>
              <w:bottom w:val="single" w:sz="4" w:space="0" w:color="365F91"/>
              <w:right w:val="single" w:sz="4" w:space="0" w:color="365F91"/>
            </w:tcBorders>
          </w:tcPr>
          <w:p w14:paraId="64E584F9" w14:textId="77777777" w:rsidR="00604BE6" w:rsidRPr="00BF2BE1" w:rsidRDefault="00093131" w:rsidP="00BF2BE1">
            <w:pPr>
              <w:jc w:val="center"/>
              <w:rPr>
                <w:sz w:val="24"/>
                <w:szCs w:val="24"/>
              </w:rPr>
            </w:pPr>
            <w:r>
              <w:rPr>
                <w:sz w:val="24"/>
                <w:szCs w:val="24"/>
              </w:rPr>
              <w:t>30</w:t>
            </w:r>
          </w:p>
        </w:tc>
        <w:tc>
          <w:tcPr>
            <w:tcW w:w="851" w:type="dxa"/>
            <w:tcBorders>
              <w:top w:val="single" w:sz="4" w:space="0" w:color="365F91"/>
              <w:left w:val="single" w:sz="4" w:space="0" w:color="365F91"/>
              <w:bottom w:val="single" w:sz="4" w:space="0" w:color="365F91"/>
              <w:right w:val="single" w:sz="4" w:space="0" w:color="365F91"/>
            </w:tcBorders>
          </w:tcPr>
          <w:p w14:paraId="542B27D0" w14:textId="77777777" w:rsidR="00604BE6" w:rsidRPr="00BF2BE1" w:rsidRDefault="00093131" w:rsidP="00BF2BE1">
            <w:pPr>
              <w:jc w:val="center"/>
              <w:rPr>
                <w:sz w:val="24"/>
                <w:szCs w:val="24"/>
              </w:rPr>
            </w:pPr>
            <w:r>
              <w:rPr>
                <w:sz w:val="24"/>
                <w:szCs w:val="24"/>
              </w:rPr>
              <w:t>3.75</w:t>
            </w:r>
          </w:p>
        </w:tc>
        <w:tc>
          <w:tcPr>
            <w:tcW w:w="918" w:type="dxa"/>
            <w:tcBorders>
              <w:top w:val="single" w:sz="4" w:space="0" w:color="365F91"/>
              <w:left w:val="single" w:sz="4" w:space="0" w:color="365F91"/>
              <w:bottom w:val="single" w:sz="4" w:space="0" w:color="365F91"/>
              <w:right w:val="single" w:sz="4" w:space="0" w:color="365F91"/>
            </w:tcBorders>
          </w:tcPr>
          <w:p w14:paraId="16A32ADC" w14:textId="77777777" w:rsidR="00604BE6" w:rsidRPr="00BF2BE1" w:rsidRDefault="00093131" w:rsidP="00BF2BE1">
            <w:pPr>
              <w:jc w:val="center"/>
              <w:rPr>
                <w:sz w:val="24"/>
                <w:szCs w:val="24"/>
              </w:rPr>
            </w:pPr>
            <w:r>
              <w:rPr>
                <w:sz w:val="24"/>
                <w:szCs w:val="24"/>
              </w:rPr>
              <w:t>1</w:t>
            </w:r>
          </w:p>
        </w:tc>
        <w:tc>
          <w:tcPr>
            <w:tcW w:w="1088" w:type="dxa"/>
            <w:tcBorders>
              <w:top w:val="single" w:sz="4" w:space="0" w:color="365F91"/>
              <w:left w:val="single" w:sz="4" w:space="0" w:color="365F91"/>
              <w:bottom w:val="single" w:sz="4" w:space="0" w:color="365F91"/>
              <w:right w:val="single" w:sz="4" w:space="0" w:color="365F91"/>
            </w:tcBorders>
          </w:tcPr>
          <w:p w14:paraId="0CAFFAAA" w14:textId="77777777" w:rsidR="00604BE6" w:rsidRPr="00BF2BE1" w:rsidRDefault="00093131" w:rsidP="00BF2BE1">
            <w:pPr>
              <w:jc w:val="center"/>
              <w:rPr>
                <w:sz w:val="24"/>
                <w:szCs w:val="24"/>
              </w:rPr>
            </w:pPr>
            <w:r>
              <w:rPr>
                <w:sz w:val="24"/>
                <w:szCs w:val="24"/>
              </w:rPr>
              <w:t>0.125</w:t>
            </w:r>
          </w:p>
        </w:tc>
        <w:tc>
          <w:tcPr>
            <w:tcW w:w="816" w:type="dxa"/>
            <w:tcBorders>
              <w:top w:val="single" w:sz="4" w:space="0" w:color="365F91"/>
              <w:left w:val="single" w:sz="4" w:space="0" w:color="365F91"/>
              <w:bottom w:val="single" w:sz="4" w:space="0" w:color="365F91"/>
              <w:right w:val="single" w:sz="4" w:space="0" w:color="365F91"/>
            </w:tcBorders>
          </w:tcPr>
          <w:p w14:paraId="562FFCD6" w14:textId="77777777" w:rsidR="00604BE6" w:rsidRPr="00BF2BE1" w:rsidRDefault="00093131" w:rsidP="00BF2BE1">
            <w:pPr>
              <w:jc w:val="center"/>
              <w:rPr>
                <w:sz w:val="24"/>
                <w:szCs w:val="24"/>
              </w:rPr>
            </w:pPr>
            <w:r>
              <w:rPr>
                <w:sz w:val="24"/>
                <w:szCs w:val="24"/>
              </w:rPr>
              <w:t>2</w:t>
            </w:r>
          </w:p>
        </w:tc>
        <w:tc>
          <w:tcPr>
            <w:tcW w:w="813" w:type="dxa"/>
            <w:tcBorders>
              <w:top w:val="single" w:sz="4" w:space="0" w:color="365F91"/>
              <w:left w:val="single" w:sz="4" w:space="0" w:color="365F91"/>
              <w:bottom w:val="single" w:sz="4" w:space="0" w:color="365F91"/>
              <w:right w:val="single" w:sz="4" w:space="0" w:color="365F91"/>
            </w:tcBorders>
          </w:tcPr>
          <w:p w14:paraId="0A03769C" w14:textId="77777777" w:rsidR="00604BE6" w:rsidRPr="00BF2BE1" w:rsidRDefault="00C57BA0" w:rsidP="00BF2BE1">
            <w:pPr>
              <w:jc w:val="center"/>
              <w:rPr>
                <w:sz w:val="24"/>
                <w:szCs w:val="24"/>
              </w:rPr>
            </w:pPr>
            <w:r>
              <w:rPr>
                <w:sz w:val="24"/>
                <w:szCs w:val="24"/>
              </w:rPr>
              <w:t>0.</w:t>
            </w:r>
            <w:r w:rsidR="00093131">
              <w:rPr>
                <w:sz w:val="24"/>
                <w:szCs w:val="24"/>
              </w:rPr>
              <w:t>5</w:t>
            </w:r>
          </w:p>
        </w:tc>
        <w:tc>
          <w:tcPr>
            <w:tcW w:w="787" w:type="dxa"/>
            <w:tcBorders>
              <w:top w:val="single" w:sz="4" w:space="0" w:color="365F91"/>
              <w:left w:val="single" w:sz="4" w:space="0" w:color="365F91"/>
              <w:bottom w:val="single" w:sz="4" w:space="0" w:color="365F91"/>
              <w:right w:val="single" w:sz="4" w:space="0" w:color="365F91"/>
            </w:tcBorders>
          </w:tcPr>
          <w:p w14:paraId="41EA027B" w14:textId="77777777" w:rsidR="00604BE6" w:rsidRPr="00BF2BE1" w:rsidRDefault="00C57BA0" w:rsidP="00BF2BE1">
            <w:pPr>
              <w:jc w:val="center"/>
              <w:rPr>
                <w:sz w:val="24"/>
                <w:szCs w:val="24"/>
              </w:rPr>
            </w:pPr>
            <w:r>
              <w:rPr>
                <w:sz w:val="24"/>
                <w:szCs w:val="24"/>
              </w:rPr>
              <w:t>0.125</w:t>
            </w:r>
          </w:p>
        </w:tc>
        <w:tc>
          <w:tcPr>
            <w:tcW w:w="869" w:type="dxa"/>
            <w:tcBorders>
              <w:top w:val="single" w:sz="4" w:space="0" w:color="365F91"/>
              <w:left w:val="single" w:sz="4" w:space="0" w:color="365F91"/>
              <w:bottom w:val="single" w:sz="4" w:space="0" w:color="365F91"/>
              <w:right w:val="double" w:sz="4" w:space="0" w:color="365F91"/>
            </w:tcBorders>
          </w:tcPr>
          <w:p w14:paraId="496E1149" w14:textId="77777777" w:rsidR="00604BE6" w:rsidRPr="00BF2BE1" w:rsidRDefault="009F4F52" w:rsidP="00BF2BE1">
            <w:pPr>
              <w:jc w:val="center"/>
              <w:rPr>
                <w:sz w:val="24"/>
                <w:szCs w:val="24"/>
              </w:rPr>
            </w:pPr>
            <w:r>
              <w:rPr>
                <w:sz w:val="24"/>
                <w:szCs w:val="24"/>
              </w:rPr>
              <w:t>3.75</w:t>
            </w:r>
          </w:p>
        </w:tc>
      </w:tr>
      <w:tr w:rsidR="00604BE6" w:rsidRPr="00BF2BE1" w14:paraId="1130C5DA" w14:textId="77777777" w:rsidTr="00D941C5">
        <w:tc>
          <w:tcPr>
            <w:tcW w:w="1105" w:type="dxa"/>
            <w:tcBorders>
              <w:top w:val="single" w:sz="4" w:space="0" w:color="365F91"/>
              <w:left w:val="double" w:sz="4" w:space="0" w:color="365F91"/>
              <w:bottom w:val="double" w:sz="4" w:space="0" w:color="365F91"/>
              <w:right w:val="single" w:sz="4" w:space="0" w:color="365F91"/>
            </w:tcBorders>
          </w:tcPr>
          <w:p w14:paraId="113AF28C" w14:textId="77777777" w:rsidR="00604BE6" w:rsidRPr="00BF2BE1" w:rsidRDefault="00604BE6" w:rsidP="005523CA">
            <w:pPr>
              <w:rPr>
                <w:b/>
                <w:sz w:val="28"/>
                <w:szCs w:val="28"/>
              </w:rPr>
            </w:pPr>
            <w:r w:rsidRPr="00BF2BE1">
              <w:rPr>
                <w:b/>
                <w:sz w:val="28"/>
                <w:szCs w:val="28"/>
              </w:rPr>
              <w:t>TOTALS</w:t>
            </w:r>
          </w:p>
        </w:tc>
        <w:tc>
          <w:tcPr>
            <w:tcW w:w="927" w:type="dxa"/>
            <w:tcBorders>
              <w:top w:val="single" w:sz="4" w:space="0" w:color="365F91"/>
              <w:left w:val="single" w:sz="4" w:space="0" w:color="365F91"/>
              <w:bottom w:val="double" w:sz="4" w:space="0" w:color="365F91"/>
              <w:right w:val="single" w:sz="4" w:space="0" w:color="365F91"/>
            </w:tcBorders>
          </w:tcPr>
          <w:p w14:paraId="1D77B02A" w14:textId="77777777" w:rsidR="00604BE6" w:rsidRPr="00BF2BE1" w:rsidRDefault="00093131" w:rsidP="00BB181F">
            <w:pPr>
              <w:jc w:val="center"/>
              <w:rPr>
                <w:b/>
                <w:i/>
                <w:sz w:val="28"/>
                <w:szCs w:val="28"/>
              </w:rPr>
            </w:pPr>
            <w:r>
              <w:rPr>
                <w:b/>
                <w:i/>
                <w:sz w:val="28"/>
                <w:szCs w:val="28"/>
              </w:rPr>
              <w:t>16</w:t>
            </w:r>
          </w:p>
        </w:tc>
        <w:tc>
          <w:tcPr>
            <w:tcW w:w="1068" w:type="dxa"/>
            <w:tcBorders>
              <w:top w:val="single" w:sz="4" w:space="0" w:color="365F91"/>
              <w:left w:val="single" w:sz="4" w:space="0" w:color="365F91"/>
              <w:bottom w:val="double" w:sz="4" w:space="0" w:color="365F91"/>
              <w:right w:val="single" w:sz="4" w:space="0" w:color="365F91"/>
            </w:tcBorders>
          </w:tcPr>
          <w:p w14:paraId="13AE03CB" w14:textId="77777777" w:rsidR="00604BE6" w:rsidRPr="00BF2BE1" w:rsidRDefault="00093131" w:rsidP="00BB181F">
            <w:pPr>
              <w:jc w:val="center"/>
              <w:rPr>
                <w:b/>
                <w:i/>
                <w:sz w:val="28"/>
                <w:szCs w:val="28"/>
              </w:rPr>
            </w:pPr>
            <w:r>
              <w:rPr>
                <w:b/>
                <w:i/>
                <w:sz w:val="28"/>
                <w:szCs w:val="28"/>
              </w:rPr>
              <w:t>160</w:t>
            </w:r>
          </w:p>
        </w:tc>
        <w:tc>
          <w:tcPr>
            <w:tcW w:w="851" w:type="dxa"/>
            <w:tcBorders>
              <w:top w:val="single" w:sz="4" w:space="0" w:color="365F91"/>
              <w:left w:val="single" w:sz="4" w:space="0" w:color="365F91"/>
              <w:bottom w:val="double" w:sz="4" w:space="0" w:color="365F91"/>
              <w:right w:val="single" w:sz="4" w:space="0" w:color="365F91"/>
            </w:tcBorders>
          </w:tcPr>
          <w:p w14:paraId="15D42FA2" w14:textId="77777777" w:rsidR="00604BE6" w:rsidRPr="00BF2BE1" w:rsidRDefault="00093131" w:rsidP="00BB181F">
            <w:pPr>
              <w:jc w:val="center"/>
              <w:rPr>
                <w:b/>
                <w:i/>
                <w:sz w:val="28"/>
                <w:szCs w:val="28"/>
              </w:rPr>
            </w:pPr>
            <w:r>
              <w:rPr>
                <w:b/>
                <w:i/>
                <w:sz w:val="28"/>
                <w:szCs w:val="28"/>
              </w:rPr>
              <w:t>20</w:t>
            </w:r>
          </w:p>
        </w:tc>
        <w:tc>
          <w:tcPr>
            <w:tcW w:w="918" w:type="dxa"/>
            <w:tcBorders>
              <w:top w:val="single" w:sz="4" w:space="0" w:color="365F91"/>
              <w:left w:val="single" w:sz="4" w:space="0" w:color="365F91"/>
              <w:bottom w:val="double" w:sz="4" w:space="0" w:color="365F91"/>
              <w:right w:val="single" w:sz="4" w:space="0" w:color="365F91"/>
            </w:tcBorders>
          </w:tcPr>
          <w:p w14:paraId="083405C3" w14:textId="77777777" w:rsidR="00604BE6" w:rsidRPr="00BF2BE1" w:rsidRDefault="005F4D55" w:rsidP="00BB181F">
            <w:pPr>
              <w:jc w:val="center"/>
              <w:rPr>
                <w:b/>
                <w:i/>
                <w:sz w:val="28"/>
                <w:szCs w:val="28"/>
              </w:rPr>
            </w:pPr>
            <w:r>
              <w:rPr>
                <w:b/>
                <w:i/>
                <w:sz w:val="28"/>
                <w:szCs w:val="28"/>
              </w:rPr>
              <w:t>5.2</w:t>
            </w:r>
          </w:p>
        </w:tc>
        <w:tc>
          <w:tcPr>
            <w:tcW w:w="1088" w:type="dxa"/>
            <w:tcBorders>
              <w:top w:val="single" w:sz="4" w:space="0" w:color="365F91"/>
              <w:left w:val="single" w:sz="4" w:space="0" w:color="365F91"/>
              <w:bottom w:val="double" w:sz="4" w:space="0" w:color="365F91"/>
              <w:right w:val="single" w:sz="4" w:space="0" w:color="365F91"/>
            </w:tcBorders>
          </w:tcPr>
          <w:p w14:paraId="4ECDCE40" w14:textId="77777777" w:rsidR="00604BE6" w:rsidRPr="00BF2BE1" w:rsidRDefault="009F4F52" w:rsidP="00BB181F">
            <w:pPr>
              <w:jc w:val="center"/>
              <w:rPr>
                <w:b/>
                <w:i/>
                <w:sz w:val="28"/>
                <w:szCs w:val="28"/>
              </w:rPr>
            </w:pPr>
            <w:r>
              <w:rPr>
                <w:b/>
                <w:i/>
                <w:sz w:val="28"/>
                <w:szCs w:val="28"/>
              </w:rPr>
              <w:t>0.8</w:t>
            </w:r>
          </w:p>
        </w:tc>
        <w:tc>
          <w:tcPr>
            <w:tcW w:w="816" w:type="dxa"/>
            <w:tcBorders>
              <w:top w:val="single" w:sz="4" w:space="0" w:color="365F91"/>
              <w:left w:val="single" w:sz="4" w:space="0" w:color="365F91"/>
              <w:bottom w:val="double" w:sz="4" w:space="0" w:color="365F91"/>
              <w:right w:val="single" w:sz="4" w:space="0" w:color="365F91"/>
            </w:tcBorders>
          </w:tcPr>
          <w:p w14:paraId="486E40DF" w14:textId="77777777" w:rsidR="00604BE6" w:rsidRPr="00BF2BE1" w:rsidRDefault="009F4F52" w:rsidP="00BB181F">
            <w:pPr>
              <w:jc w:val="center"/>
              <w:rPr>
                <w:b/>
                <w:i/>
                <w:sz w:val="28"/>
                <w:szCs w:val="28"/>
              </w:rPr>
            </w:pPr>
            <w:r>
              <w:rPr>
                <w:b/>
                <w:i/>
                <w:sz w:val="28"/>
                <w:szCs w:val="28"/>
              </w:rPr>
              <w:t>11.7</w:t>
            </w:r>
          </w:p>
        </w:tc>
        <w:tc>
          <w:tcPr>
            <w:tcW w:w="813" w:type="dxa"/>
            <w:tcBorders>
              <w:top w:val="single" w:sz="4" w:space="0" w:color="365F91"/>
              <w:left w:val="single" w:sz="4" w:space="0" w:color="365F91"/>
              <w:bottom w:val="double" w:sz="4" w:space="0" w:color="365F91"/>
              <w:right w:val="single" w:sz="4" w:space="0" w:color="365F91"/>
            </w:tcBorders>
          </w:tcPr>
          <w:p w14:paraId="48BB79C3" w14:textId="77777777" w:rsidR="00604BE6" w:rsidRPr="00BF2BE1" w:rsidRDefault="009F4F52" w:rsidP="00BB181F">
            <w:pPr>
              <w:jc w:val="center"/>
              <w:rPr>
                <w:b/>
                <w:i/>
                <w:sz w:val="28"/>
                <w:szCs w:val="28"/>
              </w:rPr>
            </w:pPr>
            <w:r>
              <w:rPr>
                <w:b/>
                <w:i/>
                <w:sz w:val="28"/>
                <w:szCs w:val="28"/>
              </w:rPr>
              <w:t>1.84</w:t>
            </w:r>
          </w:p>
        </w:tc>
        <w:tc>
          <w:tcPr>
            <w:tcW w:w="787" w:type="dxa"/>
            <w:tcBorders>
              <w:top w:val="single" w:sz="4" w:space="0" w:color="365F91"/>
              <w:left w:val="single" w:sz="4" w:space="0" w:color="365F91"/>
              <w:bottom w:val="double" w:sz="4" w:space="0" w:color="365F91"/>
              <w:right w:val="single" w:sz="4" w:space="0" w:color="365F91"/>
            </w:tcBorders>
          </w:tcPr>
          <w:p w14:paraId="5B3B0402" w14:textId="77777777" w:rsidR="00604BE6" w:rsidRPr="00BF2BE1" w:rsidRDefault="009F4F52" w:rsidP="00BB181F">
            <w:pPr>
              <w:jc w:val="center"/>
              <w:rPr>
                <w:b/>
                <w:i/>
                <w:sz w:val="28"/>
                <w:szCs w:val="28"/>
              </w:rPr>
            </w:pPr>
            <w:r>
              <w:rPr>
                <w:b/>
                <w:i/>
                <w:sz w:val="28"/>
                <w:szCs w:val="28"/>
              </w:rPr>
              <w:t>0.463</w:t>
            </w:r>
          </w:p>
        </w:tc>
        <w:tc>
          <w:tcPr>
            <w:tcW w:w="869" w:type="dxa"/>
            <w:tcBorders>
              <w:top w:val="single" w:sz="4" w:space="0" w:color="365F91"/>
              <w:left w:val="single" w:sz="4" w:space="0" w:color="365F91"/>
              <w:bottom w:val="double" w:sz="4" w:space="0" w:color="365F91"/>
              <w:right w:val="double" w:sz="4" w:space="0" w:color="365F91"/>
            </w:tcBorders>
          </w:tcPr>
          <w:p w14:paraId="02159639" w14:textId="77777777" w:rsidR="00604BE6" w:rsidRPr="00BF2BE1" w:rsidRDefault="009F4F52" w:rsidP="00BB181F">
            <w:pPr>
              <w:jc w:val="center"/>
              <w:rPr>
                <w:b/>
                <w:i/>
                <w:sz w:val="28"/>
                <w:szCs w:val="28"/>
              </w:rPr>
            </w:pPr>
            <w:r>
              <w:rPr>
                <w:b/>
                <w:i/>
                <w:sz w:val="28"/>
                <w:szCs w:val="28"/>
              </w:rPr>
              <w:t>20</w:t>
            </w:r>
          </w:p>
        </w:tc>
      </w:tr>
    </w:tbl>
    <w:p w14:paraId="1722F811" w14:textId="77777777" w:rsidR="00604BE6" w:rsidRDefault="00604BE6" w:rsidP="00604BE6">
      <w:pPr>
        <w:rPr>
          <w:b/>
        </w:rPr>
      </w:pPr>
    </w:p>
    <w:p w14:paraId="339373AD" w14:textId="77777777" w:rsidR="008D7768" w:rsidRDefault="008D7768" w:rsidP="009F4F52">
      <w:pPr>
        <w:pStyle w:val="Heading3"/>
      </w:pPr>
      <w:r>
        <w:br w:type="page"/>
      </w:r>
      <w:bookmarkStart w:id="6" w:name="_Toc417390005"/>
      <w:r>
        <w:lastRenderedPageBreak/>
        <w:t>Facilitation</w:t>
      </w:r>
      <w:bookmarkEnd w:id="6"/>
    </w:p>
    <w:p w14:paraId="3AC982F9" w14:textId="77777777" w:rsidR="008D7768" w:rsidRDefault="008D7768" w:rsidP="00604BE6">
      <w:pPr>
        <w:rPr>
          <w:b/>
        </w:rPr>
      </w:pPr>
    </w:p>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143"/>
        <w:gridCol w:w="6853"/>
      </w:tblGrid>
      <w:tr w:rsidR="00737622" w:rsidRPr="00BF2BE1" w14:paraId="48798858" w14:textId="77777777" w:rsidTr="00BF2BE1">
        <w:tc>
          <w:tcPr>
            <w:tcW w:w="2178" w:type="dxa"/>
          </w:tcPr>
          <w:p w14:paraId="5FB25D1A" w14:textId="77777777" w:rsidR="00737622" w:rsidRPr="00BF2BE1" w:rsidRDefault="00737622" w:rsidP="009F3165">
            <w:pPr>
              <w:rPr>
                <w:b/>
              </w:rPr>
            </w:pPr>
            <w:bookmarkStart w:id="7" w:name="_Toc215838226"/>
            <w:r w:rsidRPr="00BF2BE1">
              <w:rPr>
                <w:b/>
              </w:rPr>
              <w:t>Overview – Provision</w:t>
            </w:r>
            <w:r w:rsidR="00AF5187" w:rsidRPr="00BF2BE1">
              <w:rPr>
                <w:b/>
              </w:rPr>
              <w:t xml:space="preserve"> / Facilitation </w:t>
            </w:r>
            <w:r w:rsidRPr="00BF2BE1">
              <w:rPr>
                <w:b/>
              </w:rPr>
              <w:t xml:space="preserve">  </w:t>
            </w:r>
          </w:p>
        </w:tc>
        <w:tc>
          <w:tcPr>
            <w:tcW w:w="7064" w:type="dxa"/>
          </w:tcPr>
          <w:p w14:paraId="58AA95B2" w14:textId="77777777" w:rsidR="00344DB5" w:rsidRPr="00315683" w:rsidRDefault="00344DB5" w:rsidP="00344DB5">
            <w:pPr>
              <w:rPr>
                <w:color w:val="000000"/>
              </w:rPr>
            </w:pPr>
            <w:r w:rsidRPr="00315683">
              <w:rPr>
                <w:color w:val="000000"/>
              </w:rPr>
              <w:t xml:space="preserve">Discussions with learners, </w:t>
            </w:r>
          </w:p>
          <w:p w14:paraId="233DB30B" w14:textId="77777777" w:rsidR="00344DB5" w:rsidRPr="00315683" w:rsidRDefault="00344DB5" w:rsidP="00344DB5">
            <w:pPr>
              <w:rPr>
                <w:color w:val="000000"/>
              </w:rPr>
            </w:pPr>
            <w:r w:rsidRPr="00315683">
              <w:rPr>
                <w:color w:val="000000"/>
              </w:rPr>
              <w:t>Questioning,</w:t>
            </w:r>
          </w:p>
          <w:p w14:paraId="110A7D9F" w14:textId="77777777" w:rsidR="00344DB5" w:rsidRPr="00315683" w:rsidRDefault="00344DB5" w:rsidP="00344DB5">
            <w:pPr>
              <w:rPr>
                <w:color w:val="000000"/>
              </w:rPr>
            </w:pPr>
            <w:r w:rsidRPr="00315683">
              <w:rPr>
                <w:color w:val="000000"/>
              </w:rPr>
              <w:t xml:space="preserve">slide shows, </w:t>
            </w:r>
          </w:p>
          <w:p w14:paraId="5A820152" w14:textId="77777777" w:rsidR="00555A7C" w:rsidRPr="00BF2BE1" w:rsidRDefault="00344DB5" w:rsidP="00344DB5">
            <w:r w:rsidRPr="00315683">
              <w:rPr>
                <w:color w:val="000000"/>
              </w:rPr>
              <w:t>guidance with practical and self-assessment activities</w:t>
            </w:r>
            <w:r w:rsidRPr="00BF2BE1">
              <w:t xml:space="preserve"> </w:t>
            </w:r>
          </w:p>
        </w:tc>
      </w:tr>
      <w:tr w:rsidR="00737622" w:rsidRPr="00BF2BE1" w14:paraId="22E76FA9" w14:textId="77777777" w:rsidTr="00BF2BE1">
        <w:tc>
          <w:tcPr>
            <w:tcW w:w="2178" w:type="dxa"/>
          </w:tcPr>
          <w:p w14:paraId="797084D6" w14:textId="77777777" w:rsidR="00737622" w:rsidRPr="00BF2BE1" w:rsidRDefault="00737622" w:rsidP="009F3165">
            <w:pPr>
              <w:rPr>
                <w:b/>
              </w:rPr>
            </w:pPr>
            <w:r w:rsidRPr="00BF2BE1">
              <w:rPr>
                <w:b/>
              </w:rPr>
              <w:t xml:space="preserve">Overview – Learner Support </w:t>
            </w:r>
          </w:p>
        </w:tc>
        <w:tc>
          <w:tcPr>
            <w:tcW w:w="7064" w:type="dxa"/>
          </w:tcPr>
          <w:p w14:paraId="6CA50305" w14:textId="77777777" w:rsidR="00737622" w:rsidRPr="00BF2BE1" w:rsidRDefault="00E42A42" w:rsidP="009F3165">
            <w:pPr>
              <w:rPr>
                <w:i/>
              </w:rPr>
            </w:pPr>
            <w:r w:rsidRPr="00BF2BE1">
              <w:rPr>
                <w:i/>
              </w:rPr>
              <w:t>Provider Support</w:t>
            </w:r>
          </w:p>
          <w:p w14:paraId="1171CBA2" w14:textId="77777777" w:rsidR="00E42A42" w:rsidRPr="00BF2BE1" w:rsidRDefault="00E42A42" w:rsidP="009F3165"/>
          <w:p w14:paraId="559DC038" w14:textId="77777777" w:rsidR="00E42A42" w:rsidRPr="00BF2BE1" w:rsidRDefault="00E42A42" w:rsidP="009F3165"/>
          <w:p w14:paraId="1FE4114B" w14:textId="77777777" w:rsidR="00E42A42" w:rsidRPr="00BF2BE1" w:rsidRDefault="00E42A42" w:rsidP="009F3165"/>
          <w:p w14:paraId="0B7821C6" w14:textId="77777777" w:rsidR="00E42A42" w:rsidRPr="00BF2BE1" w:rsidRDefault="00E42A42" w:rsidP="009F3165">
            <w:pPr>
              <w:rPr>
                <w:i/>
              </w:rPr>
            </w:pPr>
            <w:r w:rsidRPr="00BF2BE1">
              <w:rPr>
                <w:i/>
              </w:rPr>
              <w:t>Workplace Support</w:t>
            </w:r>
          </w:p>
          <w:p w14:paraId="1AB44CE6" w14:textId="77777777" w:rsidR="00E42A42" w:rsidRPr="00BF2BE1" w:rsidRDefault="00E42A42" w:rsidP="009F3165"/>
          <w:p w14:paraId="11F6CE3A" w14:textId="77777777" w:rsidR="00E42A42" w:rsidRPr="00BF2BE1" w:rsidRDefault="00E42A42" w:rsidP="009F3165"/>
          <w:p w14:paraId="4452432A" w14:textId="77777777" w:rsidR="00E42A42" w:rsidRPr="00BF2BE1" w:rsidRDefault="00E42A42" w:rsidP="009F3165"/>
        </w:tc>
      </w:tr>
      <w:tr w:rsidR="00737622" w:rsidRPr="00BF2BE1" w14:paraId="516797DB" w14:textId="77777777" w:rsidTr="00BF2BE1">
        <w:tc>
          <w:tcPr>
            <w:tcW w:w="2178" w:type="dxa"/>
          </w:tcPr>
          <w:p w14:paraId="23B37239" w14:textId="77777777" w:rsidR="00737622" w:rsidRPr="00BF2BE1" w:rsidRDefault="00AF5187" w:rsidP="00AF5187">
            <w:pPr>
              <w:rPr>
                <w:b/>
              </w:rPr>
            </w:pPr>
            <w:r w:rsidRPr="00BF2BE1">
              <w:rPr>
                <w:b/>
              </w:rPr>
              <w:t xml:space="preserve">Overview – Learner Duties / Learning </w:t>
            </w:r>
          </w:p>
        </w:tc>
        <w:tc>
          <w:tcPr>
            <w:tcW w:w="7064" w:type="dxa"/>
          </w:tcPr>
          <w:p w14:paraId="3631C7A7" w14:textId="77777777" w:rsidR="00344DB5" w:rsidRPr="00315683" w:rsidRDefault="00344DB5" w:rsidP="00344DB5">
            <w:pPr>
              <w:rPr>
                <w:color w:val="000000"/>
              </w:rPr>
            </w:pPr>
            <w:r w:rsidRPr="00315683">
              <w:rPr>
                <w:color w:val="000000"/>
              </w:rPr>
              <w:t>Pay attention</w:t>
            </w:r>
          </w:p>
          <w:p w14:paraId="2EC52E6E" w14:textId="77777777" w:rsidR="00344DB5" w:rsidRPr="00315683" w:rsidRDefault="00344DB5" w:rsidP="00344DB5">
            <w:pPr>
              <w:rPr>
                <w:color w:val="000000"/>
              </w:rPr>
            </w:pPr>
            <w:r w:rsidRPr="00315683">
              <w:rPr>
                <w:color w:val="000000"/>
              </w:rPr>
              <w:t>Participate actively in classroom activities, discussions, etc.</w:t>
            </w:r>
          </w:p>
          <w:p w14:paraId="5D9306DA" w14:textId="77777777" w:rsidR="00344DB5" w:rsidRPr="00315683" w:rsidRDefault="00344DB5" w:rsidP="00344DB5">
            <w:pPr>
              <w:rPr>
                <w:color w:val="000000"/>
              </w:rPr>
            </w:pPr>
            <w:r w:rsidRPr="00315683">
              <w:rPr>
                <w:color w:val="000000"/>
              </w:rPr>
              <w:t>Be proactive and ask questions</w:t>
            </w:r>
          </w:p>
          <w:p w14:paraId="6C7AD1AD" w14:textId="77777777" w:rsidR="00344DB5" w:rsidRPr="00315683" w:rsidRDefault="00344DB5" w:rsidP="00344DB5">
            <w:pPr>
              <w:rPr>
                <w:color w:val="000000"/>
              </w:rPr>
            </w:pPr>
            <w:r w:rsidRPr="00315683">
              <w:rPr>
                <w:color w:val="000000"/>
              </w:rPr>
              <w:t>Seek assistance and help from facilitator, if required</w:t>
            </w:r>
          </w:p>
          <w:p w14:paraId="3ECADD0C" w14:textId="77777777" w:rsidR="00344DB5" w:rsidRPr="00315683" w:rsidRDefault="00344DB5" w:rsidP="00344DB5">
            <w:pPr>
              <w:rPr>
                <w:color w:val="000000"/>
              </w:rPr>
            </w:pPr>
            <w:r w:rsidRPr="00315683">
              <w:rPr>
                <w:color w:val="000000"/>
              </w:rPr>
              <w:t>Complete pre-training assignments</w:t>
            </w:r>
          </w:p>
          <w:p w14:paraId="078EF14D" w14:textId="77777777" w:rsidR="00344DB5" w:rsidRPr="00315683" w:rsidRDefault="00344DB5" w:rsidP="00344DB5">
            <w:pPr>
              <w:rPr>
                <w:color w:val="000000"/>
              </w:rPr>
            </w:pPr>
            <w:r w:rsidRPr="00315683">
              <w:rPr>
                <w:color w:val="000000"/>
              </w:rPr>
              <w:t>Assist fellow learners</w:t>
            </w:r>
          </w:p>
          <w:p w14:paraId="11CBC595" w14:textId="77777777" w:rsidR="00555A7C" w:rsidRPr="00BF2BE1" w:rsidRDefault="00344DB5" w:rsidP="00344DB5">
            <w:pPr>
              <w:rPr>
                <w:rFonts w:eastAsia="Times New Roman" w:cs="Tahoma"/>
                <w:i/>
                <w:color w:val="000000"/>
                <w:lang w:eastAsia="en-ZA"/>
              </w:rPr>
            </w:pPr>
            <w:r w:rsidRPr="00315683">
              <w:rPr>
                <w:color w:val="000000"/>
              </w:rPr>
              <w:t>Display conduct according to classroom rules</w:t>
            </w:r>
          </w:p>
        </w:tc>
      </w:tr>
      <w:bookmarkEnd w:id="7"/>
    </w:tbl>
    <w:p w14:paraId="0E398547" w14:textId="77777777" w:rsidR="00901CE4" w:rsidRPr="00F730A1" w:rsidRDefault="00901CE4" w:rsidP="00F07C0A"/>
    <w:p w14:paraId="4FBAAAAA" w14:textId="77777777" w:rsidR="00901CE4" w:rsidRDefault="00901CE4" w:rsidP="00901CE4"/>
    <w:p w14:paraId="47322C9A" w14:textId="77777777" w:rsidR="000D3CFA" w:rsidRDefault="000D3CFA" w:rsidP="000D3CFA"/>
    <w:p w14:paraId="6AE5D88C" w14:textId="77777777" w:rsidR="00950A4D" w:rsidRDefault="00B71B2B" w:rsidP="00950A4D">
      <w:r>
        <w:br w:type="page"/>
      </w:r>
      <w:bookmarkStart w:id="8" w:name="_Toc299808436"/>
    </w:p>
    <w:p w14:paraId="0EB17371" w14:textId="77777777" w:rsidR="000B7B6B" w:rsidRPr="00B77E1D" w:rsidRDefault="000B7B6B" w:rsidP="000B7B6B">
      <w:pPr>
        <w:pStyle w:val="Heading2"/>
      </w:pPr>
      <w:bookmarkStart w:id="9" w:name="_Toc299877859"/>
      <w:bookmarkStart w:id="10" w:name="_Toc417390006"/>
      <w:r w:rsidRPr="00B77E1D">
        <w:t>Module 2 – Numeracy, Literacy &amp; HIV/AIDS</w:t>
      </w:r>
      <w:bookmarkEnd w:id="9"/>
      <w:bookmarkEnd w:id="10"/>
    </w:p>
    <w:p w14:paraId="48A65DD6" w14:textId="77777777" w:rsidR="000B7B6B" w:rsidRPr="00B77E1D" w:rsidRDefault="000B7B6B" w:rsidP="000B7B6B"/>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1E0" w:firstRow="1" w:lastRow="1" w:firstColumn="1" w:lastColumn="1" w:noHBand="0" w:noVBand="0"/>
      </w:tblPr>
      <w:tblGrid>
        <w:gridCol w:w="1708"/>
        <w:gridCol w:w="1446"/>
        <w:gridCol w:w="977"/>
        <w:gridCol w:w="3068"/>
        <w:gridCol w:w="939"/>
        <w:gridCol w:w="858"/>
      </w:tblGrid>
      <w:tr w:rsidR="000B7B6B" w:rsidRPr="00B77E1D" w14:paraId="4F1FDE37" w14:textId="77777777" w:rsidTr="00325FAE">
        <w:trPr>
          <w:tblHeader/>
        </w:trPr>
        <w:tc>
          <w:tcPr>
            <w:tcW w:w="1728" w:type="dxa"/>
            <w:shd w:val="clear" w:color="auto" w:fill="B8CCE4"/>
          </w:tcPr>
          <w:p w14:paraId="316AC5E4" w14:textId="77777777" w:rsidR="000B7B6B" w:rsidRPr="00B77E1D" w:rsidRDefault="000B7B6B" w:rsidP="00325FAE">
            <w:pPr>
              <w:rPr>
                <w:b/>
                <w:color w:val="000000"/>
              </w:rPr>
            </w:pPr>
            <w:r w:rsidRPr="00B77E1D">
              <w:rPr>
                <w:b/>
                <w:color w:val="000000"/>
              </w:rPr>
              <w:t>ELO</w:t>
            </w:r>
          </w:p>
        </w:tc>
        <w:tc>
          <w:tcPr>
            <w:tcW w:w="1450" w:type="dxa"/>
            <w:shd w:val="clear" w:color="auto" w:fill="B8CCE4"/>
            <w:vAlign w:val="center"/>
          </w:tcPr>
          <w:p w14:paraId="68368BED" w14:textId="77777777" w:rsidR="000B7B6B" w:rsidRPr="00B77E1D" w:rsidRDefault="000B7B6B" w:rsidP="00325FAE">
            <w:pPr>
              <w:rPr>
                <w:b/>
                <w:color w:val="000000"/>
              </w:rPr>
            </w:pPr>
            <w:r w:rsidRPr="00B77E1D">
              <w:rPr>
                <w:b/>
                <w:color w:val="000000"/>
              </w:rPr>
              <w:t xml:space="preserve">US Type </w:t>
            </w:r>
          </w:p>
        </w:tc>
        <w:tc>
          <w:tcPr>
            <w:tcW w:w="993" w:type="dxa"/>
            <w:shd w:val="clear" w:color="auto" w:fill="B8CCE4"/>
            <w:vAlign w:val="center"/>
          </w:tcPr>
          <w:p w14:paraId="0FA2E39C" w14:textId="77777777" w:rsidR="000B7B6B" w:rsidRPr="00B77E1D" w:rsidRDefault="000B7B6B" w:rsidP="00325FAE">
            <w:pPr>
              <w:rPr>
                <w:b/>
                <w:color w:val="000000"/>
              </w:rPr>
            </w:pPr>
            <w:r w:rsidRPr="00B77E1D">
              <w:rPr>
                <w:b/>
                <w:color w:val="000000"/>
              </w:rPr>
              <w:t>NLRD</w:t>
            </w:r>
          </w:p>
        </w:tc>
        <w:tc>
          <w:tcPr>
            <w:tcW w:w="3182" w:type="dxa"/>
            <w:shd w:val="clear" w:color="auto" w:fill="B8CCE4"/>
            <w:vAlign w:val="center"/>
          </w:tcPr>
          <w:p w14:paraId="77028959" w14:textId="77777777" w:rsidR="000B7B6B" w:rsidRPr="00B77E1D" w:rsidRDefault="000B7B6B" w:rsidP="00325FAE">
            <w:pPr>
              <w:rPr>
                <w:b/>
              </w:rPr>
            </w:pPr>
            <w:r w:rsidRPr="00B77E1D">
              <w:rPr>
                <w:b/>
              </w:rPr>
              <w:t xml:space="preserve">US Title </w:t>
            </w:r>
          </w:p>
        </w:tc>
        <w:tc>
          <w:tcPr>
            <w:tcW w:w="958" w:type="dxa"/>
            <w:shd w:val="clear" w:color="auto" w:fill="B8CCE4"/>
            <w:vAlign w:val="center"/>
          </w:tcPr>
          <w:p w14:paraId="375C0595" w14:textId="77777777" w:rsidR="000B7B6B" w:rsidRPr="00B77E1D" w:rsidRDefault="000B7B6B" w:rsidP="00325FAE">
            <w:pPr>
              <w:rPr>
                <w:b/>
              </w:rPr>
            </w:pPr>
            <w:r w:rsidRPr="00B77E1D">
              <w:rPr>
                <w:b/>
              </w:rPr>
              <w:t xml:space="preserve">Level </w:t>
            </w:r>
          </w:p>
        </w:tc>
        <w:tc>
          <w:tcPr>
            <w:tcW w:w="858" w:type="dxa"/>
            <w:shd w:val="clear" w:color="auto" w:fill="B8CCE4"/>
            <w:vAlign w:val="center"/>
          </w:tcPr>
          <w:p w14:paraId="604EEE7B" w14:textId="77777777" w:rsidR="000B7B6B" w:rsidRPr="00B77E1D" w:rsidRDefault="000B7B6B" w:rsidP="00325FAE">
            <w:pPr>
              <w:rPr>
                <w:b/>
              </w:rPr>
            </w:pPr>
            <w:r w:rsidRPr="00B77E1D">
              <w:rPr>
                <w:b/>
              </w:rPr>
              <w:t>Credits</w:t>
            </w:r>
          </w:p>
        </w:tc>
      </w:tr>
      <w:tr w:rsidR="000B7B6B" w:rsidRPr="00B77E1D" w14:paraId="3870FB96" w14:textId="77777777" w:rsidTr="00325FAE">
        <w:tc>
          <w:tcPr>
            <w:tcW w:w="1728" w:type="dxa"/>
            <w:vMerge w:val="restart"/>
          </w:tcPr>
          <w:p w14:paraId="149CD5A6" w14:textId="77777777" w:rsidR="000B7B6B" w:rsidRDefault="00252EB5" w:rsidP="00325FAE">
            <w:r>
              <w:t>ELO2:</w:t>
            </w:r>
          </w:p>
          <w:p w14:paraId="5FBD09D5" w14:textId="77777777" w:rsidR="00252EB5" w:rsidRPr="00B77E1D" w:rsidRDefault="00252EB5" w:rsidP="00325FAE">
            <w:r>
              <w:rPr>
                <w:rFonts w:ascii="Tahoma" w:hAnsi="Tahoma" w:cs="Tahoma"/>
                <w:color w:val="000000"/>
                <w:sz w:val="18"/>
                <w:szCs w:val="18"/>
              </w:rPr>
              <w:t>Apply basic Communication skills in new venture creation context</w:t>
            </w:r>
          </w:p>
        </w:tc>
        <w:tc>
          <w:tcPr>
            <w:tcW w:w="1450" w:type="dxa"/>
            <w:vAlign w:val="center"/>
          </w:tcPr>
          <w:p w14:paraId="722F29FC" w14:textId="77777777" w:rsidR="000B7B6B" w:rsidRPr="00B77E1D" w:rsidRDefault="000B7B6B" w:rsidP="00325FAE">
            <w:pPr>
              <w:spacing w:before="60" w:after="60"/>
              <w:rPr>
                <w:rFonts w:cs="Arial"/>
              </w:rPr>
            </w:pPr>
            <w:r w:rsidRPr="00B77E1D">
              <w:rPr>
                <w:rFonts w:cs="Arial"/>
              </w:rPr>
              <w:t>Fundamental</w:t>
            </w:r>
          </w:p>
        </w:tc>
        <w:tc>
          <w:tcPr>
            <w:tcW w:w="993" w:type="dxa"/>
            <w:vAlign w:val="center"/>
          </w:tcPr>
          <w:p w14:paraId="166AA12F" w14:textId="77777777" w:rsidR="000B7B6B" w:rsidRPr="00B77E1D" w:rsidRDefault="007403C0" w:rsidP="00325FAE">
            <w:pPr>
              <w:spacing w:before="60" w:after="60"/>
              <w:jc w:val="center"/>
              <w:rPr>
                <w:rFonts w:cs="Arial"/>
              </w:rPr>
            </w:pPr>
            <w:r>
              <w:rPr>
                <w:rFonts w:cs="Arial"/>
              </w:rPr>
              <w:t>8963</w:t>
            </w:r>
          </w:p>
        </w:tc>
        <w:tc>
          <w:tcPr>
            <w:tcW w:w="3182" w:type="dxa"/>
            <w:vAlign w:val="center"/>
          </w:tcPr>
          <w:p w14:paraId="13B64CA3" w14:textId="77777777" w:rsidR="000B7B6B" w:rsidRPr="00B77E1D" w:rsidRDefault="000B7B6B" w:rsidP="00325FAE">
            <w:pPr>
              <w:spacing w:before="60" w:after="60"/>
              <w:rPr>
                <w:rFonts w:cs="Arial"/>
              </w:rPr>
            </w:pPr>
            <w:r w:rsidRPr="00B77E1D">
              <w:rPr>
                <w:rFonts w:cs="Arial"/>
              </w:rPr>
              <w:t>Access and use info from texts</w:t>
            </w:r>
          </w:p>
        </w:tc>
        <w:tc>
          <w:tcPr>
            <w:tcW w:w="958" w:type="dxa"/>
            <w:vAlign w:val="center"/>
          </w:tcPr>
          <w:p w14:paraId="53A6C468" w14:textId="77777777" w:rsidR="000B7B6B" w:rsidRPr="00B77E1D" w:rsidRDefault="000B7B6B" w:rsidP="00325FAE">
            <w:pPr>
              <w:spacing w:before="60" w:after="60"/>
              <w:jc w:val="center"/>
              <w:rPr>
                <w:rFonts w:cs="Arial"/>
              </w:rPr>
            </w:pPr>
            <w:r w:rsidRPr="00B77E1D">
              <w:rPr>
                <w:rFonts w:cs="Arial"/>
              </w:rPr>
              <w:t>2</w:t>
            </w:r>
          </w:p>
        </w:tc>
        <w:tc>
          <w:tcPr>
            <w:tcW w:w="858" w:type="dxa"/>
            <w:vAlign w:val="center"/>
          </w:tcPr>
          <w:p w14:paraId="3FC9B6A7" w14:textId="77777777" w:rsidR="000B7B6B" w:rsidRPr="00B77E1D" w:rsidRDefault="000B7B6B" w:rsidP="00325FAE">
            <w:pPr>
              <w:spacing w:before="60" w:after="60"/>
              <w:jc w:val="center"/>
              <w:rPr>
                <w:rFonts w:cs="Arial"/>
              </w:rPr>
            </w:pPr>
            <w:r w:rsidRPr="00B77E1D">
              <w:rPr>
                <w:rFonts w:cs="Arial"/>
              </w:rPr>
              <w:t>5</w:t>
            </w:r>
          </w:p>
        </w:tc>
      </w:tr>
      <w:tr w:rsidR="000B7B6B" w:rsidRPr="00B77E1D" w14:paraId="7D5BD411" w14:textId="77777777" w:rsidTr="00325FAE">
        <w:tc>
          <w:tcPr>
            <w:tcW w:w="1728" w:type="dxa"/>
            <w:vMerge/>
          </w:tcPr>
          <w:p w14:paraId="617077F1" w14:textId="77777777" w:rsidR="000B7B6B" w:rsidRPr="00B77E1D" w:rsidRDefault="000B7B6B" w:rsidP="00325FAE"/>
        </w:tc>
        <w:tc>
          <w:tcPr>
            <w:tcW w:w="1450" w:type="dxa"/>
            <w:vAlign w:val="center"/>
          </w:tcPr>
          <w:p w14:paraId="32B63936" w14:textId="77777777" w:rsidR="000B7B6B" w:rsidRPr="00B77E1D" w:rsidRDefault="000B7B6B" w:rsidP="00325FAE">
            <w:pPr>
              <w:spacing w:before="60" w:after="60"/>
              <w:rPr>
                <w:rFonts w:cs="Arial"/>
              </w:rPr>
            </w:pPr>
            <w:r w:rsidRPr="00B77E1D">
              <w:rPr>
                <w:rFonts w:cs="Arial"/>
              </w:rPr>
              <w:t>Fundamental</w:t>
            </w:r>
          </w:p>
        </w:tc>
        <w:tc>
          <w:tcPr>
            <w:tcW w:w="993" w:type="dxa"/>
            <w:vAlign w:val="center"/>
          </w:tcPr>
          <w:p w14:paraId="13BD8C3C" w14:textId="77777777" w:rsidR="000B7B6B" w:rsidRPr="00B77E1D" w:rsidRDefault="007403C0" w:rsidP="00325FAE">
            <w:pPr>
              <w:spacing w:before="60" w:after="60"/>
              <w:jc w:val="center"/>
              <w:rPr>
                <w:rFonts w:cs="Arial"/>
              </w:rPr>
            </w:pPr>
            <w:r>
              <w:rPr>
                <w:rFonts w:cs="Arial"/>
              </w:rPr>
              <w:t>8964</w:t>
            </w:r>
          </w:p>
        </w:tc>
        <w:tc>
          <w:tcPr>
            <w:tcW w:w="3182" w:type="dxa"/>
            <w:vAlign w:val="center"/>
          </w:tcPr>
          <w:p w14:paraId="69B99570" w14:textId="77777777" w:rsidR="000B7B6B" w:rsidRPr="00B77E1D" w:rsidRDefault="000B7B6B" w:rsidP="00325FAE">
            <w:pPr>
              <w:spacing w:before="60" w:after="60"/>
              <w:rPr>
                <w:rFonts w:cs="Arial"/>
              </w:rPr>
            </w:pPr>
            <w:r w:rsidRPr="00B77E1D">
              <w:rPr>
                <w:rFonts w:cs="Arial"/>
              </w:rPr>
              <w:t>Write for a defined context</w:t>
            </w:r>
          </w:p>
        </w:tc>
        <w:tc>
          <w:tcPr>
            <w:tcW w:w="958" w:type="dxa"/>
            <w:vAlign w:val="center"/>
          </w:tcPr>
          <w:p w14:paraId="0FA6DA02" w14:textId="77777777" w:rsidR="000B7B6B" w:rsidRPr="00B77E1D" w:rsidRDefault="000B7B6B" w:rsidP="00325FAE">
            <w:pPr>
              <w:spacing w:before="60" w:after="60"/>
              <w:jc w:val="center"/>
              <w:rPr>
                <w:rFonts w:cs="Arial"/>
              </w:rPr>
            </w:pPr>
            <w:r w:rsidRPr="00B77E1D">
              <w:rPr>
                <w:rFonts w:cs="Arial"/>
              </w:rPr>
              <w:t>2</w:t>
            </w:r>
          </w:p>
        </w:tc>
        <w:tc>
          <w:tcPr>
            <w:tcW w:w="858" w:type="dxa"/>
            <w:vAlign w:val="center"/>
          </w:tcPr>
          <w:p w14:paraId="0F063CEC" w14:textId="77777777" w:rsidR="000B7B6B" w:rsidRPr="00B77E1D" w:rsidRDefault="000B7B6B" w:rsidP="00325FAE">
            <w:pPr>
              <w:spacing w:before="60" w:after="60"/>
              <w:jc w:val="center"/>
              <w:rPr>
                <w:rFonts w:cs="Arial"/>
              </w:rPr>
            </w:pPr>
            <w:r w:rsidRPr="00B77E1D">
              <w:rPr>
                <w:rFonts w:cs="Arial"/>
              </w:rPr>
              <w:t>5</w:t>
            </w:r>
          </w:p>
        </w:tc>
      </w:tr>
      <w:tr w:rsidR="000B7B6B" w:rsidRPr="00B77E1D" w14:paraId="7744944A" w14:textId="77777777" w:rsidTr="00325FAE">
        <w:tc>
          <w:tcPr>
            <w:tcW w:w="0" w:type="auto"/>
            <w:vMerge/>
            <w:vAlign w:val="center"/>
          </w:tcPr>
          <w:p w14:paraId="46E38211" w14:textId="77777777" w:rsidR="000B7B6B" w:rsidRPr="00B77E1D" w:rsidRDefault="000B7B6B" w:rsidP="00325FAE"/>
        </w:tc>
        <w:tc>
          <w:tcPr>
            <w:tcW w:w="1450" w:type="dxa"/>
            <w:vAlign w:val="center"/>
          </w:tcPr>
          <w:p w14:paraId="2101A39D" w14:textId="77777777" w:rsidR="000B7B6B" w:rsidRPr="00B77E1D" w:rsidRDefault="000B7B6B" w:rsidP="00325FAE">
            <w:pPr>
              <w:spacing w:before="60" w:after="60"/>
              <w:rPr>
                <w:rFonts w:cs="Arial"/>
              </w:rPr>
            </w:pPr>
            <w:r w:rsidRPr="00B77E1D">
              <w:rPr>
                <w:rFonts w:cs="Arial"/>
              </w:rPr>
              <w:t>Fundamental</w:t>
            </w:r>
          </w:p>
        </w:tc>
        <w:tc>
          <w:tcPr>
            <w:tcW w:w="993" w:type="dxa"/>
            <w:vAlign w:val="center"/>
          </w:tcPr>
          <w:p w14:paraId="56EE84EB" w14:textId="77777777" w:rsidR="000B7B6B" w:rsidRPr="00B77E1D" w:rsidRDefault="007403C0" w:rsidP="00325FAE">
            <w:pPr>
              <w:spacing w:before="60" w:after="60"/>
              <w:jc w:val="center"/>
              <w:rPr>
                <w:rFonts w:cs="Arial"/>
              </w:rPr>
            </w:pPr>
            <w:r>
              <w:rPr>
                <w:rFonts w:cs="Arial"/>
              </w:rPr>
              <w:t>8962</w:t>
            </w:r>
          </w:p>
        </w:tc>
        <w:tc>
          <w:tcPr>
            <w:tcW w:w="3182" w:type="dxa"/>
            <w:vAlign w:val="center"/>
          </w:tcPr>
          <w:p w14:paraId="176DFEC5" w14:textId="77777777" w:rsidR="000B7B6B" w:rsidRPr="00B77E1D" w:rsidRDefault="000B7B6B" w:rsidP="00325FAE">
            <w:pPr>
              <w:spacing w:before="60" w:after="60"/>
              <w:rPr>
                <w:rFonts w:cs="Arial"/>
              </w:rPr>
            </w:pPr>
            <w:r w:rsidRPr="00B77E1D">
              <w:rPr>
                <w:rFonts w:cs="Arial"/>
              </w:rPr>
              <w:t>Maintain and adapt oral communication</w:t>
            </w:r>
          </w:p>
        </w:tc>
        <w:tc>
          <w:tcPr>
            <w:tcW w:w="958" w:type="dxa"/>
            <w:vAlign w:val="center"/>
          </w:tcPr>
          <w:p w14:paraId="71D38569" w14:textId="77777777" w:rsidR="000B7B6B" w:rsidRPr="00B77E1D" w:rsidRDefault="000B7B6B" w:rsidP="00325FAE">
            <w:pPr>
              <w:spacing w:before="60" w:after="60"/>
              <w:jc w:val="center"/>
              <w:rPr>
                <w:rFonts w:cs="Arial"/>
              </w:rPr>
            </w:pPr>
            <w:r w:rsidRPr="00B77E1D">
              <w:rPr>
                <w:rFonts w:cs="Arial"/>
              </w:rPr>
              <w:t>2</w:t>
            </w:r>
          </w:p>
        </w:tc>
        <w:tc>
          <w:tcPr>
            <w:tcW w:w="858" w:type="dxa"/>
            <w:vAlign w:val="center"/>
          </w:tcPr>
          <w:p w14:paraId="5AB1EFAD" w14:textId="77777777" w:rsidR="000B7B6B" w:rsidRPr="00B77E1D" w:rsidRDefault="000B7B6B" w:rsidP="00325FAE">
            <w:pPr>
              <w:spacing w:before="60" w:after="60"/>
              <w:jc w:val="center"/>
              <w:rPr>
                <w:rFonts w:cs="Arial"/>
              </w:rPr>
            </w:pPr>
            <w:r w:rsidRPr="00B77E1D">
              <w:rPr>
                <w:rFonts w:cs="Arial"/>
              </w:rPr>
              <w:t>5</w:t>
            </w:r>
          </w:p>
        </w:tc>
      </w:tr>
      <w:tr w:rsidR="000B7B6B" w:rsidRPr="00B77E1D" w14:paraId="4A61FC44" w14:textId="77777777" w:rsidTr="00325FAE">
        <w:tc>
          <w:tcPr>
            <w:tcW w:w="0" w:type="auto"/>
            <w:vMerge/>
            <w:vAlign w:val="center"/>
          </w:tcPr>
          <w:p w14:paraId="1CF9CFEC" w14:textId="77777777" w:rsidR="000B7B6B" w:rsidRPr="00B77E1D" w:rsidRDefault="000B7B6B" w:rsidP="00325FAE"/>
        </w:tc>
        <w:tc>
          <w:tcPr>
            <w:tcW w:w="1450" w:type="dxa"/>
            <w:vAlign w:val="center"/>
          </w:tcPr>
          <w:p w14:paraId="36AA6016" w14:textId="77777777" w:rsidR="000B7B6B" w:rsidRPr="00B77E1D" w:rsidRDefault="000B7B6B" w:rsidP="00325FAE">
            <w:pPr>
              <w:spacing w:before="60" w:after="60"/>
              <w:rPr>
                <w:rFonts w:cs="Arial"/>
              </w:rPr>
            </w:pPr>
            <w:r w:rsidRPr="00B77E1D">
              <w:rPr>
                <w:rFonts w:cs="Arial"/>
              </w:rPr>
              <w:t>Fundamental</w:t>
            </w:r>
          </w:p>
        </w:tc>
        <w:tc>
          <w:tcPr>
            <w:tcW w:w="993" w:type="dxa"/>
            <w:vAlign w:val="center"/>
          </w:tcPr>
          <w:p w14:paraId="4134ED2E" w14:textId="77777777" w:rsidR="000B7B6B" w:rsidRPr="00B77E1D" w:rsidRDefault="007403C0" w:rsidP="00325FAE">
            <w:pPr>
              <w:spacing w:before="60" w:after="60"/>
              <w:jc w:val="center"/>
              <w:rPr>
                <w:rFonts w:cs="Arial"/>
              </w:rPr>
            </w:pPr>
            <w:r>
              <w:rPr>
                <w:rFonts w:cs="Arial"/>
              </w:rPr>
              <w:t>8967</w:t>
            </w:r>
          </w:p>
        </w:tc>
        <w:tc>
          <w:tcPr>
            <w:tcW w:w="3182" w:type="dxa"/>
            <w:vAlign w:val="center"/>
          </w:tcPr>
          <w:p w14:paraId="267BD89A" w14:textId="77777777" w:rsidR="000B7B6B" w:rsidRPr="00B77E1D" w:rsidRDefault="000B7B6B" w:rsidP="00325FAE">
            <w:pPr>
              <w:spacing w:before="60" w:after="60"/>
              <w:rPr>
                <w:rFonts w:cs="Arial"/>
              </w:rPr>
            </w:pPr>
            <w:r w:rsidRPr="00B77E1D">
              <w:rPr>
                <w:rFonts w:cs="Arial"/>
              </w:rPr>
              <w:t>Use language in occupational learning</w:t>
            </w:r>
          </w:p>
        </w:tc>
        <w:tc>
          <w:tcPr>
            <w:tcW w:w="958" w:type="dxa"/>
            <w:vAlign w:val="center"/>
          </w:tcPr>
          <w:p w14:paraId="78314C15" w14:textId="77777777" w:rsidR="000B7B6B" w:rsidRPr="00B77E1D" w:rsidRDefault="000B7B6B" w:rsidP="00325FAE">
            <w:pPr>
              <w:spacing w:before="60" w:after="60"/>
              <w:jc w:val="center"/>
              <w:rPr>
                <w:rFonts w:cs="Arial"/>
              </w:rPr>
            </w:pPr>
            <w:r w:rsidRPr="00B77E1D">
              <w:rPr>
                <w:rFonts w:cs="Arial"/>
              </w:rPr>
              <w:t>2</w:t>
            </w:r>
          </w:p>
        </w:tc>
        <w:tc>
          <w:tcPr>
            <w:tcW w:w="858" w:type="dxa"/>
            <w:vAlign w:val="center"/>
          </w:tcPr>
          <w:p w14:paraId="1640AE0E" w14:textId="77777777" w:rsidR="000B7B6B" w:rsidRPr="00B77E1D" w:rsidRDefault="000B7B6B" w:rsidP="00325FAE">
            <w:pPr>
              <w:spacing w:before="60" w:after="60"/>
              <w:jc w:val="center"/>
              <w:rPr>
                <w:rFonts w:cs="Arial"/>
              </w:rPr>
            </w:pPr>
            <w:r w:rsidRPr="00B77E1D">
              <w:rPr>
                <w:rFonts w:cs="Arial"/>
              </w:rPr>
              <w:t>5</w:t>
            </w:r>
          </w:p>
        </w:tc>
      </w:tr>
      <w:tr w:rsidR="000B7B6B" w:rsidRPr="00B77E1D" w14:paraId="69A015AD" w14:textId="77777777" w:rsidTr="00325FAE">
        <w:tc>
          <w:tcPr>
            <w:tcW w:w="0" w:type="auto"/>
            <w:vMerge/>
            <w:vAlign w:val="center"/>
          </w:tcPr>
          <w:p w14:paraId="2C17AAD9" w14:textId="77777777" w:rsidR="000B7B6B" w:rsidRPr="00B77E1D" w:rsidRDefault="000B7B6B" w:rsidP="00325FAE"/>
        </w:tc>
        <w:tc>
          <w:tcPr>
            <w:tcW w:w="1450" w:type="dxa"/>
            <w:vAlign w:val="center"/>
          </w:tcPr>
          <w:p w14:paraId="2302211F" w14:textId="77777777" w:rsidR="000B7B6B" w:rsidRPr="00B77E1D" w:rsidRDefault="000B7B6B" w:rsidP="00325FAE">
            <w:pPr>
              <w:spacing w:before="60" w:after="60"/>
              <w:rPr>
                <w:rFonts w:cs="Arial"/>
              </w:rPr>
            </w:pPr>
            <w:r w:rsidRPr="00B77E1D">
              <w:rPr>
                <w:rFonts w:cs="Arial"/>
              </w:rPr>
              <w:t>Elective</w:t>
            </w:r>
          </w:p>
        </w:tc>
        <w:tc>
          <w:tcPr>
            <w:tcW w:w="993" w:type="dxa"/>
            <w:vAlign w:val="center"/>
          </w:tcPr>
          <w:p w14:paraId="23BD7762" w14:textId="77777777" w:rsidR="000B7B6B" w:rsidRPr="00B77E1D" w:rsidRDefault="000B7B6B" w:rsidP="00325FAE">
            <w:pPr>
              <w:spacing w:before="60" w:after="60"/>
              <w:jc w:val="center"/>
              <w:rPr>
                <w:rFonts w:cs="Arial"/>
              </w:rPr>
            </w:pPr>
            <w:r w:rsidRPr="00B77E1D">
              <w:rPr>
                <w:rFonts w:cs="Arial"/>
              </w:rPr>
              <w:t>13915</w:t>
            </w:r>
          </w:p>
        </w:tc>
        <w:tc>
          <w:tcPr>
            <w:tcW w:w="3182" w:type="dxa"/>
            <w:vAlign w:val="center"/>
          </w:tcPr>
          <w:p w14:paraId="3699AB44" w14:textId="77777777" w:rsidR="000B7B6B" w:rsidRPr="00B77E1D" w:rsidRDefault="000B7B6B" w:rsidP="00325FAE">
            <w:pPr>
              <w:spacing w:before="60" w:after="60"/>
              <w:rPr>
                <w:rFonts w:cs="Arial"/>
              </w:rPr>
            </w:pPr>
            <w:r w:rsidRPr="00B77E1D">
              <w:rPr>
                <w:rFonts w:cs="Arial"/>
              </w:rPr>
              <w:t>HIV/AIDS</w:t>
            </w:r>
          </w:p>
        </w:tc>
        <w:tc>
          <w:tcPr>
            <w:tcW w:w="958" w:type="dxa"/>
            <w:vAlign w:val="center"/>
          </w:tcPr>
          <w:p w14:paraId="404C202D" w14:textId="77777777" w:rsidR="000B7B6B" w:rsidRPr="00B77E1D" w:rsidRDefault="000B7B6B" w:rsidP="00325FAE">
            <w:pPr>
              <w:spacing w:before="60" w:after="60"/>
              <w:jc w:val="center"/>
              <w:rPr>
                <w:rFonts w:cs="Arial"/>
              </w:rPr>
            </w:pPr>
            <w:r w:rsidRPr="00B77E1D">
              <w:rPr>
                <w:rFonts w:cs="Arial"/>
              </w:rPr>
              <w:t>3</w:t>
            </w:r>
          </w:p>
        </w:tc>
        <w:tc>
          <w:tcPr>
            <w:tcW w:w="858" w:type="dxa"/>
            <w:vAlign w:val="center"/>
          </w:tcPr>
          <w:p w14:paraId="437B3B55" w14:textId="77777777" w:rsidR="000B7B6B" w:rsidRPr="00B77E1D" w:rsidRDefault="000B7B6B" w:rsidP="00325FAE">
            <w:pPr>
              <w:spacing w:before="60" w:after="60"/>
              <w:jc w:val="center"/>
              <w:rPr>
                <w:rFonts w:cs="Arial"/>
              </w:rPr>
            </w:pPr>
            <w:r w:rsidRPr="00B77E1D">
              <w:rPr>
                <w:rFonts w:cs="Arial"/>
              </w:rPr>
              <w:t>4</w:t>
            </w:r>
          </w:p>
        </w:tc>
      </w:tr>
      <w:tr w:rsidR="000B7B6B" w:rsidRPr="00B77E1D" w14:paraId="2DDF4E20" w14:textId="77777777" w:rsidTr="00325FAE">
        <w:trPr>
          <w:trHeight w:val="413"/>
        </w:trPr>
        <w:tc>
          <w:tcPr>
            <w:tcW w:w="0" w:type="auto"/>
            <w:vMerge/>
            <w:vAlign w:val="center"/>
          </w:tcPr>
          <w:p w14:paraId="3D6C79F8" w14:textId="77777777" w:rsidR="000B7B6B" w:rsidRPr="00B77E1D" w:rsidRDefault="000B7B6B" w:rsidP="00325FAE"/>
        </w:tc>
        <w:tc>
          <w:tcPr>
            <w:tcW w:w="1450" w:type="dxa"/>
            <w:vAlign w:val="center"/>
          </w:tcPr>
          <w:p w14:paraId="058FFD0F" w14:textId="77777777" w:rsidR="000B7B6B" w:rsidRPr="00B77E1D" w:rsidRDefault="000B7B6B" w:rsidP="00325FAE"/>
        </w:tc>
        <w:tc>
          <w:tcPr>
            <w:tcW w:w="993" w:type="dxa"/>
            <w:vAlign w:val="center"/>
          </w:tcPr>
          <w:p w14:paraId="7FEBD361" w14:textId="77777777" w:rsidR="000B7B6B" w:rsidRPr="00B77E1D" w:rsidRDefault="000B7B6B" w:rsidP="00325FAE"/>
        </w:tc>
        <w:tc>
          <w:tcPr>
            <w:tcW w:w="3182" w:type="dxa"/>
            <w:vAlign w:val="center"/>
          </w:tcPr>
          <w:p w14:paraId="15193384" w14:textId="77777777" w:rsidR="000B7B6B" w:rsidRPr="00B77E1D" w:rsidRDefault="000B7B6B" w:rsidP="00325FAE">
            <w:pPr>
              <w:rPr>
                <w:b/>
              </w:rPr>
            </w:pPr>
            <w:r w:rsidRPr="00B77E1D">
              <w:rPr>
                <w:b/>
              </w:rPr>
              <w:t xml:space="preserve">TOTAL CREDIT VALUE </w:t>
            </w:r>
          </w:p>
        </w:tc>
        <w:tc>
          <w:tcPr>
            <w:tcW w:w="958" w:type="dxa"/>
            <w:vAlign w:val="center"/>
          </w:tcPr>
          <w:p w14:paraId="02DA0B6D" w14:textId="77777777" w:rsidR="000B7B6B" w:rsidRPr="00B77E1D" w:rsidRDefault="000B7B6B" w:rsidP="00325FAE">
            <w:pPr>
              <w:jc w:val="center"/>
            </w:pPr>
          </w:p>
        </w:tc>
        <w:tc>
          <w:tcPr>
            <w:tcW w:w="858" w:type="dxa"/>
            <w:vAlign w:val="center"/>
          </w:tcPr>
          <w:p w14:paraId="01F4F81E" w14:textId="77777777" w:rsidR="000B7B6B" w:rsidRPr="00B77E1D" w:rsidRDefault="000B7B6B" w:rsidP="00325FAE">
            <w:pPr>
              <w:jc w:val="center"/>
              <w:rPr>
                <w:b/>
              </w:rPr>
            </w:pPr>
            <w:r w:rsidRPr="00B77E1D">
              <w:rPr>
                <w:b/>
              </w:rPr>
              <w:t>24</w:t>
            </w:r>
          </w:p>
        </w:tc>
      </w:tr>
    </w:tbl>
    <w:p w14:paraId="6AC4E714" w14:textId="77777777" w:rsidR="000B7B6B" w:rsidRDefault="000B7B6B" w:rsidP="00950A4D"/>
    <w:p w14:paraId="1EE1CB13" w14:textId="77777777" w:rsidR="00950A4D" w:rsidRPr="00B77E1D" w:rsidRDefault="00950A4D" w:rsidP="000B7B6B">
      <w:pPr>
        <w:pStyle w:val="Heading3"/>
      </w:pPr>
      <w:bookmarkStart w:id="11" w:name="_Toc299877860"/>
      <w:bookmarkStart w:id="12" w:name="_Toc417390007"/>
      <w:r w:rsidRPr="00B77E1D">
        <w:t>Notional Hours Matrix</w:t>
      </w:r>
      <w:bookmarkEnd w:id="11"/>
      <w:bookmarkEnd w:id="12"/>
    </w:p>
    <w:p w14:paraId="57386574" w14:textId="77777777" w:rsidR="00950A4D" w:rsidRPr="00B77E1D" w:rsidRDefault="00950A4D" w:rsidP="00950A4D">
      <w:pPr>
        <w:rPr>
          <w:rFonts w:cs="Tahoma"/>
          <w:i/>
        </w:rPr>
      </w:pPr>
      <w:r w:rsidRPr="00B77E1D">
        <w:rPr>
          <w:rFonts w:cs="Tahoma"/>
          <w:i/>
        </w:rPr>
        <w:t xml:space="preserve">The roll out strategy below indicates the relationship between theory, practical, workplace and FSA component: </w:t>
      </w:r>
    </w:p>
    <w:p w14:paraId="2998ECE8" w14:textId="77777777" w:rsidR="00950A4D" w:rsidRPr="00B77E1D" w:rsidRDefault="00950A4D" w:rsidP="00950A4D"/>
    <w:tbl>
      <w:tblPr>
        <w:tblW w:w="0" w:type="auto"/>
        <w:tblBorders>
          <w:top w:val="thinThickLargeGap" w:sz="24" w:space="0" w:color="C00000"/>
          <w:left w:val="thinThickLargeGap" w:sz="24" w:space="0" w:color="C00000"/>
          <w:bottom w:val="thickThinLargeGap" w:sz="24" w:space="0" w:color="C00000"/>
          <w:right w:val="thickThinLargeGap" w:sz="24" w:space="0" w:color="C00000"/>
          <w:insideH w:val="dotted" w:sz="4" w:space="0" w:color="auto"/>
          <w:insideV w:val="dotted" w:sz="4" w:space="0" w:color="auto"/>
        </w:tblBorders>
        <w:tblLook w:val="04A0" w:firstRow="1" w:lastRow="0" w:firstColumn="1" w:lastColumn="0" w:noHBand="0" w:noVBand="1"/>
      </w:tblPr>
      <w:tblGrid>
        <w:gridCol w:w="1078"/>
        <w:gridCol w:w="911"/>
        <w:gridCol w:w="1051"/>
        <w:gridCol w:w="807"/>
        <w:gridCol w:w="902"/>
        <w:gridCol w:w="1065"/>
        <w:gridCol w:w="779"/>
        <w:gridCol w:w="776"/>
        <w:gridCol w:w="773"/>
        <w:gridCol w:w="854"/>
      </w:tblGrid>
      <w:tr w:rsidR="00950A4D" w:rsidRPr="007F3186" w14:paraId="39047350" w14:textId="77777777" w:rsidTr="00325FAE">
        <w:tc>
          <w:tcPr>
            <w:tcW w:w="1104" w:type="dxa"/>
            <w:vMerge w:val="restart"/>
            <w:tcBorders>
              <w:top w:val="double" w:sz="4" w:space="0" w:color="365F91"/>
              <w:left w:val="double" w:sz="4" w:space="0" w:color="365F91"/>
              <w:bottom w:val="single" w:sz="4" w:space="0" w:color="365F91"/>
              <w:right w:val="single" w:sz="4" w:space="0" w:color="365F91"/>
            </w:tcBorders>
            <w:shd w:val="clear" w:color="auto" w:fill="B8CCE4"/>
          </w:tcPr>
          <w:p w14:paraId="6AC54AFC" w14:textId="77777777" w:rsidR="00950A4D" w:rsidRPr="007F3186" w:rsidRDefault="00950A4D" w:rsidP="007F3186">
            <w:r w:rsidRPr="007F3186">
              <w:t>Learning Unit</w:t>
            </w:r>
          </w:p>
        </w:tc>
        <w:tc>
          <w:tcPr>
            <w:tcW w:w="928"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2DDA830F" w14:textId="77777777" w:rsidR="00950A4D" w:rsidRPr="007F3186" w:rsidRDefault="00950A4D" w:rsidP="007F3186">
            <w:r w:rsidRPr="007F3186">
              <w:t>Credits</w:t>
            </w:r>
          </w:p>
        </w:tc>
        <w:tc>
          <w:tcPr>
            <w:tcW w:w="1068"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32E2A44D" w14:textId="77777777" w:rsidR="00950A4D" w:rsidRPr="007F3186" w:rsidRDefault="00950A4D" w:rsidP="007F3186">
            <w:r w:rsidRPr="007F3186">
              <w:t>Notional Hours</w:t>
            </w:r>
          </w:p>
        </w:tc>
        <w:tc>
          <w:tcPr>
            <w:tcW w:w="851"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3BC5ED3F" w14:textId="77777777" w:rsidR="00950A4D" w:rsidRPr="007F3186" w:rsidRDefault="00950A4D" w:rsidP="007F3186">
            <w:r w:rsidRPr="007F3186">
              <w:t>Days</w:t>
            </w:r>
          </w:p>
        </w:tc>
        <w:tc>
          <w:tcPr>
            <w:tcW w:w="2006" w:type="dxa"/>
            <w:gridSpan w:val="2"/>
            <w:tcBorders>
              <w:top w:val="double" w:sz="4" w:space="0" w:color="365F91"/>
              <w:left w:val="single" w:sz="4" w:space="0" w:color="365F91"/>
              <w:bottom w:val="single" w:sz="4" w:space="0" w:color="365F91"/>
              <w:right w:val="single" w:sz="4" w:space="0" w:color="365F91"/>
            </w:tcBorders>
            <w:shd w:val="clear" w:color="auto" w:fill="B8CCE4"/>
          </w:tcPr>
          <w:p w14:paraId="332B6A78" w14:textId="77777777" w:rsidR="00950A4D" w:rsidRPr="007F3186" w:rsidRDefault="00950A4D" w:rsidP="007F3186">
            <w:r w:rsidRPr="007F3186">
              <w:t>Contact Session</w:t>
            </w:r>
          </w:p>
          <w:p w14:paraId="23A05C9B" w14:textId="77777777" w:rsidR="00950A4D" w:rsidRPr="007F3186" w:rsidRDefault="00950A4D" w:rsidP="007F3186">
            <w:r w:rsidRPr="007F3186">
              <w:t>30%</w:t>
            </w:r>
          </w:p>
        </w:tc>
        <w:tc>
          <w:tcPr>
            <w:tcW w:w="1629" w:type="dxa"/>
            <w:gridSpan w:val="2"/>
            <w:tcBorders>
              <w:top w:val="double" w:sz="4" w:space="0" w:color="365F91"/>
              <w:left w:val="single" w:sz="4" w:space="0" w:color="365F91"/>
              <w:bottom w:val="single" w:sz="4" w:space="0" w:color="365F91"/>
              <w:right w:val="single" w:sz="4" w:space="0" w:color="365F91"/>
            </w:tcBorders>
            <w:shd w:val="clear" w:color="auto" w:fill="B8CCE4"/>
          </w:tcPr>
          <w:p w14:paraId="5A0D6612" w14:textId="77777777" w:rsidR="00950A4D" w:rsidRPr="007F3186" w:rsidRDefault="00950A4D" w:rsidP="007F3186">
            <w:r w:rsidRPr="007F3186">
              <w:t>Experiential Learning</w:t>
            </w:r>
          </w:p>
          <w:p w14:paraId="4F11B07B" w14:textId="77777777" w:rsidR="00950A4D" w:rsidRPr="007F3186" w:rsidRDefault="00950A4D" w:rsidP="007F3186">
            <w:r w:rsidRPr="007F3186">
              <w:t>70%</w:t>
            </w:r>
          </w:p>
        </w:tc>
        <w:tc>
          <w:tcPr>
            <w:tcW w:w="787"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74AC46C2" w14:textId="77777777" w:rsidR="00950A4D" w:rsidRPr="007F3186" w:rsidRDefault="00950A4D" w:rsidP="007F3186">
            <w:r w:rsidRPr="007F3186">
              <w:t>FSA</w:t>
            </w:r>
          </w:p>
        </w:tc>
        <w:tc>
          <w:tcPr>
            <w:tcW w:w="869" w:type="dxa"/>
            <w:vMerge w:val="restart"/>
            <w:tcBorders>
              <w:top w:val="double" w:sz="4" w:space="0" w:color="365F91"/>
              <w:left w:val="single" w:sz="4" w:space="0" w:color="365F91"/>
              <w:bottom w:val="single" w:sz="4" w:space="0" w:color="365F91"/>
              <w:right w:val="double" w:sz="4" w:space="0" w:color="365F91"/>
            </w:tcBorders>
            <w:shd w:val="clear" w:color="auto" w:fill="B8CCE4"/>
          </w:tcPr>
          <w:p w14:paraId="102365C8" w14:textId="77777777" w:rsidR="00950A4D" w:rsidRPr="007F3186" w:rsidRDefault="00950A4D" w:rsidP="007F3186">
            <w:r w:rsidRPr="007F3186">
              <w:t>TOTAL</w:t>
            </w:r>
          </w:p>
        </w:tc>
      </w:tr>
      <w:tr w:rsidR="00950A4D" w:rsidRPr="007F3186" w14:paraId="1D76073A" w14:textId="77777777" w:rsidTr="00325FAE">
        <w:tc>
          <w:tcPr>
            <w:tcW w:w="1104" w:type="dxa"/>
            <w:vMerge/>
            <w:tcBorders>
              <w:top w:val="single" w:sz="4" w:space="0" w:color="365F91"/>
              <w:left w:val="double" w:sz="4" w:space="0" w:color="365F91"/>
              <w:bottom w:val="single" w:sz="4" w:space="0" w:color="365F91"/>
              <w:right w:val="single" w:sz="4" w:space="0" w:color="365F91"/>
            </w:tcBorders>
          </w:tcPr>
          <w:p w14:paraId="7AC88CBD" w14:textId="77777777" w:rsidR="00950A4D" w:rsidRPr="007F3186" w:rsidRDefault="00950A4D" w:rsidP="007F3186"/>
        </w:tc>
        <w:tc>
          <w:tcPr>
            <w:tcW w:w="928" w:type="dxa"/>
            <w:vMerge/>
            <w:tcBorders>
              <w:top w:val="single" w:sz="4" w:space="0" w:color="365F91"/>
              <w:left w:val="single" w:sz="4" w:space="0" w:color="365F91"/>
              <w:bottom w:val="single" w:sz="4" w:space="0" w:color="365F91"/>
              <w:right w:val="single" w:sz="4" w:space="0" w:color="365F91"/>
            </w:tcBorders>
          </w:tcPr>
          <w:p w14:paraId="7ACC3634" w14:textId="77777777" w:rsidR="00950A4D" w:rsidRPr="007F3186" w:rsidRDefault="00950A4D" w:rsidP="007F3186"/>
        </w:tc>
        <w:tc>
          <w:tcPr>
            <w:tcW w:w="1068" w:type="dxa"/>
            <w:vMerge/>
            <w:tcBorders>
              <w:top w:val="single" w:sz="4" w:space="0" w:color="365F91"/>
              <w:left w:val="single" w:sz="4" w:space="0" w:color="365F91"/>
              <w:bottom w:val="single" w:sz="4" w:space="0" w:color="365F91"/>
              <w:right w:val="single" w:sz="4" w:space="0" w:color="365F91"/>
            </w:tcBorders>
          </w:tcPr>
          <w:p w14:paraId="0748595D" w14:textId="77777777" w:rsidR="00950A4D" w:rsidRPr="007F3186" w:rsidRDefault="00950A4D" w:rsidP="007F3186"/>
        </w:tc>
        <w:tc>
          <w:tcPr>
            <w:tcW w:w="851" w:type="dxa"/>
            <w:vMerge/>
            <w:tcBorders>
              <w:top w:val="single" w:sz="4" w:space="0" w:color="365F91"/>
              <w:left w:val="single" w:sz="4" w:space="0" w:color="365F91"/>
              <w:bottom w:val="single" w:sz="4" w:space="0" w:color="365F91"/>
              <w:right w:val="single" w:sz="4" w:space="0" w:color="365F91"/>
            </w:tcBorders>
          </w:tcPr>
          <w:p w14:paraId="7D98EA9F" w14:textId="77777777" w:rsidR="00950A4D" w:rsidRPr="007F3186" w:rsidRDefault="00950A4D" w:rsidP="007F3186"/>
        </w:tc>
        <w:tc>
          <w:tcPr>
            <w:tcW w:w="918" w:type="dxa"/>
            <w:tcBorders>
              <w:top w:val="single" w:sz="4" w:space="0" w:color="365F91"/>
              <w:left w:val="single" w:sz="4" w:space="0" w:color="365F91"/>
              <w:bottom w:val="single" w:sz="4" w:space="0" w:color="365F91"/>
              <w:right w:val="single" w:sz="4" w:space="0" w:color="365F91"/>
            </w:tcBorders>
            <w:shd w:val="clear" w:color="auto" w:fill="B8CCE4"/>
          </w:tcPr>
          <w:p w14:paraId="6E6DCB8C" w14:textId="77777777" w:rsidR="00950A4D" w:rsidRPr="007F3186" w:rsidRDefault="00950A4D" w:rsidP="007F3186">
            <w:r w:rsidRPr="007F3186">
              <w:t>Theory</w:t>
            </w:r>
          </w:p>
          <w:p w14:paraId="0526A862" w14:textId="77777777" w:rsidR="00950A4D" w:rsidRPr="007F3186" w:rsidRDefault="00950A4D" w:rsidP="007F3186"/>
        </w:tc>
        <w:tc>
          <w:tcPr>
            <w:tcW w:w="1088" w:type="dxa"/>
            <w:tcBorders>
              <w:top w:val="single" w:sz="4" w:space="0" w:color="365F91"/>
              <w:left w:val="single" w:sz="4" w:space="0" w:color="365F91"/>
              <w:bottom w:val="single" w:sz="4" w:space="0" w:color="365F91"/>
              <w:right w:val="single" w:sz="4" w:space="0" w:color="365F91"/>
            </w:tcBorders>
            <w:shd w:val="clear" w:color="auto" w:fill="B8CCE4"/>
          </w:tcPr>
          <w:p w14:paraId="37166815" w14:textId="77777777" w:rsidR="00950A4D" w:rsidRPr="007F3186" w:rsidRDefault="00950A4D" w:rsidP="007F3186">
            <w:r w:rsidRPr="007F3186">
              <w:t>Practical</w:t>
            </w:r>
          </w:p>
          <w:p w14:paraId="71A3B51C" w14:textId="77777777" w:rsidR="00950A4D" w:rsidRPr="007F3186" w:rsidRDefault="00950A4D" w:rsidP="007F3186"/>
        </w:tc>
        <w:tc>
          <w:tcPr>
            <w:tcW w:w="816" w:type="dxa"/>
            <w:tcBorders>
              <w:top w:val="single" w:sz="4" w:space="0" w:color="365F91"/>
              <w:left w:val="single" w:sz="4" w:space="0" w:color="365F91"/>
              <w:bottom w:val="single" w:sz="4" w:space="0" w:color="365F91"/>
              <w:right w:val="single" w:sz="4" w:space="0" w:color="365F91"/>
            </w:tcBorders>
            <w:shd w:val="clear" w:color="auto" w:fill="B8CCE4"/>
          </w:tcPr>
          <w:p w14:paraId="3067D7F4" w14:textId="77777777" w:rsidR="00950A4D" w:rsidRPr="007F3186" w:rsidRDefault="00950A4D" w:rsidP="007F3186">
            <w:r w:rsidRPr="007F3186">
              <w:t>WPE</w:t>
            </w:r>
          </w:p>
        </w:tc>
        <w:tc>
          <w:tcPr>
            <w:tcW w:w="813" w:type="dxa"/>
            <w:tcBorders>
              <w:top w:val="single" w:sz="4" w:space="0" w:color="365F91"/>
              <w:left w:val="single" w:sz="4" w:space="0" w:color="365F91"/>
              <w:bottom w:val="single" w:sz="4" w:space="0" w:color="365F91"/>
              <w:right w:val="single" w:sz="4" w:space="0" w:color="365F91"/>
            </w:tcBorders>
            <w:shd w:val="clear" w:color="auto" w:fill="B8CCE4"/>
          </w:tcPr>
          <w:p w14:paraId="1AD46AF5" w14:textId="77777777" w:rsidR="00950A4D" w:rsidRPr="007F3186" w:rsidRDefault="00950A4D" w:rsidP="007F3186">
            <w:r w:rsidRPr="007F3186">
              <w:t>Ass Prep</w:t>
            </w:r>
          </w:p>
        </w:tc>
        <w:tc>
          <w:tcPr>
            <w:tcW w:w="787" w:type="dxa"/>
            <w:vMerge/>
            <w:tcBorders>
              <w:top w:val="single" w:sz="4" w:space="0" w:color="365F91"/>
              <w:left w:val="single" w:sz="4" w:space="0" w:color="365F91"/>
              <w:bottom w:val="single" w:sz="4" w:space="0" w:color="365F91"/>
              <w:right w:val="single" w:sz="4" w:space="0" w:color="365F91"/>
            </w:tcBorders>
          </w:tcPr>
          <w:p w14:paraId="6217FF23" w14:textId="77777777" w:rsidR="00950A4D" w:rsidRPr="007F3186" w:rsidRDefault="00950A4D" w:rsidP="007F3186"/>
        </w:tc>
        <w:tc>
          <w:tcPr>
            <w:tcW w:w="869" w:type="dxa"/>
            <w:vMerge/>
            <w:tcBorders>
              <w:top w:val="single" w:sz="4" w:space="0" w:color="365F91"/>
              <w:left w:val="single" w:sz="4" w:space="0" w:color="365F91"/>
              <w:bottom w:val="single" w:sz="4" w:space="0" w:color="365F91"/>
              <w:right w:val="double" w:sz="4" w:space="0" w:color="365F91"/>
            </w:tcBorders>
          </w:tcPr>
          <w:p w14:paraId="4DA3BC27" w14:textId="77777777" w:rsidR="00950A4D" w:rsidRPr="007F3186" w:rsidRDefault="00950A4D" w:rsidP="007F3186"/>
        </w:tc>
      </w:tr>
      <w:tr w:rsidR="00950A4D" w:rsidRPr="007F3186" w14:paraId="2B5B61AA" w14:textId="77777777" w:rsidTr="00325FAE">
        <w:tc>
          <w:tcPr>
            <w:tcW w:w="1104" w:type="dxa"/>
            <w:tcBorders>
              <w:top w:val="single" w:sz="4" w:space="0" w:color="365F91"/>
              <w:left w:val="double" w:sz="4" w:space="0" w:color="365F91"/>
              <w:bottom w:val="single" w:sz="4" w:space="0" w:color="365F91"/>
              <w:right w:val="single" w:sz="4" w:space="0" w:color="365F91"/>
            </w:tcBorders>
            <w:vAlign w:val="bottom"/>
          </w:tcPr>
          <w:p w14:paraId="53FFF47E" w14:textId="77777777" w:rsidR="00950A4D" w:rsidRPr="007F3186" w:rsidRDefault="006262B9" w:rsidP="007F3186">
            <w:r w:rsidRPr="007F3186">
              <w:t>8963</w:t>
            </w:r>
          </w:p>
        </w:tc>
        <w:tc>
          <w:tcPr>
            <w:tcW w:w="928" w:type="dxa"/>
            <w:tcBorders>
              <w:top w:val="single" w:sz="4" w:space="0" w:color="365F91"/>
              <w:left w:val="single" w:sz="4" w:space="0" w:color="365F91"/>
              <w:bottom w:val="single" w:sz="4" w:space="0" w:color="365F91"/>
              <w:right w:val="single" w:sz="4" w:space="0" w:color="365F91"/>
            </w:tcBorders>
            <w:vAlign w:val="bottom"/>
          </w:tcPr>
          <w:p w14:paraId="1D535700" w14:textId="77777777" w:rsidR="00950A4D" w:rsidRPr="007F3186" w:rsidRDefault="00950A4D" w:rsidP="007F3186">
            <w:r w:rsidRPr="007F3186">
              <w:t>5</w:t>
            </w:r>
          </w:p>
        </w:tc>
        <w:tc>
          <w:tcPr>
            <w:tcW w:w="1068" w:type="dxa"/>
            <w:tcBorders>
              <w:top w:val="single" w:sz="4" w:space="0" w:color="365F91"/>
              <w:left w:val="single" w:sz="4" w:space="0" w:color="365F91"/>
              <w:bottom w:val="single" w:sz="4" w:space="0" w:color="365F91"/>
              <w:right w:val="single" w:sz="4" w:space="0" w:color="365F91"/>
            </w:tcBorders>
            <w:vAlign w:val="center"/>
          </w:tcPr>
          <w:p w14:paraId="213D4A95" w14:textId="77777777" w:rsidR="00950A4D" w:rsidRPr="007F3186" w:rsidRDefault="00950A4D" w:rsidP="007F3186">
            <w:r w:rsidRPr="007F3186">
              <w:t>50</w:t>
            </w:r>
          </w:p>
        </w:tc>
        <w:tc>
          <w:tcPr>
            <w:tcW w:w="851" w:type="dxa"/>
            <w:tcBorders>
              <w:top w:val="single" w:sz="4" w:space="0" w:color="365F91"/>
              <w:left w:val="single" w:sz="4" w:space="0" w:color="365F91"/>
              <w:bottom w:val="single" w:sz="4" w:space="0" w:color="365F91"/>
              <w:right w:val="single" w:sz="4" w:space="0" w:color="365F91"/>
            </w:tcBorders>
            <w:vAlign w:val="center"/>
          </w:tcPr>
          <w:p w14:paraId="4762F6B8" w14:textId="77777777" w:rsidR="00950A4D" w:rsidRPr="007F3186" w:rsidRDefault="00B5747C" w:rsidP="007F3186">
            <w:r w:rsidRPr="007F3186">
              <w:t>6.25</w:t>
            </w:r>
          </w:p>
        </w:tc>
        <w:tc>
          <w:tcPr>
            <w:tcW w:w="918" w:type="dxa"/>
            <w:tcBorders>
              <w:top w:val="single" w:sz="4" w:space="0" w:color="365F91"/>
              <w:left w:val="single" w:sz="4" w:space="0" w:color="365F91"/>
              <w:bottom w:val="single" w:sz="4" w:space="0" w:color="365F91"/>
              <w:right w:val="single" w:sz="4" w:space="0" w:color="365F91"/>
            </w:tcBorders>
            <w:vAlign w:val="center"/>
          </w:tcPr>
          <w:p w14:paraId="3A9FBA59" w14:textId="77777777" w:rsidR="00950A4D" w:rsidRPr="007F3186" w:rsidRDefault="00B5747C" w:rsidP="007F3186">
            <w:r w:rsidRPr="007F3186">
              <w:t>1.5</w:t>
            </w:r>
          </w:p>
        </w:tc>
        <w:tc>
          <w:tcPr>
            <w:tcW w:w="1088" w:type="dxa"/>
            <w:tcBorders>
              <w:top w:val="single" w:sz="4" w:space="0" w:color="365F91"/>
              <w:left w:val="single" w:sz="4" w:space="0" w:color="365F91"/>
              <w:bottom w:val="single" w:sz="4" w:space="0" w:color="365F91"/>
              <w:right w:val="single" w:sz="4" w:space="0" w:color="365F91"/>
            </w:tcBorders>
            <w:vAlign w:val="center"/>
          </w:tcPr>
          <w:p w14:paraId="1CBCC971" w14:textId="77777777" w:rsidR="00950A4D" w:rsidRPr="007F3186" w:rsidRDefault="00B5747C" w:rsidP="007F3186">
            <w:r w:rsidRPr="007F3186">
              <w:t>0.375</w:t>
            </w:r>
          </w:p>
        </w:tc>
        <w:tc>
          <w:tcPr>
            <w:tcW w:w="816" w:type="dxa"/>
            <w:tcBorders>
              <w:top w:val="single" w:sz="4" w:space="0" w:color="365F91"/>
              <w:left w:val="single" w:sz="4" w:space="0" w:color="365F91"/>
              <w:bottom w:val="single" w:sz="4" w:space="0" w:color="365F91"/>
              <w:right w:val="single" w:sz="4" w:space="0" w:color="365F91"/>
            </w:tcBorders>
            <w:vAlign w:val="center"/>
          </w:tcPr>
          <w:p w14:paraId="1188B71D" w14:textId="77777777" w:rsidR="00950A4D" w:rsidRPr="007F3186" w:rsidRDefault="007F3186" w:rsidP="007F3186">
            <w:r>
              <w:t>4</w:t>
            </w:r>
          </w:p>
        </w:tc>
        <w:tc>
          <w:tcPr>
            <w:tcW w:w="813" w:type="dxa"/>
            <w:tcBorders>
              <w:top w:val="single" w:sz="4" w:space="0" w:color="365F91"/>
              <w:left w:val="single" w:sz="4" w:space="0" w:color="365F91"/>
              <w:bottom w:val="single" w:sz="4" w:space="0" w:color="365F91"/>
              <w:right w:val="single" w:sz="4" w:space="0" w:color="365F91"/>
            </w:tcBorders>
            <w:vAlign w:val="center"/>
          </w:tcPr>
          <w:p w14:paraId="44E59CD1" w14:textId="77777777" w:rsidR="00950A4D" w:rsidRPr="007F3186" w:rsidRDefault="007F3186" w:rsidP="007F3186">
            <w:r>
              <w:rPr>
                <w:sz w:val="24"/>
                <w:szCs w:val="24"/>
              </w:rPr>
              <w:t>0.3</w:t>
            </w:r>
          </w:p>
        </w:tc>
        <w:tc>
          <w:tcPr>
            <w:tcW w:w="787" w:type="dxa"/>
            <w:tcBorders>
              <w:top w:val="single" w:sz="4" w:space="0" w:color="365F91"/>
              <w:left w:val="single" w:sz="4" w:space="0" w:color="365F91"/>
              <w:bottom w:val="single" w:sz="4" w:space="0" w:color="365F91"/>
              <w:right w:val="single" w:sz="4" w:space="0" w:color="365F91"/>
            </w:tcBorders>
            <w:vAlign w:val="center"/>
          </w:tcPr>
          <w:p w14:paraId="37BDCA21" w14:textId="77777777" w:rsidR="00950A4D" w:rsidRPr="007F3186" w:rsidRDefault="00B5747C" w:rsidP="007F3186">
            <w:r w:rsidRPr="007F3186">
              <w:t>0.075</w:t>
            </w:r>
          </w:p>
        </w:tc>
        <w:tc>
          <w:tcPr>
            <w:tcW w:w="869" w:type="dxa"/>
            <w:tcBorders>
              <w:top w:val="single" w:sz="4" w:space="0" w:color="365F91"/>
              <w:left w:val="single" w:sz="4" w:space="0" w:color="365F91"/>
              <w:bottom w:val="single" w:sz="4" w:space="0" w:color="365F91"/>
              <w:right w:val="double" w:sz="4" w:space="0" w:color="365F91"/>
            </w:tcBorders>
            <w:vAlign w:val="center"/>
          </w:tcPr>
          <w:p w14:paraId="0700236B" w14:textId="77777777" w:rsidR="00950A4D" w:rsidRPr="007F3186" w:rsidRDefault="00B5747C" w:rsidP="007F3186">
            <w:r w:rsidRPr="007F3186">
              <w:t>6.25</w:t>
            </w:r>
          </w:p>
        </w:tc>
      </w:tr>
      <w:tr w:rsidR="00950A4D" w:rsidRPr="007F3186" w14:paraId="7C097922" w14:textId="77777777" w:rsidTr="00325FAE">
        <w:tc>
          <w:tcPr>
            <w:tcW w:w="1104" w:type="dxa"/>
            <w:tcBorders>
              <w:top w:val="single" w:sz="4" w:space="0" w:color="365F91"/>
              <w:left w:val="double" w:sz="4" w:space="0" w:color="365F91"/>
              <w:bottom w:val="single" w:sz="4" w:space="0" w:color="365F91"/>
              <w:right w:val="single" w:sz="4" w:space="0" w:color="365F91"/>
            </w:tcBorders>
            <w:vAlign w:val="bottom"/>
          </w:tcPr>
          <w:p w14:paraId="6BBE8D86" w14:textId="77777777" w:rsidR="00950A4D" w:rsidRPr="007F3186" w:rsidRDefault="006262B9" w:rsidP="007F3186">
            <w:r w:rsidRPr="007F3186">
              <w:t>8964</w:t>
            </w:r>
          </w:p>
        </w:tc>
        <w:tc>
          <w:tcPr>
            <w:tcW w:w="928" w:type="dxa"/>
            <w:tcBorders>
              <w:top w:val="single" w:sz="4" w:space="0" w:color="365F91"/>
              <w:left w:val="single" w:sz="4" w:space="0" w:color="365F91"/>
              <w:bottom w:val="single" w:sz="4" w:space="0" w:color="365F91"/>
              <w:right w:val="single" w:sz="4" w:space="0" w:color="365F91"/>
            </w:tcBorders>
            <w:vAlign w:val="bottom"/>
          </w:tcPr>
          <w:p w14:paraId="0848348F" w14:textId="77777777" w:rsidR="00950A4D" w:rsidRPr="007F3186" w:rsidRDefault="00950A4D" w:rsidP="007F3186">
            <w:r w:rsidRPr="007F3186">
              <w:t>5</w:t>
            </w:r>
          </w:p>
        </w:tc>
        <w:tc>
          <w:tcPr>
            <w:tcW w:w="1068" w:type="dxa"/>
            <w:tcBorders>
              <w:top w:val="single" w:sz="4" w:space="0" w:color="365F91"/>
              <w:left w:val="single" w:sz="4" w:space="0" w:color="365F91"/>
              <w:bottom w:val="single" w:sz="4" w:space="0" w:color="365F91"/>
              <w:right w:val="single" w:sz="4" w:space="0" w:color="365F91"/>
            </w:tcBorders>
            <w:vAlign w:val="center"/>
          </w:tcPr>
          <w:p w14:paraId="5515148F" w14:textId="77777777" w:rsidR="00950A4D" w:rsidRPr="007F3186" w:rsidRDefault="00950A4D" w:rsidP="007F3186">
            <w:r w:rsidRPr="007F3186">
              <w:t>50</w:t>
            </w:r>
          </w:p>
        </w:tc>
        <w:tc>
          <w:tcPr>
            <w:tcW w:w="851" w:type="dxa"/>
            <w:tcBorders>
              <w:top w:val="single" w:sz="4" w:space="0" w:color="365F91"/>
              <w:left w:val="single" w:sz="4" w:space="0" w:color="365F91"/>
              <w:bottom w:val="single" w:sz="4" w:space="0" w:color="365F91"/>
              <w:right w:val="single" w:sz="4" w:space="0" w:color="365F91"/>
            </w:tcBorders>
            <w:vAlign w:val="center"/>
          </w:tcPr>
          <w:p w14:paraId="24C29E26" w14:textId="77777777" w:rsidR="00950A4D" w:rsidRPr="007F3186" w:rsidRDefault="003469B4" w:rsidP="007F3186">
            <w:r w:rsidRPr="007F3186">
              <w:t>6</w:t>
            </w:r>
            <w:r w:rsidR="00950A4D" w:rsidRPr="007F3186">
              <w:t>.</w:t>
            </w:r>
            <w:r w:rsidRPr="007F3186">
              <w:t>2</w:t>
            </w:r>
            <w:r w:rsidR="00950A4D" w:rsidRPr="007F3186">
              <w:t>5</w:t>
            </w:r>
          </w:p>
        </w:tc>
        <w:tc>
          <w:tcPr>
            <w:tcW w:w="918" w:type="dxa"/>
            <w:tcBorders>
              <w:top w:val="single" w:sz="4" w:space="0" w:color="365F91"/>
              <w:left w:val="single" w:sz="4" w:space="0" w:color="365F91"/>
              <w:bottom w:val="single" w:sz="4" w:space="0" w:color="365F91"/>
              <w:right w:val="single" w:sz="4" w:space="0" w:color="365F91"/>
            </w:tcBorders>
            <w:vAlign w:val="center"/>
          </w:tcPr>
          <w:p w14:paraId="5939D65E" w14:textId="77777777" w:rsidR="00950A4D" w:rsidRPr="007F3186" w:rsidRDefault="00B5747C" w:rsidP="007F3186">
            <w:r w:rsidRPr="007F3186">
              <w:t>1</w:t>
            </w:r>
            <w:r w:rsidR="00950A4D" w:rsidRPr="007F3186">
              <w:t>.5</w:t>
            </w:r>
          </w:p>
        </w:tc>
        <w:tc>
          <w:tcPr>
            <w:tcW w:w="1088" w:type="dxa"/>
            <w:tcBorders>
              <w:top w:val="single" w:sz="4" w:space="0" w:color="365F91"/>
              <w:left w:val="single" w:sz="4" w:space="0" w:color="365F91"/>
              <w:bottom w:val="single" w:sz="4" w:space="0" w:color="365F91"/>
              <w:right w:val="single" w:sz="4" w:space="0" w:color="365F91"/>
            </w:tcBorders>
            <w:vAlign w:val="center"/>
          </w:tcPr>
          <w:p w14:paraId="1AE1C7B1" w14:textId="77777777" w:rsidR="00950A4D" w:rsidRPr="007F3186" w:rsidRDefault="00B5747C" w:rsidP="007F3186">
            <w:r w:rsidRPr="007F3186">
              <w:t>0.37</w:t>
            </w:r>
            <w:r w:rsidR="00950A4D" w:rsidRPr="007F3186">
              <w:t>5</w:t>
            </w:r>
          </w:p>
        </w:tc>
        <w:tc>
          <w:tcPr>
            <w:tcW w:w="816" w:type="dxa"/>
            <w:tcBorders>
              <w:top w:val="single" w:sz="4" w:space="0" w:color="365F91"/>
              <w:left w:val="single" w:sz="4" w:space="0" w:color="365F91"/>
              <w:bottom w:val="single" w:sz="4" w:space="0" w:color="365F91"/>
              <w:right w:val="single" w:sz="4" w:space="0" w:color="365F91"/>
            </w:tcBorders>
            <w:vAlign w:val="center"/>
          </w:tcPr>
          <w:p w14:paraId="62B68839" w14:textId="77777777" w:rsidR="00950A4D" w:rsidRPr="007F3186" w:rsidRDefault="007F3186" w:rsidP="007F3186">
            <w:r>
              <w:t>4</w:t>
            </w:r>
          </w:p>
        </w:tc>
        <w:tc>
          <w:tcPr>
            <w:tcW w:w="813" w:type="dxa"/>
            <w:tcBorders>
              <w:top w:val="single" w:sz="4" w:space="0" w:color="365F91"/>
              <w:left w:val="single" w:sz="4" w:space="0" w:color="365F91"/>
              <w:bottom w:val="single" w:sz="4" w:space="0" w:color="365F91"/>
              <w:right w:val="single" w:sz="4" w:space="0" w:color="365F91"/>
            </w:tcBorders>
            <w:vAlign w:val="center"/>
          </w:tcPr>
          <w:p w14:paraId="0F94D205" w14:textId="77777777" w:rsidR="00950A4D" w:rsidRPr="007F3186" w:rsidRDefault="007F3186" w:rsidP="007F3186">
            <w:r>
              <w:t>0.3</w:t>
            </w:r>
          </w:p>
        </w:tc>
        <w:tc>
          <w:tcPr>
            <w:tcW w:w="787" w:type="dxa"/>
            <w:tcBorders>
              <w:top w:val="single" w:sz="4" w:space="0" w:color="365F91"/>
              <w:left w:val="single" w:sz="4" w:space="0" w:color="365F91"/>
              <w:bottom w:val="single" w:sz="4" w:space="0" w:color="365F91"/>
              <w:right w:val="single" w:sz="4" w:space="0" w:color="365F91"/>
            </w:tcBorders>
            <w:vAlign w:val="center"/>
          </w:tcPr>
          <w:p w14:paraId="5B49BF17" w14:textId="77777777" w:rsidR="00950A4D" w:rsidRPr="007F3186" w:rsidRDefault="00B5747C" w:rsidP="007F3186">
            <w:r w:rsidRPr="007F3186">
              <w:t>0.075</w:t>
            </w:r>
          </w:p>
        </w:tc>
        <w:tc>
          <w:tcPr>
            <w:tcW w:w="869" w:type="dxa"/>
            <w:tcBorders>
              <w:top w:val="single" w:sz="4" w:space="0" w:color="365F91"/>
              <w:left w:val="single" w:sz="4" w:space="0" w:color="365F91"/>
              <w:bottom w:val="single" w:sz="4" w:space="0" w:color="365F91"/>
              <w:right w:val="double" w:sz="4" w:space="0" w:color="365F91"/>
            </w:tcBorders>
            <w:vAlign w:val="center"/>
          </w:tcPr>
          <w:p w14:paraId="3734B4D1" w14:textId="77777777" w:rsidR="00950A4D" w:rsidRPr="007F3186" w:rsidRDefault="00B5747C" w:rsidP="007F3186">
            <w:r w:rsidRPr="007F3186">
              <w:t>6.25</w:t>
            </w:r>
          </w:p>
        </w:tc>
      </w:tr>
      <w:tr w:rsidR="00950A4D" w:rsidRPr="007F3186" w14:paraId="0A7278DE" w14:textId="77777777" w:rsidTr="00325FAE">
        <w:tc>
          <w:tcPr>
            <w:tcW w:w="1104" w:type="dxa"/>
            <w:tcBorders>
              <w:top w:val="single" w:sz="4" w:space="0" w:color="365F91"/>
              <w:left w:val="double" w:sz="4" w:space="0" w:color="365F91"/>
              <w:bottom w:val="single" w:sz="4" w:space="0" w:color="365F91"/>
              <w:right w:val="single" w:sz="4" w:space="0" w:color="365F91"/>
            </w:tcBorders>
            <w:vAlign w:val="bottom"/>
          </w:tcPr>
          <w:p w14:paraId="12790AEF" w14:textId="77777777" w:rsidR="00950A4D" w:rsidRPr="007F3186" w:rsidRDefault="006262B9" w:rsidP="007F3186">
            <w:r w:rsidRPr="007F3186">
              <w:t>8962</w:t>
            </w:r>
          </w:p>
        </w:tc>
        <w:tc>
          <w:tcPr>
            <w:tcW w:w="928" w:type="dxa"/>
            <w:tcBorders>
              <w:top w:val="single" w:sz="4" w:space="0" w:color="365F91"/>
              <w:left w:val="single" w:sz="4" w:space="0" w:color="365F91"/>
              <w:bottom w:val="single" w:sz="4" w:space="0" w:color="365F91"/>
              <w:right w:val="single" w:sz="4" w:space="0" w:color="365F91"/>
            </w:tcBorders>
            <w:vAlign w:val="bottom"/>
          </w:tcPr>
          <w:p w14:paraId="48A536C9" w14:textId="77777777" w:rsidR="00950A4D" w:rsidRPr="007F3186" w:rsidRDefault="00950A4D" w:rsidP="007F3186">
            <w:r w:rsidRPr="007F3186">
              <w:t>5</w:t>
            </w:r>
          </w:p>
        </w:tc>
        <w:tc>
          <w:tcPr>
            <w:tcW w:w="1068" w:type="dxa"/>
            <w:tcBorders>
              <w:top w:val="single" w:sz="4" w:space="0" w:color="365F91"/>
              <w:left w:val="single" w:sz="4" w:space="0" w:color="365F91"/>
              <w:bottom w:val="single" w:sz="4" w:space="0" w:color="365F91"/>
              <w:right w:val="single" w:sz="4" w:space="0" w:color="365F91"/>
            </w:tcBorders>
            <w:vAlign w:val="center"/>
          </w:tcPr>
          <w:p w14:paraId="05338D32" w14:textId="77777777" w:rsidR="00950A4D" w:rsidRPr="007F3186" w:rsidRDefault="00950A4D" w:rsidP="007F3186">
            <w:r w:rsidRPr="007F3186">
              <w:t>50</w:t>
            </w:r>
          </w:p>
        </w:tc>
        <w:tc>
          <w:tcPr>
            <w:tcW w:w="851" w:type="dxa"/>
            <w:tcBorders>
              <w:top w:val="single" w:sz="4" w:space="0" w:color="365F91"/>
              <w:left w:val="single" w:sz="4" w:space="0" w:color="365F91"/>
              <w:bottom w:val="single" w:sz="4" w:space="0" w:color="365F91"/>
              <w:right w:val="single" w:sz="4" w:space="0" w:color="365F91"/>
            </w:tcBorders>
            <w:vAlign w:val="center"/>
          </w:tcPr>
          <w:p w14:paraId="25BC7847" w14:textId="77777777" w:rsidR="00950A4D" w:rsidRPr="007F3186" w:rsidRDefault="003469B4" w:rsidP="007F3186">
            <w:r w:rsidRPr="007F3186">
              <w:t>6.25</w:t>
            </w:r>
          </w:p>
        </w:tc>
        <w:tc>
          <w:tcPr>
            <w:tcW w:w="918" w:type="dxa"/>
            <w:tcBorders>
              <w:top w:val="single" w:sz="4" w:space="0" w:color="365F91"/>
              <w:left w:val="single" w:sz="4" w:space="0" w:color="365F91"/>
              <w:bottom w:val="single" w:sz="4" w:space="0" w:color="365F91"/>
              <w:right w:val="single" w:sz="4" w:space="0" w:color="365F91"/>
            </w:tcBorders>
            <w:vAlign w:val="center"/>
          </w:tcPr>
          <w:p w14:paraId="4A5F0FB6" w14:textId="77777777" w:rsidR="00950A4D" w:rsidRPr="007F3186" w:rsidRDefault="00B5747C" w:rsidP="007F3186">
            <w:r w:rsidRPr="007F3186">
              <w:t>1</w:t>
            </w:r>
            <w:r w:rsidR="00950A4D" w:rsidRPr="007F3186">
              <w:t>.5</w:t>
            </w:r>
          </w:p>
        </w:tc>
        <w:tc>
          <w:tcPr>
            <w:tcW w:w="1088" w:type="dxa"/>
            <w:tcBorders>
              <w:top w:val="single" w:sz="4" w:space="0" w:color="365F91"/>
              <w:left w:val="single" w:sz="4" w:space="0" w:color="365F91"/>
              <w:bottom w:val="single" w:sz="4" w:space="0" w:color="365F91"/>
              <w:right w:val="single" w:sz="4" w:space="0" w:color="365F91"/>
            </w:tcBorders>
            <w:vAlign w:val="center"/>
          </w:tcPr>
          <w:p w14:paraId="3BEAA3BE" w14:textId="77777777" w:rsidR="00950A4D" w:rsidRPr="007F3186" w:rsidRDefault="00B5747C" w:rsidP="007F3186">
            <w:r w:rsidRPr="007F3186">
              <w:t>0.37</w:t>
            </w:r>
            <w:r w:rsidR="00950A4D" w:rsidRPr="007F3186">
              <w:t>5</w:t>
            </w:r>
          </w:p>
        </w:tc>
        <w:tc>
          <w:tcPr>
            <w:tcW w:w="816" w:type="dxa"/>
            <w:tcBorders>
              <w:top w:val="single" w:sz="4" w:space="0" w:color="365F91"/>
              <w:left w:val="single" w:sz="4" w:space="0" w:color="365F91"/>
              <w:bottom w:val="single" w:sz="4" w:space="0" w:color="365F91"/>
              <w:right w:val="single" w:sz="4" w:space="0" w:color="365F91"/>
            </w:tcBorders>
            <w:vAlign w:val="center"/>
          </w:tcPr>
          <w:p w14:paraId="339875B5" w14:textId="77777777" w:rsidR="00950A4D" w:rsidRPr="007F3186" w:rsidRDefault="007F3186" w:rsidP="007F3186">
            <w:r>
              <w:t>4</w:t>
            </w:r>
          </w:p>
        </w:tc>
        <w:tc>
          <w:tcPr>
            <w:tcW w:w="813" w:type="dxa"/>
            <w:tcBorders>
              <w:top w:val="single" w:sz="4" w:space="0" w:color="365F91"/>
              <w:left w:val="single" w:sz="4" w:space="0" w:color="365F91"/>
              <w:bottom w:val="single" w:sz="4" w:space="0" w:color="365F91"/>
              <w:right w:val="single" w:sz="4" w:space="0" w:color="365F91"/>
            </w:tcBorders>
            <w:vAlign w:val="center"/>
          </w:tcPr>
          <w:p w14:paraId="7AE877BE" w14:textId="77777777" w:rsidR="00950A4D" w:rsidRPr="007F3186" w:rsidRDefault="007F3186" w:rsidP="007F3186">
            <w:r>
              <w:t>0.3</w:t>
            </w:r>
          </w:p>
        </w:tc>
        <w:tc>
          <w:tcPr>
            <w:tcW w:w="787" w:type="dxa"/>
            <w:tcBorders>
              <w:top w:val="single" w:sz="4" w:space="0" w:color="365F91"/>
              <w:left w:val="single" w:sz="4" w:space="0" w:color="365F91"/>
              <w:bottom w:val="single" w:sz="4" w:space="0" w:color="365F91"/>
              <w:right w:val="single" w:sz="4" w:space="0" w:color="365F91"/>
            </w:tcBorders>
            <w:vAlign w:val="center"/>
          </w:tcPr>
          <w:p w14:paraId="4346AFCE" w14:textId="77777777" w:rsidR="00950A4D" w:rsidRPr="007F3186" w:rsidRDefault="00B5747C" w:rsidP="007F3186">
            <w:r w:rsidRPr="007F3186">
              <w:t>0.075</w:t>
            </w:r>
          </w:p>
        </w:tc>
        <w:tc>
          <w:tcPr>
            <w:tcW w:w="869" w:type="dxa"/>
            <w:tcBorders>
              <w:top w:val="single" w:sz="4" w:space="0" w:color="365F91"/>
              <w:left w:val="single" w:sz="4" w:space="0" w:color="365F91"/>
              <w:bottom w:val="single" w:sz="4" w:space="0" w:color="365F91"/>
              <w:right w:val="double" w:sz="4" w:space="0" w:color="365F91"/>
            </w:tcBorders>
            <w:vAlign w:val="center"/>
          </w:tcPr>
          <w:p w14:paraId="09D34E60" w14:textId="77777777" w:rsidR="00950A4D" w:rsidRPr="007F3186" w:rsidRDefault="00B5747C" w:rsidP="007F3186">
            <w:r w:rsidRPr="007F3186">
              <w:t>6.25</w:t>
            </w:r>
          </w:p>
        </w:tc>
      </w:tr>
      <w:tr w:rsidR="00950A4D" w:rsidRPr="007F3186" w14:paraId="23B3B20C" w14:textId="77777777" w:rsidTr="00325FAE">
        <w:tc>
          <w:tcPr>
            <w:tcW w:w="1104" w:type="dxa"/>
            <w:tcBorders>
              <w:top w:val="single" w:sz="4" w:space="0" w:color="365F91"/>
              <w:left w:val="double" w:sz="4" w:space="0" w:color="365F91"/>
              <w:bottom w:val="single" w:sz="4" w:space="0" w:color="365F91"/>
              <w:right w:val="single" w:sz="4" w:space="0" w:color="365F91"/>
            </w:tcBorders>
            <w:vAlign w:val="bottom"/>
          </w:tcPr>
          <w:p w14:paraId="649394C5" w14:textId="77777777" w:rsidR="00950A4D" w:rsidRPr="007F3186" w:rsidRDefault="006262B9" w:rsidP="007F3186">
            <w:r w:rsidRPr="007F3186">
              <w:t>8967</w:t>
            </w:r>
          </w:p>
        </w:tc>
        <w:tc>
          <w:tcPr>
            <w:tcW w:w="928" w:type="dxa"/>
            <w:tcBorders>
              <w:top w:val="single" w:sz="4" w:space="0" w:color="365F91"/>
              <w:left w:val="single" w:sz="4" w:space="0" w:color="365F91"/>
              <w:bottom w:val="single" w:sz="4" w:space="0" w:color="365F91"/>
              <w:right w:val="single" w:sz="4" w:space="0" w:color="365F91"/>
            </w:tcBorders>
            <w:vAlign w:val="bottom"/>
          </w:tcPr>
          <w:p w14:paraId="0CBF2548" w14:textId="77777777" w:rsidR="00950A4D" w:rsidRPr="007F3186" w:rsidRDefault="00950A4D" w:rsidP="007F3186">
            <w:r w:rsidRPr="007F3186">
              <w:t>5</w:t>
            </w:r>
          </w:p>
        </w:tc>
        <w:tc>
          <w:tcPr>
            <w:tcW w:w="1068" w:type="dxa"/>
            <w:tcBorders>
              <w:top w:val="single" w:sz="4" w:space="0" w:color="365F91"/>
              <w:left w:val="single" w:sz="4" w:space="0" w:color="365F91"/>
              <w:bottom w:val="single" w:sz="4" w:space="0" w:color="365F91"/>
              <w:right w:val="single" w:sz="4" w:space="0" w:color="365F91"/>
            </w:tcBorders>
            <w:vAlign w:val="center"/>
          </w:tcPr>
          <w:p w14:paraId="1C05FB39" w14:textId="77777777" w:rsidR="00950A4D" w:rsidRPr="007F3186" w:rsidRDefault="00950A4D" w:rsidP="007F3186">
            <w:r w:rsidRPr="007F3186">
              <w:t>50</w:t>
            </w:r>
          </w:p>
        </w:tc>
        <w:tc>
          <w:tcPr>
            <w:tcW w:w="851" w:type="dxa"/>
            <w:tcBorders>
              <w:top w:val="single" w:sz="4" w:space="0" w:color="365F91"/>
              <w:left w:val="single" w:sz="4" w:space="0" w:color="365F91"/>
              <w:bottom w:val="single" w:sz="4" w:space="0" w:color="365F91"/>
              <w:right w:val="single" w:sz="4" w:space="0" w:color="365F91"/>
            </w:tcBorders>
            <w:vAlign w:val="center"/>
          </w:tcPr>
          <w:p w14:paraId="2C8378CC" w14:textId="77777777" w:rsidR="00950A4D" w:rsidRPr="007F3186" w:rsidRDefault="003469B4" w:rsidP="007F3186">
            <w:r w:rsidRPr="007F3186">
              <w:t>6.25</w:t>
            </w:r>
          </w:p>
        </w:tc>
        <w:tc>
          <w:tcPr>
            <w:tcW w:w="918" w:type="dxa"/>
            <w:tcBorders>
              <w:top w:val="single" w:sz="4" w:space="0" w:color="365F91"/>
              <w:left w:val="single" w:sz="4" w:space="0" w:color="365F91"/>
              <w:bottom w:val="single" w:sz="4" w:space="0" w:color="365F91"/>
              <w:right w:val="single" w:sz="4" w:space="0" w:color="365F91"/>
            </w:tcBorders>
            <w:vAlign w:val="center"/>
          </w:tcPr>
          <w:p w14:paraId="4ABE01B3" w14:textId="77777777" w:rsidR="00950A4D" w:rsidRPr="007F3186" w:rsidRDefault="00B5747C" w:rsidP="007F3186">
            <w:r w:rsidRPr="007F3186">
              <w:t>1</w:t>
            </w:r>
            <w:r w:rsidR="00950A4D" w:rsidRPr="007F3186">
              <w:t>.5</w:t>
            </w:r>
          </w:p>
        </w:tc>
        <w:tc>
          <w:tcPr>
            <w:tcW w:w="1088" w:type="dxa"/>
            <w:tcBorders>
              <w:top w:val="single" w:sz="4" w:space="0" w:color="365F91"/>
              <w:left w:val="single" w:sz="4" w:space="0" w:color="365F91"/>
              <w:bottom w:val="single" w:sz="4" w:space="0" w:color="365F91"/>
              <w:right w:val="single" w:sz="4" w:space="0" w:color="365F91"/>
            </w:tcBorders>
            <w:vAlign w:val="center"/>
          </w:tcPr>
          <w:p w14:paraId="765416D3" w14:textId="77777777" w:rsidR="00950A4D" w:rsidRPr="007F3186" w:rsidRDefault="00B5747C" w:rsidP="007F3186">
            <w:r w:rsidRPr="007F3186">
              <w:t>0.37</w:t>
            </w:r>
            <w:r w:rsidR="00950A4D" w:rsidRPr="007F3186">
              <w:t>5</w:t>
            </w:r>
          </w:p>
        </w:tc>
        <w:tc>
          <w:tcPr>
            <w:tcW w:w="816" w:type="dxa"/>
            <w:tcBorders>
              <w:top w:val="single" w:sz="4" w:space="0" w:color="365F91"/>
              <w:left w:val="single" w:sz="4" w:space="0" w:color="365F91"/>
              <w:bottom w:val="single" w:sz="4" w:space="0" w:color="365F91"/>
              <w:right w:val="single" w:sz="4" w:space="0" w:color="365F91"/>
            </w:tcBorders>
            <w:vAlign w:val="center"/>
          </w:tcPr>
          <w:p w14:paraId="12FCA4F3" w14:textId="77777777" w:rsidR="00950A4D" w:rsidRPr="007F3186" w:rsidRDefault="007F3186" w:rsidP="007F3186">
            <w:r>
              <w:t>4</w:t>
            </w:r>
          </w:p>
        </w:tc>
        <w:tc>
          <w:tcPr>
            <w:tcW w:w="813" w:type="dxa"/>
            <w:tcBorders>
              <w:top w:val="single" w:sz="4" w:space="0" w:color="365F91"/>
              <w:left w:val="single" w:sz="4" w:space="0" w:color="365F91"/>
              <w:bottom w:val="single" w:sz="4" w:space="0" w:color="365F91"/>
              <w:right w:val="single" w:sz="4" w:space="0" w:color="365F91"/>
            </w:tcBorders>
            <w:vAlign w:val="center"/>
          </w:tcPr>
          <w:p w14:paraId="0150C158" w14:textId="77777777" w:rsidR="00950A4D" w:rsidRPr="007F3186" w:rsidRDefault="007F3186" w:rsidP="007F3186">
            <w:r>
              <w:t>0.3</w:t>
            </w:r>
          </w:p>
        </w:tc>
        <w:tc>
          <w:tcPr>
            <w:tcW w:w="787" w:type="dxa"/>
            <w:tcBorders>
              <w:top w:val="single" w:sz="4" w:space="0" w:color="365F91"/>
              <w:left w:val="single" w:sz="4" w:space="0" w:color="365F91"/>
              <w:bottom w:val="single" w:sz="4" w:space="0" w:color="365F91"/>
              <w:right w:val="single" w:sz="4" w:space="0" w:color="365F91"/>
            </w:tcBorders>
            <w:vAlign w:val="center"/>
          </w:tcPr>
          <w:p w14:paraId="1215EFE3" w14:textId="77777777" w:rsidR="00950A4D" w:rsidRPr="007F3186" w:rsidRDefault="00B5747C" w:rsidP="007F3186">
            <w:r w:rsidRPr="007F3186">
              <w:t>0.075</w:t>
            </w:r>
          </w:p>
        </w:tc>
        <w:tc>
          <w:tcPr>
            <w:tcW w:w="869" w:type="dxa"/>
            <w:tcBorders>
              <w:top w:val="single" w:sz="4" w:space="0" w:color="365F91"/>
              <w:left w:val="single" w:sz="4" w:space="0" w:color="365F91"/>
              <w:bottom w:val="single" w:sz="4" w:space="0" w:color="365F91"/>
              <w:right w:val="double" w:sz="4" w:space="0" w:color="365F91"/>
            </w:tcBorders>
            <w:vAlign w:val="center"/>
          </w:tcPr>
          <w:p w14:paraId="6EA0A3AA" w14:textId="77777777" w:rsidR="00950A4D" w:rsidRPr="007F3186" w:rsidRDefault="00B5747C" w:rsidP="007F3186">
            <w:r w:rsidRPr="007F3186">
              <w:t>6.25</w:t>
            </w:r>
          </w:p>
        </w:tc>
      </w:tr>
      <w:tr w:rsidR="00950A4D" w:rsidRPr="007F3186" w14:paraId="68B8B082" w14:textId="77777777" w:rsidTr="00325FAE">
        <w:tc>
          <w:tcPr>
            <w:tcW w:w="1104" w:type="dxa"/>
            <w:tcBorders>
              <w:top w:val="single" w:sz="4" w:space="0" w:color="365F91"/>
              <w:left w:val="double" w:sz="4" w:space="0" w:color="365F91"/>
              <w:bottom w:val="single" w:sz="4" w:space="0" w:color="365F91"/>
              <w:right w:val="single" w:sz="4" w:space="0" w:color="365F91"/>
            </w:tcBorders>
            <w:vAlign w:val="bottom"/>
          </w:tcPr>
          <w:p w14:paraId="3FC24D34" w14:textId="77777777" w:rsidR="00950A4D" w:rsidRPr="007F3186" w:rsidRDefault="00950A4D" w:rsidP="007F3186">
            <w:r w:rsidRPr="007F3186">
              <w:t>13915</w:t>
            </w:r>
          </w:p>
        </w:tc>
        <w:tc>
          <w:tcPr>
            <w:tcW w:w="928" w:type="dxa"/>
            <w:tcBorders>
              <w:top w:val="single" w:sz="4" w:space="0" w:color="365F91"/>
              <w:left w:val="single" w:sz="4" w:space="0" w:color="365F91"/>
              <w:bottom w:val="single" w:sz="4" w:space="0" w:color="365F91"/>
              <w:right w:val="single" w:sz="4" w:space="0" w:color="365F91"/>
            </w:tcBorders>
            <w:vAlign w:val="bottom"/>
          </w:tcPr>
          <w:p w14:paraId="1C188B60" w14:textId="77777777" w:rsidR="00950A4D" w:rsidRPr="007F3186" w:rsidRDefault="00950A4D" w:rsidP="007F3186">
            <w:r w:rsidRPr="007F3186">
              <w:t>4</w:t>
            </w:r>
          </w:p>
        </w:tc>
        <w:tc>
          <w:tcPr>
            <w:tcW w:w="1068" w:type="dxa"/>
            <w:tcBorders>
              <w:top w:val="single" w:sz="4" w:space="0" w:color="365F91"/>
              <w:left w:val="single" w:sz="4" w:space="0" w:color="365F91"/>
              <w:bottom w:val="single" w:sz="4" w:space="0" w:color="365F91"/>
              <w:right w:val="single" w:sz="4" w:space="0" w:color="365F91"/>
            </w:tcBorders>
            <w:vAlign w:val="center"/>
          </w:tcPr>
          <w:p w14:paraId="74A7A04A" w14:textId="77777777" w:rsidR="00950A4D" w:rsidRPr="007F3186" w:rsidRDefault="00950A4D" w:rsidP="007F3186">
            <w:r w:rsidRPr="007F3186">
              <w:t>40</w:t>
            </w:r>
          </w:p>
        </w:tc>
        <w:tc>
          <w:tcPr>
            <w:tcW w:w="851" w:type="dxa"/>
            <w:tcBorders>
              <w:top w:val="single" w:sz="4" w:space="0" w:color="365F91"/>
              <w:left w:val="single" w:sz="4" w:space="0" w:color="365F91"/>
              <w:bottom w:val="single" w:sz="4" w:space="0" w:color="365F91"/>
              <w:right w:val="single" w:sz="4" w:space="0" w:color="365F91"/>
            </w:tcBorders>
            <w:vAlign w:val="center"/>
          </w:tcPr>
          <w:p w14:paraId="5DBD1C7C" w14:textId="77777777" w:rsidR="00950A4D" w:rsidRPr="007F3186" w:rsidRDefault="003469B4" w:rsidP="007F3186">
            <w:r w:rsidRPr="007F3186">
              <w:t>5</w:t>
            </w:r>
          </w:p>
        </w:tc>
        <w:tc>
          <w:tcPr>
            <w:tcW w:w="918" w:type="dxa"/>
            <w:tcBorders>
              <w:top w:val="single" w:sz="4" w:space="0" w:color="365F91"/>
              <w:left w:val="single" w:sz="4" w:space="0" w:color="365F91"/>
              <w:bottom w:val="single" w:sz="4" w:space="0" w:color="365F91"/>
              <w:right w:val="single" w:sz="4" w:space="0" w:color="365F91"/>
            </w:tcBorders>
            <w:vAlign w:val="center"/>
          </w:tcPr>
          <w:p w14:paraId="3AFAA693" w14:textId="77777777" w:rsidR="00950A4D" w:rsidRPr="007F3186" w:rsidRDefault="007F3186" w:rsidP="007F3186">
            <w:r w:rsidRPr="007F3186">
              <w:t>1.25</w:t>
            </w:r>
          </w:p>
        </w:tc>
        <w:tc>
          <w:tcPr>
            <w:tcW w:w="1088" w:type="dxa"/>
            <w:tcBorders>
              <w:top w:val="single" w:sz="4" w:space="0" w:color="365F91"/>
              <w:left w:val="single" w:sz="4" w:space="0" w:color="365F91"/>
              <w:bottom w:val="single" w:sz="4" w:space="0" w:color="365F91"/>
              <w:right w:val="single" w:sz="4" w:space="0" w:color="365F91"/>
            </w:tcBorders>
            <w:vAlign w:val="center"/>
          </w:tcPr>
          <w:p w14:paraId="3CD533F6" w14:textId="77777777" w:rsidR="00950A4D" w:rsidRPr="007F3186" w:rsidRDefault="007F3186" w:rsidP="007F3186">
            <w:r w:rsidRPr="007F3186">
              <w:t>0.25</w:t>
            </w:r>
          </w:p>
        </w:tc>
        <w:tc>
          <w:tcPr>
            <w:tcW w:w="816" w:type="dxa"/>
            <w:tcBorders>
              <w:top w:val="single" w:sz="4" w:space="0" w:color="365F91"/>
              <w:left w:val="single" w:sz="4" w:space="0" w:color="365F91"/>
              <w:bottom w:val="single" w:sz="4" w:space="0" w:color="365F91"/>
              <w:right w:val="single" w:sz="4" w:space="0" w:color="365F91"/>
            </w:tcBorders>
            <w:vAlign w:val="center"/>
          </w:tcPr>
          <w:p w14:paraId="5A37470C" w14:textId="77777777" w:rsidR="00950A4D" w:rsidRPr="007F3186" w:rsidRDefault="007F3186" w:rsidP="007F3186">
            <w:r w:rsidRPr="007F3186">
              <w:t>3</w:t>
            </w:r>
          </w:p>
        </w:tc>
        <w:tc>
          <w:tcPr>
            <w:tcW w:w="813" w:type="dxa"/>
            <w:tcBorders>
              <w:top w:val="single" w:sz="4" w:space="0" w:color="365F91"/>
              <w:left w:val="single" w:sz="4" w:space="0" w:color="365F91"/>
              <w:bottom w:val="single" w:sz="4" w:space="0" w:color="365F91"/>
              <w:right w:val="single" w:sz="4" w:space="0" w:color="365F91"/>
            </w:tcBorders>
            <w:vAlign w:val="center"/>
          </w:tcPr>
          <w:p w14:paraId="15AD79AB" w14:textId="77777777" w:rsidR="00950A4D" w:rsidRPr="007F3186" w:rsidRDefault="007F3186" w:rsidP="007F3186">
            <w:r w:rsidRPr="007F3186">
              <w:t>0.4</w:t>
            </w:r>
          </w:p>
        </w:tc>
        <w:tc>
          <w:tcPr>
            <w:tcW w:w="787" w:type="dxa"/>
            <w:tcBorders>
              <w:top w:val="single" w:sz="4" w:space="0" w:color="365F91"/>
              <w:left w:val="single" w:sz="4" w:space="0" w:color="365F91"/>
              <w:bottom w:val="single" w:sz="4" w:space="0" w:color="365F91"/>
              <w:right w:val="single" w:sz="4" w:space="0" w:color="365F91"/>
            </w:tcBorders>
            <w:vAlign w:val="center"/>
          </w:tcPr>
          <w:p w14:paraId="3B215496" w14:textId="77777777" w:rsidR="007F3186" w:rsidRPr="007F3186" w:rsidRDefault="007F3186" w:rsidP="007F3186">
            <w:r w:rsidRPr="007F3186">
              <w:t>0.1</w:t>
            </w:r>
          </w:p>
        </w:tc>
        <w:tc>
          <w:tcPr>
            <w:tcW w:w="869" w:type="dxa"/>
            <w:tcBorders>
              <w:top w:val="single" w:sz="4" w:space="0" w:color="365F91"/>
              <w:left w:val="single" w:sz="4" w:space="0" w:color="365F91"/>
              <w:bottom w:val="single" w:sz="4" w:space="0" w:color="365F91"/>
              <w:right w:val="double" w:sz="4" w:space="0" w:color="365F91"/>
            </w:tcBorders>
            <w:vAlign w:val="center"/>
          </w:tcPr>
          <w:p w14:paraId="08B6D291" w14:textId="77777777" w:rsidR="00950A4D" w:rsidRPr="007F3186" w:rsidRDefault="007F3186" w:rsidP="007F3186">
            <w:r w:rsidRPr="007F3186">
              <w:t>5</w:t>
            </w:r>
          </w:p>
        </w:tc>
      </w:tr>
      <w:tr w:rsidR="00950A4D" w:rsidRPr="007F3186" w14:paraId="5C40BFC7" w14:textId="77777777" w:rsidTr="00325FAE">
        <w:tc>
          <w:tcPr>
            <w:tcW w:w="1104" w:type="dxa"/>
            <w:tcBorders>
              <w:top w:val="single" w:sz="4" w:space="0" w:color="365F91"/>
              <w:left w:val="double" w:sz="4" w:space="0" w:color="365F91"/>
              <w:bottom w:val="double" w:sz="4" w:space="0" w:color="365F91"/>
              <w:right w:val="single" w:sz="4" w:space="0" w:color="365F91"/>
            </w:tcBorders>
          </w:tcPr>
          <w:p w14:paraId="10584F09" w14:textId="77777777" w:rsidR="00950A4D" w:rsidRPr="007F3186" w:rsidRDefault="00950A4D" w:rsidP="007F3186">
            <w:r w:rsidRPr="007F3186">
              <w:t>TOTALS</w:t>
            </w:r>
          </w:p>
        </w:tc>
        <w:tc>
          <w:tcPr>
            <w:tcW w:w="928" w:type="dxa"/>
            <w:tcBorders>
              <w:top w:val="single" w:sz="4" w:space="0" w:color="365F91"/>
              <w:left w:val="single" w:sz="4" w:space="0" w:color="365F91"/>
              <w:bottom w:val="double" w:sz="4" w:space="0" w:color="365F91"/>
              <w:right w:val="single" w:sz="4" w:space="0" w:color="365F91"/>
            </w:tcBorders>
          </w:tcPr>
          <w:p w14:paraId="26DCBDA6" w14:textId="77777777" w:rsidR="00950A4D" w:rsidRPr="007F3186" w:rsidRDefault="00950A4D" w:rsidP="007F3186">
            <w:r w:rsidRPr="007F3186">
              <w:t>24</w:t>
            </w:r>
          </w:p>
        </w:tc>
        <w:tc>
          <w:tcPr>
            <w:tcW w:w="1068" w:type="dxa"/>
            <w:tcBorders>
              <w:top w:val="single" w:sz="4" w:space="0" w:color="365F91"/>
              <w:left w:val="single" w:sz="4" w:space="0" w:color="365F91"/>
              <w:bottom w:val="double" w:sz="4" w:space="0" w:color="365F91"/>
              <w:right w:val="single" w:sz="4" w:space="0" w:color="365F91"/>
            </w:tcBorders>
            <w:vAlign w:val="center"/>
          </w:tcPr>
          <w:p w14:paraId="7D6457AD" w14:textId="77777777" w:rsidR="00950A4D" w:rsidRPr="007F3186" w:rsidRDefault="00950A4D" w:rsidP="007F3186">
            <w:r w:rsidRPr="007F3186">
              <w:t>240</w:t>
            </w:r>
          </w:p>
        </w:tc>
        <w:tc>
          <w:tcPr>
            <w:tcW w:w="851" w:type="dxa"/>
            <w:tcBorders>
              <w:top w:val="single" w:sz="4" w:space="0" w:color="365F91"/>
              <w:left w:val="single" w:sz="4" w:space="0" w:color="365F91"/>
              <w:bottom w:val="double" w:sz="4" w:space="0" w:color="365F91"/>
              <w:right w:val="single" w:sz="4" w:space="0" w:color="365F91"/>
            </w:tcBorders>
            <w:vAlign w:val="center"/>
          </w:tcPr>
          <w:p w14:paraId="0D8487E7" w14:textId="77777777" w:rsidR="00950A4D" w:rsidRPr="007F3186" w:rsidRDefault="007F3186" w:rsidP="007F3186">
            <w:r w:rsidRPr="007F3186">
              <w:t>30</w:t>
            </w:r>
          </w:p>
        </w:tc>
        <w:tc>
          <w:tcPr>
            <w:tcW w:w="918" w:type="dxa"/>
            <w:tcBorders>
              <w:top w:val="single" w:sz="4" w:space="0" w:color="365F91"/>
              <w:left w:val="single" w:sz="4" w:space="0" w:color="365F91"/>
              <w:bottom w:val="double" w:sz="4" w:space="0" w:color="365F91"/>
              <w:right w:val="single" w:sz="4" w:space="0" w:color="365F91"/>
            </w:tcBorders>
            <w:vAlign w:val="center"/>
          </w:tcPr>
          <w:p w14:paraId="305E6CBB" w14:textId="77777777" w:rsidR="00950A4D" w:rsidRPr="007F3186" w:rsidRDefault="007F3186" w:rsidP="007F3186">
            <w:r>
              <w:t>7.25</w:t>
            </w:r>
          </w:p>
        </w:tc>
        <w:tc>
          <w:tcPr>
            <w:tcW w:w="1088" w:type="dxa"/>
            <w:tcBorders>
              <w:top w:val="single" w:sz="4" w:space="0" w:color="365F91"/>
              <w:left w:val="single" w:sz="4" w:space="0" w:color="365F91"/>
              <w:bottom w:val="double" w:sz="4" w:space="0" w:color="365F91"/>
              <w:right w:val="single" w:sz="4" w:space="0" w:color="365F91"/>
            </w:tcBorders>
            <w:vAlign w:val="center"/>
          </w:tcPr>
          <w:p w14:paraId="317E042C" w14:textId="77777777" w:rsidR="00950A4D" w:rsidRPr="007F3186" w:rsidRDefault="007F3186" w:rsidP="007F3186">
            <w:r>
              <w:t>1.75</w:t>
            </w:r>
          </w:p>
        </w:tc>
        <w:tc>
          <w:tcPr>
            <w:tcW w:w="816" w:type="dxa"/>
            <w:tcBorders>
              <w:top w:val="single" w:sz="4" w:space="0" w:color="365F91"/>
              <w:left w:val="single" w:sz="4" w:space="0" w:color="365F91"/>
              <w:bottom w:val="double" w:sz="4" w:space="0" w:color="365F91"/>
              <w:right w:val="single" w:sz="4" w:space="0" w:color="365F91"/>
            </w:tcBorders>
            <w:vAlign w:val="center"/>
          </w:tcPr>
          <w:p w14:paraId="4A72D557" w14:textId="77777777" w:rsidR="00950A4D" w:rsidRPr="007F3186" w:rsidRDefault="007F3186" w:rsidP="007F3186">
            <w:r>
              <w:t>19</w:t>
            </w:r>
          </w:p>
        </w:tc>
        <w:tc>
          <w:tcPr>
            <w:tcW w:w="813" w:type="dxa"/>
            <w:tcBorders>
              <w:top w:val="single" w:sz="4" w:space="0" w:color="365F91"/>
              <w:left w:val="single" w:sz="4" w:space="0" w:color="365F91"/>
              <w:bottom w:val="double" w:sz="4" w:space="0" w:color="365F91"/>
              <w:right w:val="single" w:sz="4" w:space="0" w:color="365F91"/>
            </w:tcBorders>
            <w:vAlign w:val="center"/>
          </w:tcPr>
          <w:p w14:paraId="326F3DC7" w14:textId="77777777" w:rsidR="00950A4D" w:rsidRPr="007F3186" w:rsidRDefault="007F3186" w:rsidP="007F3186">
            <w:r>
              <w:t>1.6</w:t>
            </w:r>
          </w:p>
        </w:tc>
        <w:tc>
          <w:tcPr>
            <w:tcW w:w="787" w:type="dxa"/>
            <w:tcBorders>
              <w:top w:val="single" w:sz="4" w:space="0" w:color="365F91"/>
              <w:left w:val="single" w:sz="4" w:space="0" w:color="365F91"/>
              <w:bottom w:val="double" w:sz="4" w:space="0" w:color="365F91"/>
              <w:right w:val="single" w:sz="4" w:space="0" w:color="365F91"/>
            </w:tcBorders>
            <w:vAlign w:val="center"/>
          </w:tcPr>
          <w:p w14:paraId="70A1C698" w14:textId="77777777" w:rsidR="00950A4D" w:rsidRPr="007F3186" w:rsidRDefault="008769E1" w:rsidP="007F3186">
            <w:r>
              <w:t>0.4</w:t>
            </w:r>
          </w:p>
        </w:tc>
        <w:tc>
          <w:tcPr>
            <w:tcW w:w="869" w:type="dxa"/>
            <w:tcBorders>
              <w:top w:val="single" w:sz="4" w:space="0" w:color="365F91"/>
              <w:left w:val="single" w:sz="4" w:space="0" w:color="365F91"/>
              <w:bottom w:val="double" w:sz="4" w:space="0" w:color="365F91"/>
              <w:right w:val="double" w:sz="4" w:space="0" w:color="365F91"/>
            </w:tcBorders>
            <w:vAlign w:val="center"/>
          </w:tcPr>
          <w:p w14:paraId="094CA41E" w14:textId="77777777" w:rsidR="00950A4D" w:rsidRPr="007F3186" w:rsidRDefault="007F3186" w:rsidP="007F3186">
            <w:r w:rsidRPr="007F3186">
              <w:t>30</w:t>
            </w:r>
          </w:p>
        </w:tc>
      </w:tr>
    </w:tbl>
    <w:p w14:paraId="3B0A2DEE" w14:textId="77777777" w:rsidR="00950A4D" w:rsidRDefault="00950A4D" w:rsidP="00950A4D">
      <w:pPr>
        <w:rPr>
          <w:b/>
        </w:rPr>
      </w:pPr>
    </w:p>
    <w:p w14:paraId="1090C7E0" w14:textId="77777777" w:rsidR="000B7B6B" w:rsidRPr="00B77E1D" w:rsidRDefault="000B7B6B" w:rsidP="000B7B6B">
      <w:pPr>
        <w:pStyle w:val="Heading3"/>
      </w:pPr>
      <w:bookmarkStart w:id="13" w:name="_Toc417390008"/>
      <w:r>
        <w:t>Facilitation</w:t>
      </w:r>
      <w:bookmarkEnd w:id="13"/>
    </w:p>
    <w:tbl>
      <w:tblPr>
        <w:tblW w:w="7478" w:type="dxa"/>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178"/>
        <w:gridCol w:w="5300"/>
      </w:tblGrid>
      <w:tr w:rsidR="00950A4D" w:rsidRPr="00B77E1D" w14:paraId="51998897" w14:textId="77777777" w:rsidTr="00325FAE">
        <w:tc>
          <w:tcPr>
            <w:tcW w:w="2178" w:type="dxa"/>
          </w:tcPr>
          <w:p w14:paraId="1D5089A2" w14:textId="77777777" w:rsidR="00950A4D" w:rsidRPr="00B77E1D" w:rsidRDefault="00950A4D" w:rsidP="00325FAE">
            <w:pPr>
              <w:rPr>
                <w:b/>
                <w:color w:val="000000"/>
              </w:rPr>
            </w:pPr>
            <w:r w:rsidRPr="00B77E1D">
              <w:rPr>
                <w:b/>
                <w:color w:val="000000"/>
              </w:rPr>
              <w:t xml:space="preserve">Overview – Provision / Facilitation   </w:t>
            </w:r>
          </w:p>
        </w:tc>
        <w:tc>
          <w:tcPr>
            <w:tcW w:w="5300" w:type="dxa"/>
          </w:tcPr>
          <w:p w14:paraId="35BCDA9A" w14:textId="77777777" w:rsidR="00950A4D" w:rsidRPr="00B77E1D" w:rsidRDefault="00950A4D" w:rsidP="00325FAE">
            <w:pPr>
              <w:rPr>
                <w:color w:val="000000"/>
              </w:rPr>
            </w:pPr>
            <w:r w:rsidRPr="00B77E1D">
              <w:rPr>
                <w:color w:val="000000"/>
              </w:rPr>
              <w:t xml:space="preserve">Discussions with learners, </w:t>
            </w:r>
          </w:p>
          <w:p w14:paraId="291B1C1D" w14:textId="77777777" w:rsidR="00950A4D" w:rsidRPr="00B77E1D" w:rsidRDefault="00950A4D" w:rsidP="00325FAE">
            <w:pPr>
              <w:rPr>
                <w:color w:val="000000"/>
              </w:rPr>
            </w:pPr>
            <w:r w:rsidRPr="00B77E1D">
              <w:rPr>
                <w:color w:val="000000"/>
              </w:rPr>
              <w:t>Questioning,</w:t>
            </w:r>
          </w:p>
          <w:p w14:paraId="10125A08" w14:textId="77777777" w:rsidR="00950A4D" w:rsidRPr="00B77E1D" w:rsidRDefault="00950A4D" w:rsidP="00325FAE">
            <w:pPr>
              <w:rPr>
                <w:color w:val="000000"/>
              </w:rPr>
            </w:pPr>
            <w:r w:rsidRPr="00B77E1D">
              <w:rPr>
                <w:color w:val="000000"/>
              </w:rPr>
              <w:t xml:space="preserve">slide shows, </w:t>
            </w:r>
          </w:p>
          <w:p w14:paraId="2B14A20D" w14:textId="77777777" w:rsidR="00950A4D" w:rsidRPr="00B77E1D" w:rsidRDefault="00950A4D" w:rsidP="00325FAE">
            <w:pPr>
              <w:rPr>
                <w:color w:val="000000"/>
              </w:rPr>
            </w:pPr>
            <w:r w:rsidRPr="00B77E1D">
              <w:rPr>
                <w:color w:val="000000"/>
              </w:rPr>
              <w:t>guidance with practical and self-assessment activities</w:t>
            </w:r>
          </w:p>
        </w:tc>
      </w:tr>
      <w:tr w:rsidR="00950A4D" w:rsidRPr="00B77E1D" w14:paraId="43083971" w14:textId="77777777" w:rsidTr="00325FAE">
        <w:tc>
          <w:tcPr>
            <w:tcW w:w="2178" w:type="dxa"/>
          </w:tcPr>
          <w:p w14:paraId="0A19E7B8" w14:textId="77777777" w:rsidR="00950A4D" w:rsidRPr="00B77E1D" w:rsidRDefault="00950A4D" w:rsidP="00325FAE">
            <w:pPr>
              <w:rPr>
                <w:b/>
              </w:rPr>
            </w:pPr>
            <w:r w:rsidRPr="00B77E1D">
              <w:rPr>
                <w:b/>
              </w:rPr>
              <w:t xml:space="preserve">Overview – Learner Support </w:t>
            </w:r>
          </w:p>
        </w:tc>
        <w:tc>
          <w:tcPr>
            <w:tcW w:w="5300" w:type="dxa"/>
          </w:tcPr>
          <w:p w14:paraId="1EDB2FAC" w14:textId="77777777" w:rsidR="00950A4D" w:rsidRPr="00B77E1D" w:rsidRDefault="00950A4D" w:rsidP="00325FAE">
            <w:pPr>
              <w:rPr>
                <w:i/>
              </w:rPr>
            </w:pPr>
            <w:r w:rsidRPr="00B77E1D">
              <w:rPr>
                <w:i/>
              </w:rPr>
              <w:t>Provider Support</w:t>
            </w:r>
          </w:p>
          <w:p w14:paraId="59C0AB4E" w14:textId="77777777" w:rsidR="00950A4D" w:rsidRPr="00B77E1D" w:rsidRDefault="00950A4D" w:rsidP="00325FAE"/>
          <w:p w14:paraId="4F78B6A9" w14:textId="77777777" w:rsidR="00950A4D" w:rsidRPr="00B77E1D" w:rsidRDefault="00950A4D" w:rsidP="00325FAE"/>
          <w:p w14:paraId="65045DBD" w14:textId="77777777" w:rsidR="00950A4D" w:rsidRPr="00B77E1D" w:rsidRDefault="00950A4D" w:rsidP="00325FAE"/>
          <w:p w14:paraId="738D0E86" w14:textId="77777777" w:rsidR="00950A4D" w:rsidRPr="00B77E1D" w:rsidRDefault="00950A4D" w:rsidP="00325FAE">
            <w:pPr>
              <w:rPr>
                <w:i/>
              </w:rPr>
            </w:pPr>
            <w:r w:rsidRPr="00B77E1D">
              <w:rPr>
                <w:i/>
              </w:rPr>
              <w:t>Workplace Support</w:t>
            </w:r>
          </w:p>
          <w:p w14:paraId="057315FB" w14:textId="77777777" w:rsidR="00950A4D" w:rsidRPr="00B77E1D" w:rsidRDefault="00950A4D" w:rsidP="00325FAE"/>
          <w:p w14:paraId="2B1EF5DB" w14:textId="77777777" w:rsidR="00950A4D" w:rsidRPr="00B77E1D" w:rsidRDefault="00950A4D" w:rsidP="00325FAE"/>
          <w:p w14:paraId="5DCAAAD3" w14:textId="77777777" w:rsidR="00950A4D" w:rsidRPr="00B77E1D" w:rsidRDefault="00950A4D" w:rsidP="00325FAE"/>
        </w:tc>
      </w:tr>
      <w:tr w:rsidR="00950A4D" w:rsidRPr="00B77E1D" w14:paraId="3A4993AA" w14:textId="77777777" w:rsidTr="00325FAE">
        <w:tc>
          <w:tcPr>
            <w:tcW w:w="2178" w:type="dxa"/>
          </w:tcPr>
          <w:p w14:paraId="2D908742" w14:textId="77777777" w:rsidR="00950A4D" w:rsidRPr="00B77E1D" w:rsidRDefault="00950A4D" w:rsidP="00325FAE">
            <w:pPr>
              <w:rPr>
                <w:b/>
                <w:color w:val="000000"/>
              </w:rPr>
            </w:pPr>
            <w:r w:rsidRPr="00B77E1D">
              <w:rPr>
                <w:b/>
                <w:color w:val="000000"/>
              </w:rPr>
              <w:t xml:space="preserve">Overview – Learner Duties / Learning </w:t>
            </w:r>
          </w:p>
        </w:tc>
        <w:tc>
          <w:tcPr>
            <w:tcW w:w="5300" w:type="dxa"/>
          </w:tcPr>
          <w:p w14:paraId="1CA1B556" w14:textId="77777777" w:rsidR="00950A4D" w:rsidRPr="00B77E1D" w:rsidRDefault="00950A4D" w:rsidP="00325FAE">
            <w:pPr>
              <w:rPr>
                <w:color w:val="000000"/>
              </w:rPr>
            </w:pPr>
            <w:r w:rsidRPr="00B77E1D">
              <w:rPr>
                <w:color w:val="000000"/>
              </w:rPr>
              <w:t>Pay attention</w:t>
            </w:r>
          </w:p>
          <w:p w14:paraId="02B66D3A" w14:textId="77777777" w:rsidR="00950A4D" w:rsidRPr="00B77E1D" w:rsidRDefault="00950A4D" w:rsidP="00325FAE">
            <w:pPr>
              <w:rPr>
                <w:color w:val="000000"/>
              </w:rPr>
            </w:pPr>
            <w:r w:rsidRPr="00B77E1D">
              <w:rPr>
                <w:color w:val="000000"/>
              </w:rPr>
              <w:t>Participate actively in classroom activities, discussions, etc.</w:t>
            </w:r>
          </w:p>
          <w:p w14:paraId="2B88FA67" w14:textId="77777777" w:rsidR="00950A4D" w:rsidRPr="00B77E1D" w:rsidRDefault="00950A4D" w:rsidP="00325FAE">
            <w:pPr>
              <w:rPr>
                <w:color w:val="000000"/>
              </w:rPr>
            </w:pPr>
            <w:r w:rsidRPr="00B77E1D">
              <w:rPr>
                <w:color w:val="000000"/>
              </w:rPr>
              <w:lastRenderedPageBreak/>
              <w:t>Be proactive and ask questions</w:t>
            </w:r>
          </w:p>
          <w:p w14:paraId="40FAFAF7" w14:textId="77777777" w:rsidR="00950A4D" w:rsidRPr="00B77E1D" w:rsidRDefault="00950A4D" w:rsidP="00325FAE">
            <w:pPr>
              <w:rPr>
                <w:color w:val="000000"/>
              </w:rPr>
            </w:pPr>
            <w:r w:rsidRPr="00B77E1D">
              <w:rPr>
                <w:color w:val="000000"/>
              </w:rPr>
              <w:t>Seek assistance and help from facilitator, if required</w:t>
            </w:r>
          </w:p>
          <w:p w14:paraId="777AB363" w14:textId="77777777" w:rsidR="00950A4D" w:rsidRPr="00B77E1D" w:rsidRDefault="00950A4D" w:rsidP="00325FAE">
            <w:pPr>
              <w:rPr>
                <w:color w:val="000000"/>
              </w:rPr>
            </w:pPr>
            <w:r w:rsidRPr="00B77E1D">
              <w:rPr>
                <w:color w:val="000000"/>
              </w:rPr>
              <w:t>Complete pre-training assignments</w:t>
            </w:r>
          </w:p>
          <w:p w14:paraId="3940DF1E" w14:textId="77777777" w:rsidR="00950A4D" w:rsidRPr="00B77E1D" w:rsidRDefault="00950A4D" w:rsidP="00325FAE">
            <w:pPr>
              <w:rPr>
                <w:color w:val="000000"/>
              </w:rPr>
            </w:pPr>
            <w:r w:rsidRPr="00B77E1D">
              <w:rPr>
                <w:color w:val="000000"/>
              </w:rPr>
              <w:t>Assist fellow learners</w:t>
            </w:r>
          </w:p>
          <w:p w14:paraId="08BC4902" w14:textId="77777777" w:rsidR="00950A4D" w:rsidRPr="00B77E1D" w:rsidRDefault="00950A4D" w:rsidP="00325FAE">
            <w:pPr>
              <w:rPr>
                <w:color w:val="000000"/>
              </w:rPr>
            </w:pPr>
            <w:r w:rsidRPr="00B77E1D">
              <w:rPr>
                <w:color w:val="000000"/>
              </w:rPr>
              <w:t>Display conduct according to classroom rules</w:t>
            </w:r>
          </w:p>
        </w:tc>
      </w:tr>
    </w:tbl>
    <w:p w14:paraId="33B2B49B" w14:textId="77777777" w:rsidR="00950A4D" w:rsidRDefault="00950A4D" w:rsidP="00950A4D"/>
    <w:p w14:paraId="69C75B99" w14:textId="77777777" w:rsidR="00950A4D" w:rsidRPr="00950A4D" w:rsidRDefault="00950A4D" w:rsidP="00950A4D">
      <w:r>
        <w:br w:type="page"/>
      </w:r>
    </w:p>
    <w:p w14:paraId="2011ECC1" w14:textId="77777777" w:rsidR="00B71B2B" w:rsidRPr="002E5EC4" w:rsidRDefault="00B71B2B" w:rsidP="00B71B2B">
      <w:pPr>
        <w:pStyle w:val="Heading2"/>
      </w:pPr>
      <w:bookmarkStart w:id="14" w:name="_Toc417390009"/>
      <w:r w:rsidRPr="002E5EC4">
        <w:t>Module 3 – Market Requirements</w:t>
      </w:r>
      <w:bookmarkEnd w:id="8"/>
      <w:bookmarkEnd w:id="14"/>
    </w:p>
    <w:p w14:paraId="6AB4585D" w14:textId="77777777" w:rsidR="00B71B2B" w:rsidRPr="002E5EC4" w:rsidRDefault="00B71B2B" w:rsidP="00B71B2B"/>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1E0" w:firstRow="1" w:lastRow="1" w:firstColumn="1" w:lastColumn="1" w:noHBand="0" w:noVBand="0"/>
      </w:tblPr>
      <w:tblGrid>
        <w:gridCol w:w="1703"/>
        <w:gridCol w:w="1406"/>
        <w:gridCol w:w="990"/>
        <w:gridCol w:w="3096"/>
        <w:gridCol w:w="943"/>
        <w:gridCol w:w="858"/>
      </w:tblGrid>
      <w:tr w:rsidR="00B71B2B" w:rsidRPr="002E5EC4" w14:paraId="21DD3E1A" w14:textId="77777777" w:rsidTr="00325FAE">
        <w:trPr>
          <w:tblHeader/>
        </w:trPr>
        <w:tc>
          <w:tcPr>
            <w:tcW w:w="1728" w:type="dxa"/>
            <w:shd w:val="clear" w:color="auto" w:fill="B8CCE4"/>
          </w:tcPr>
          <w:p w14:paraId="23AEE717" w14:textId="77777777" w:rsidR="00B71B2B" w:rsidRPr="00315683" w:rsidRDefault="00B71B2B" w:rsidP="00325FAE">
            <w:pPr>
              <w:rPr>
                <w:b/>
                <w:color w:val="000000"/>
              </w:rPr>
            </w:pPr>
            <w:r w:rsidRPr="00315683">
              <w:rPr>
                <w:b/>
                <w:color w:val="000000"/>
              </w:rPr>
              <w:t>ELO</w:t>
            </w:r>
          </w:p>
        </w:tc>
        <w:tc>
          <w:tcPr>
            <w:tcW w:w="1450" w:type="dxa"/>
            <w:shd w:val="clear" w:color="auto" w:fill="B8CCE4"/>
            <w:vAlign w:val="center"/>
          </w:tcPr>
          <w:p w14:paraId="07E42823" w14:textId="77777777" w:rsidR="00B71B2B" w:rsidRPr="00315683" w:rsidRDefault="00B71B2B" w:rsidP="00325FAE">
            <w:pPr>
              <w:rPr>
                <w:b/>
                <w:color w:val="000000"/>
              </w:rPr>
            </w:pPr>
            <w:r w:rsidRPr="00315683">
              <w:rPr>
                <w:b/>
                <w:color w:val="000000"/>
              </w:rPr>
              <w:t xml:space="preserve">US Type </w:t>
            </w:r>
          </w:p>
        </w:tc>
        <w:tc>
          <w:tcPr>
            <w:tcW w:w="993" w:type="dxa"/>
            <w:shd w:val="clear" w:color="auto" w:fill="B8CCE4"/>
            <w:vAlign w:val="center"/>
          </w:tcPr>
          <w:p w14:paraId="56E484D4" w14:textId="77777777" w:rsidR="00B71B2B" w:rsidRPr="00315683" w:rsidRDefault="00B71B2B" w:rsidP="00325FAE">
            <w:pPr>
              <w:rPr>
                <w:b/>
                <w:color w:val="000000"/>
              </w:rPr>
            </w:pPr>
            <w:r w:rsidRPr="00315683">
              <w:rPr>
                <w:b/>
                <w:color w:val="000000"/>
              </w:rPr>
              <w:t>NLRD</w:t>
            </w:r>
          </w:p>
        </w:tc>
        <w:tc>
          <w:tcPr>
            <w:tcW w:w="3182" w:type="dxa"/>
            <w:shd w:val="clear" w:color="auto" w:fill="B8CCE4"/>
            <w:vAlign w:val="center"/>
          </w:tcPr>
          <w:p w14:paraId="17C8A91C" w14:textId="77777777" w:rsidR="00B71B2B" w:rsidRPr="002E5EC4" w:rsidRDefault="00B71B2B" w:rsidP="00325FAE">
            <w:pPr>
              <w:rPr>
                <w:b/>
              </w:rPr>
            </w:pPr>
            <w:r w:rsidRPr="002E5EC4">
              <w:rPr>
                <w:b/>
              </w:rPr>
              <w:t xml:space="preserve">US Title </w:t>
            </w:r>
          </w:p>
        </w:tc>
        <w:tc>
          <w:tcPr>
            <w:tcW w:w="958" w:type="dxa"/>
            <w:shd w:val="clear" w:color="auto" w:fill="B8CCE4"/>
            <w:vAlign w:val="center"/>
          </w:tcPr>
          <w:p w14:paraId="080C66D3" w14:textId="77777777" w:rsidR="00B71B2B" w:rsidRPr="002E5EC4" w:rsidRDefault="00B71B2B" w:rsidP="00325FAE">
            <w:pPr>
              <w:rPr>
                <w:b/>
              </w:rPr>
            </w:pPr>
            <w:r w:rsidRPr="002E5EC4">
              <w:rPr>
                <w:b/>
              </w:rPr>
              <w:t xml:space="preserve">Level </w:t>
            </w:r>
          </w:p>
        </w:tc>
        <w:tc>
          <w:tcPr>
            <w:tcW w:w="858" w:type="dxa"/>
            <w:shd w:val="clear" w:color="auto" w:fill="B8CCE4"/>
            <w:vAlign w:val="center"/>
          </w:tcPr>
          <w:p w14:paraId="5ED16359" w14:textId="77777777" w:rsidR="00B71B2B" w:rsidRPr="002E5EC4" w:rsidRDefault="00B71B2B" w:rsidP="00325FAE">
            <w:pPr>
              <w:rPr>
                <w:b/>
              </w:rPr>
            </w:pPr>
            <w:r w:rsidRPr="002E5EC4">
              <w:rPr>
                <w:b/>
              </w:rPr>
              <w:t>Credits</w:t>
            </w:r>
          </w:p>
        </w:tc>
      </w:tr>
      <w:tr w:rsidR="00B71B2B" w:rsidRPr="002E5EC4" w14:paraId="6487151A" w14:textId="77777777" w:rsidTr="00325FAE">
        <w:tc>
          <w:tcPr>
            <w:tcW w:w="1728" w:type="dxa"/>
            <w:vMerge w:val="restart"/>
          </w:tcPr>
          <w:p w14:paraId="3FA42D15" w14:textId="77777777" w:rsidR="0003409B" w:rsidRDefault="00252EB5" w:rsidP="00325FAE">
            <w:r>
              <w:t>ELO3:</w:t>
            </w:r>
          </w:p>
          <w:p w14:paraId="18625CF7" w14:textId="77777777" w:rsidR="00B71B2B" w:rsidRPr="002E5EC4" w:rsidRDefault="00252EB5" w:rsidP="00325FAE">
            <w:r>
              <w:rPr>
                <w:rFonts w:ascii="Tahoma" w:hAnsi="Tahoma" w:cs="Tahoma"/>
                <w:color w:val="000000"/>
                <w:sz w:val="18"/>
                <w:szCs w:val="18"/>
              </w:rPr>
              <w:t>Determine market requirements and manage the relevant marketing and selling processes</w:t>
            </w:r>
          </w:p>
        </w:tc>
        <w:tc>
          <w:tcPr>
            <w:tcW w:w="1450" w:type="dxa"/>
            <w:vAlign w:val="center"/>
          </w:tcPr>
          <w:p w14:paraId="10953D82" w14:textId="77777777" w:rsidR="00B71B2B" w:rsidRPr="002E5EC4" w:rsidRDefault="00B71B2B" w:rsidP="00325FAE">
            <w:pPr>
              <w:jc w:val="center"/>
            </w:pPr>
            <w:r>
              <w:t>Core</w:t>
            </w:r>
          </w:p>
        </w:tc>
        <w:tc>
          <w:tcPr>
            <w:tcW w:w="993" w:type="dxa"/>
            <w:vAlign w:val="center"/>
          </w:tcPr>
          <w:p w14:paraId="48656C88" w14:textId="77777777" w:rsidR="00B71B2B" w:rsidRPr="002E5EC4" w:rsidRDefault="00B71B2B" w:rsidP="00325FAE">
            <w:r w:rsidRPr="002E5EC4">
              <w:t> 119673</w:t>
            </w:r>
          </w:p>
        </w:tc>
        <w:tc>
          <w:tcPr>
            <w:tcW w:w="3182" w:type="dxa"/>
            <w:vAlign w:val="center"/>
          </w:tcPr>
          <w:p w14:paraId="7601821B" w14:textId="77777777" w:rsidR="00B71B2B" w:rsidRPr="002E5EC4" w:rsidRDefault="00B71B2B" w:rsidP="00325FAE">
            <w:r w:rsidRPr="002E5EC4">
              <w:rPr>
                <w:rFonts w:cs="Tahoma"/>
                <w:color w:val="000000"/>
              </w:rPr>
              <w:t>Identify and demonstrate entrepreneurial ideas and opportunities </w:t>
            </w:r>
          </w:p>
        </w:tc>
        <w:tc>
          <w:tcPr>
            <w:tcW w:w="958" w:type="dxa"/>
            <w:vAlign w:val="center"/>
          </w:tcPr>
          <w:p w14:paraId="32E94ACF" w14:textId="77777777" w:rsidR="00B71B2B" w:rsidRPr="002E5EC4" w:rsidRDefault="00B71B2B" w:rsidP="00325FAE">
            <w:pPr>
              <w:jc w:val="center"/>
            </w:pPr>
            <w:r w:rsidRPr="002E5EC4">
              <w:t>2</w:t>
            </w:r>
          </w:p>
        </w:tc>
        <w:tc>
          <w:tcPr>
            <w:tcW w:w="858" w:type="dxa"/>
            <w:vAlign w:val="center"/>
          </w:tcPr>
          <w:p w14:paraId="3AE7AA8F" w14:textId="77777777" w:rsidR="00B71B2B" w:rsidRPr="002E5EC4" w:rsidRDefault="00B71B2B" w:rsidP="00325FAE">
            <w:pPr>
              <w:jc w:val="center"/>
            </w:pPr>
            <w:r w:rsidRPr="002E5EC4">
              <w:t>7</w:t>
            </w:r>
          </w:p>
        </w:tc>
      </w:tr>
      <w:tr w:rsidR="00B71B2B" w:rsidRPr="002E5EC4" w14:paraId="4A4B303C" w14:textId="77777777" w:rsidTr="00325FAE">
        <w:tc>
          <w:tcPr>
            <w:tcW w:w="0" w:type="auto"/>
            <w:vMerge/>
            <w:vAlign w:val="center"/>
          </w:tcPr>
          <w:p w14:paraId="2D416887" w14:textId="77777777" w:rsidR="00B71B2B" w:rsidRPr="002E5EC4" w:rsidRDefault="00B71B2B" w:rsidP="00325FAE"/>
        </w:tc>
        <w:tc>
          <w:tcPr>
            <w:tcW w:w="1450" w:type="dxa"/>
            <w:vAlign w:val="center"/>
          </w:tcPr>
          <w:p w14:paraId="4153D3F7" w14:textId="77777777" w:rsidR="00B71B2B" w:rsidRPr="002E5EC4" w:rsidRDefault="00B71B2B" w:rsidP="00325FAE">
            <w:pPr>
              <w:jc w:val="center"/>
            </w:pPr>
            <w:r>
              <w:t>Core</w:t>
            </w:r>
          </w:p>
        </w:tc>
        <w:tc>
          <w:tcPr>
            <w:tcW w:w="993" w:type="dxa"/>
            <w:vAlign w:val="center"/>
          </w:tcPr>
          <w:p w14:paraId="47F78B2A" w14:textId="77777777" w:rsidR="00B71B2B" w:rsidRPr="002E5EC4" w:rsidRDefault="00B71B2B" w:rsidP="00325FAE">
            <w:r w:rsidRPr="002E5EC4">
              <w:t>119669</w:t>
            </w:r>
          </w:p>
        </w:tc>
        <w:tc>
          <w:tcPr>
            <w:tcW w:w="3182" w:type="dxa"/>
            <w:vAlign w:val="center"/>
          </w:tcPr>
          <w:p w14:paraId="7EA29B54" w14:textId="77777777" w:rsidR="00B71B2B" w:rsidRPr="002E5EC4" w:rsidRDefault="00B71B2B" w:rsidP="00325FAE">
            <w:r w:rsidRPr="002E5EC4">
              <w:rPr>
                <w:rFonts w:cs="Tahoma"/>
                <w:color w:val="000000"/>
              </w:rPr>
              <w:t>Match new venture opportunity to market needs </w:t>
            </w:r>
          </w:p>
        </w:tc>
        <w:tc>
          <w:tcPr>
            <w:tcW w:w="958" w:type="dxa"/>
            <w:vAlign w:val="center"/>
          </w:tcPr>
          <w:p w14:paraId="3F2DD3E3" w14:textId="77777777" w:rsidR="00B71B2B" w:rsidRPr="002E5EC4" w:rsidRDefault="00B71B2B" w:rsidP="00325FAE">
            <w:pPr>
              <w:jc w:val="center"/>
            </w:pPr>
            <w:r w:rsidRPr="002E5EC4">
              <w:t>2</w:t>
            </w:r>
          </w:p>
        </w:tc>
        <w:tc>
          <w:tcPr>
            <w:tcW w:w="858" w:type="dxa"/>
            <w:vAlign w:val="center"/>
          </w:tcPr>
          <w:p w14:paraId="5C26745E" w14:textId="77777777" w:rsidR="00B71B2B" w:rsidRPr="002E5EC4" w:rsidRDefault="00B71B2B" w:rsidP="00325FAE">
            <w:pPr>
              <w:jc w:val="center"/>
            </w:pPr>
            <w:r w:rsidRPr="002E5EC4">
              <w:t>6</w:t>
            </w:r>
          </w:p>
        </w:tc>
      </w:tr>
      <w:tr w:rsidR="00B71B2B" w:rsidRPr="002E5EC4" w14:paraId="2ADC6C0B" w14:textId="77777777" w:rsidTr="00325FAE">
        <w:tc>
          <w:tcPr>
            <w:tcW w:w="0" w:type="auto"/>
            <w:vMerge/>
            <w:vAlign w:val="center"/>
          </w:tcPr>
          <w:p w14:paraId="418651D4" w14:textId="77777777" w:rsidR="00B71B2B" w:rsidRPr="002E5EC4" w:rsidRDefault="00B71B2B" w:rsidP="00325FAE"/>
        </w:tc>
        <w:tc>
          <w:tcPr>
            <w:tcW w:w="1450" w:type="dxa"/>
            <w:vAlign w:val="center"/>
          </w:tcPr>
          <w:p w14:paraId="58FDF84C" w14:textId="77777777" w:rsidR="00B71B2B" w:rsidRPr="002E5EC4" w:rsidRDefault="00B71B2B" w:rsidP="00325FAE">
            <w:pPr>
              <w:jc w:val="center"/>
            </w:pPr>
            <w:r>
              <w:t>Core</w:t>
            </w:r>
          </w:p>
        </w:tc>
        <w:tc>
          <w:tcPr>
            <w:tcW w:w="993" w:type="dxa"/>
            <w:vAlign w:val="center"/>
          </w:tcPr>
          <w:p w14:paraId="222B63FD" w14:textId="77777777" w:rsidR="00B71B2B" w:rsidRPr="002E5EC4" w:rsidRDefault="00B71B2B" w:rsidP="00325FAE">
            <w:r w:rsidRPr="002E5EC4">
              <w:t>119672</w:t>
            </w:r>
          </w:p>
        </w:tc>
        <w:tc>
          <w:tcPr>
            <w:tcW w:w="3182" w:type="dxa"/>
            <w:vAlign w:val="center"/>
          </w:tcPr>
          <w:p w14:paraId="75A7955B" w14:textId="77777777" w:rsidR="00B71B2B" w:rsidRPr="002E5EC4" w:rsidRDefault="00B71B2B" w:rsidP="00325FAE">
            <w:r w:rsidRPr="002E5EC4">
              <w:rPr>
                <w:rFonts w:cs="Tahoma"/>
                <w:color w:val="000000"/>
              </w:rPr>
              <w:t>Manage marketing and selling processes of a new venture </w:t>
            </w:r>
          </w:p>
        </w:tc>
        <w:tc>
          <w:tcPr>
            <w:tcW w:w="958" w:type="dxa"/>
            <w:vAlign w:val="center"/>
          </w:tcPr>
          <w:p w14:paraId="3919C9F5" w14:textId="77777777" w:rsidR="00B71B2B" w:rsidRPr="002E5EC4" w:rsidRDefault="00B71B2B" w:rsidP="00325FAE">
            <w:pPr>
              <w:jc w:val="center"/>
            </w:pPr>
            <w:r w:rsidRPr="002E5EC4">
              <w:t>2</w:t>
            </w:r>
          </w:p>
        </w:tc>
        <w:tc>
          <w:tcPr>
            <w:tcW w:w="858" w:type="dxa"/>
            <w:vAlign w:val="center"/>
          </w:tcPr>
          <w:p w14:paraId="2D658642" w14:textId="77777777" w:rsidR="00B71B2B" w:rsidRPr="002E5EC4" w:rsidRDefault="00B71B2B" w:rsidP="00325FAE">
            <w:pPr>
              <w:jc w:val="center"/>
            </w:pPr>
            <w:r w:rsidRPr="002E5EC4">
              <w:t>7</w:t>
            </w:r>
          </w:p>
        </w:tc>
      </w:tr>
      <w:tr w:rsidR="00B71B2B" w:rsidRPr="002E5EC4" w14:paraId="25F98B52" w14:textId="77777777" w:rsidTr="00325FAE">
        <w:tc>
          <w:tcPr>
            <w:tcW w:w="0" w:type="auto"/>
            <w:vMerge/>
            <w:vAlign w:val="center"/>
          </w:tcPr>
          <w:p w14:paraId="6529A235" w14:textId="77777777" w:rsidR="00B71B2B" w:rsidRPr="002E5EC4" w:rsidRDefault="00B71B2B" w:rsidP="00325FAE"/>
        </w:tc>
        <w:tc>
          <w:tcPr>
            <w:tcW w:w="1450" w:type="dxa"/>
            <w:vAlign w:val="center"/>
          </w:tcPr>
          <w:p w14:paraId="0940BEA6" w14:textId="77777777" w:rsidR="00B71B2B" w:rsidRPr="002E5EC4" w:rsidRDefault="00B71B2B" w:rsidP="00325FAE">
            <w:pPr>
              <w:jc w:val="center"/>
            </w:pPr>
          </w:p>
        </w:tc>
        <w:tc>
          <w:tcPr>
            <w:tcW w:w="993" w:type="dxa"/>
            <w:vAlign w:val="center"/>
          </w:tcPr>
          <w:p w14:paraId="13DE8F4B" w14:textId="77777777" w:rsidR="00B71B2B" w:rsidRPr="002E5EC4" w:rsidRDefault="00B71B2B" w:rsidP="00325FAE">
            <w:r w:rsidRPr="002E5EC4">
              <w:t>114972</w:t>
            </w:r>
          </w:p>
        </w:tc>
        <w:tc>
          <w:tcPr>
            <w:tcW w:w="3182" w:type="dxa"/>
            <w:vAlign w:val="center"/>
          </w:tcPr>
          <w:p w14:paraId="5C2BF16F" w14:textId="77777777" w:rsidR="00B71B2B" w:rsidRPr="002E5EC4" w:rsidRDefault="00B71B2B" w:rsidP="00325FAE">
            <w:r w:rsidRPr="002E5EC4">
              <w:rPr>
                <w:rFonts w:cs="Tahoma"/>
                <w:color w:val="000000"/>
              </w:rPr>
              <w:t>Apply the basic skills of customer service </w:t>
            </w:r>
          </w:p>
        </w:tc>
        <w:tc>
          <w:tcPr>
            <w:tcW w:w="958" w:type="dxa"/>
            <w:vAlign w:val="center"/>
          </w:tcPr>
          <w:p w14:paraId="1CDA0A37" w14:textId="77777777" w:rsidR="00B71B2B" w:rsidRPr="002E5EC4" w:rsidRDefault="00B71B2B" w:rsidP="00325FAE">
            <w:pPr>
              <w:jc w:val="center"/>
            </w:pPr>
            <w:r w:rsidRPr="002E5EC4">
              <w:t>2</w:t>
            </w:r>
          </w:p>
        </w:tc>
        <w:tc>
          <w:tcPr>
            <w:tcW w:w="858" w:type="dxa"/>
            <w:vAlign w:val="center"/>
          </w:tcPr>
          <w:p w14:paraId="73C6A01E" w14:textId="77777777" w:rsidR="00B71B2B" w:rsidRPr="002E5EC4" w:rsidRDefault="00B71B2B" w:rsidP="00325FAE">
            <w:pPr>
              <w:jc w:val="center"/>
            </w:pPr>
            <w:r w:rsidRPr="002E5EC4">
              <w:t>2</w:t>
            </w:r>
          </w:p>
        </w:tc>
      </w:tr>
      <w:tr w:rsidR="00B71B2B" w:rsidRPr="002E5EC4" w14:paraId="484215D3" w14:textId="77777777" w:rsidTr="00325FAE">
        <w:trPr>
          <w:trHeight w:val="413"/>
        </w:trPr>
        <w:tc>
          <w:tcPr>
            <w:tcW w:w="0" w:type="auto"/>
            <w:vMerge/>
            <w:vAlign w:val="center"/>
          </w:tcPr>
          <w:p w14:paraId="71629C55" w14:textId="77777777" w:rsidR="00B71B2B" w:rsidRPr="002E5EC4" w:rsidRDefault="00B71B2B" w:rsidP="00325FAE"/>
        </w:tc>
        <w:tc>
          <w:tcPr>
            <w:tcW w:w="1450" w:type="dxa"/>
            <w:vAlign w:val="center"/>
          </w:tcPr>
          <w:p w14:paraId="6F145705" w14:textId="77777777" w:rsidR="00B71B2B" w:rsidRPr="002E5EC4" w:rsidRDefault="00B71B2B" w:rsidP="00325FAE"/>
        </w:tc>
        <w:tc>
          <w:tcPr>
            <w:tcW w:w="993" w:type="dxa"/>
            <w:vAlign w:val="center"/>
          </w:tcPr>
          <w:p w14:paraId="7A5B5B9D" w14:textId="77777777" w:rsidR="00B71B2B" w:rsidRPr="002E5EC4" w:rsidRDefault="00B71B2B" w:rsidP="00325FAE"/>
        </w:tc>
        <w:tc>
          <w:tcPr>
            <w:tcW w:w="3182" w:type="dxa"/>
            <w:vAlign w:val="center"/>
          </w:tcPr>
          <w:p w14:paraId="1DD69F88" w14:textId="77777777" w:rsidR="00B71B2B" w:rsidRPr="002E5EC4" w:rsidRDefault="00B71B2B" w:rsidP="00325FAE">
            <w:pPr>
              <w:rPr>
                <w:b/>
              </w:rPr>
            </w:pPr>
            <w:r w:rsidRPr="002E5EC4">
              <w:rPr>
                <w:b/>
              </w:rPr>
              <w:t xml:space="preserve">TOTAL CREDIT VALUE </w:t>
            </w:r>
          </w:p>
        </w:tc>
        <w:tc>
          <w:tcPr>
            <w:tcW w:w="958" w:type="dxa"/>
            <w:vAlign w:val="center"/>
          </w:tcPr>
          <w:p w14:paraId="4DB2E3DF" w14:textId="77777777" w:rsidR="00B71B2B" w:rsidRPr="002E5EC4" w:rsidRDefault="00B71B2B" w:rsidP="00325FAE">
            <w:pPr>
              <w:jc w:val="center"/>
            </w:pPr>
          </w:p>
        </w:tc>
        <w:tc>
          <w:tcPr>
            <w:tcW w:w="858" w:type="dxa"/>
            <w:vAlign w:val="center"/>
          </w:tcPr>
          <w:p w14:paraId="62DCB614" w14:textId="77777777" w:rsidR="00B71B2B" w:rsidRPr="002E5EC4" w:rsidRDefault="00B71B2B" w:rsidP="00325FAE">
            <w:pPr>
              <w:jc w:val="center"/>
              <w:rPr>
                <w:b/>
              </w:rPr>
            </w:pPr>
            <w:r w:rsidRPr="002E5EC4">
              <w:rPr>
                <w:b/>
              </w:rPr>
              <w:t>22</w:t>
            </w:r>
          </w:p>
        </w:tc>
      </w:tr>
    </w:tbl>
    <w:p w14:paraId="2A4C2375" w14:textId="77777777" w:rsidR="005523CA" w:rsidRDefault="005523CA"/>
    <w:p w14:paraId="45F9173F" w14:textId="77777777" w:rsidR="00B00F8C" w:rsidRPr="002E5EC4" w:rsidRDefault="00B00F8C" w:rsidP="00F04462">
      <w:pPr>
        <w:pStyle w:val="Heading3"/>
      </w:pPr>
      <w:bookmarkStart w:id="15" w:name="_Toc299808437"/>
      <w:bookmarkStart w:id="16" w:name="_Toc417390010"/>
      <w:r w:rsidRPr="002E5EC4">
        <w:t>Notional Hours Matrix</w:t>
      </w:r>
      <w:bookmarkEnd w:id="15"/>
      <w:bookmarkEnd w:id="16"/>
    </w:p>
    <w:p w14:paraId="7FFD9A42" w14:textId="77777777" w:rsidR="00B00F8C" w:rsidRPr="002E5EC4" w:rsidRDefault="00B00F8C" w:rsidP="00B00F8C">
      <w:pPr>
        <w:rPr>
          <w:rFonts w:cs="Tahoma"/>
          <w:i/>
        </w:rPr>
      </w:pPr>
      <w:r w:rsidRPr="002E5EC4">
        <w:rPr>
          <w:rFonts w:cs="Tahoma"/>
          <w:i/>
        </w:rPr>
        <w:t xml:space="preserve">The roll out strategy below indicates the relationship between theory, practical, workplace and FSA component: </w:t>
      </w:r>
    </w:p>
    <w:p w14:paraId="3F13D608" w14:textId="77777777" w:rsidR="00B00F8C" w:rsidRPr="002E5EC4" w:rsidRDefault="00B00F8C" w:rsidP="00B00F8C"/>
    <w:tbl>
      <w:tblPr>
        <w:tblW w:w="0" w:type="auto"/>
        <w:tblBorders>
          <w:top w:val="thinThickLargeGap" w:sz="24" w:space="0" w:color="C00000"/>
          <w:left w:val="thinThickLargeGap" w:sz="24" w:space="0" w:color="C00000"/>
          <w:bottom w:val="thickThinLargeGap" w:sz="24" w:space="0" w:color="C00000"/>
          <w:right w:val="thickThinLargeGap" w:sz="24" w:space="0" w:color="C00000"/>
          <w:insideH w:val="dotted" w:sz="4" w:space="0" w:color="auto"/>
          <w:insideV w:val="dotted" w:sz="4" w:space="0" w:color="auto"/>
        </w:tblBorders>
        <w:tblLook w:val="04A0" w:firstRow="1" w:lastRow="0" w:firstColumn="1" w:lastColumn="0" w:noHBand="0" w:noVBand="1"/>
      </w:tblPr>
      <w:tblGrid>
        <w:gridCol w:w="1078"/>
        <w:gridCol w:w="911"/>
        <w:gridCol w:w="1051"/>
        <w:gridCol w:w="807"/>
        <w:gridCol w:w="902"/>
        <w:gridCol w:w="1065"/>
        <w:gridCol w:w="779"/>
        <w:gridCol w:w="776"/>
        <w:gridCol w:w="773"/>
        <w:gridCol w:w="854"/>
      </w:tblGrid>
      <w:tr w:rsidR="0080676E" w:rsidRPr="0080676E" w14:paraId="62DF3C05" w14:textId="77777777" w:rsidTr="00325FAE">
        <w:tc>
          <w:tcPr>
            <w:tcW w:w="1104" w:type="dxa"/>
            <w:vMerge w:val="restart"/>
            <w:tcBorders>
              <w:top w:val="double" w:sz="4" w:space="0" w:color="365F91"/>
              <w:left w:val="double" w:sz="4" w:space="0" w:color="365F91"/>
              <w:bottom w:val="single" w:sz="4" w:space="0" w:color="365F91"/>
              <w:right w:val="single" w:sz="4" w:space="0" w:color="365F91"/>
            </w:tcBorders>
            <w:shd w:val="clear" w:color="auto" w:fill="B8CCE4"/>
          </w:tcPr>
          <w:p w14:paraId="7706B4B7" w14:textId="77777777" w:rsidR="00B00F8C" w:rsidRPr="0080676E" w:rsidRDefault="00B00F8C" w:rsidP="0080676E">
            <w:r w:rsidRPr="0080676E">
              <w:t xml:space="preserve">Learning Unit </w:t>
            </w:r>
          </w:p>
        </w:tc>
        <w:tc>
          <w:tcPr>
            <w:tcW w:w="928"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574FB914" w14:textId="77777777" w:rsidR="00B00F8C" w:rsidRPr="0080676E" w:rsidRDefault="00B00F8C" w:rsidP="0080676E">
            <w:r w:rsidRPr="0080676E">
              <w:t>Credits</w:t>
            </w:r>
          </w:p>
        </w:tc>
        <w:tc>
          <w:tcPr>
            <w:tcW w:w="1068"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287C23FC" w14:textId="77777777" w:rsidR="00B00F8C" w:rsidRPr="0080676E" w:rsidRDefault="00B00F8C" w:rsidP="0080676E">
            <w:r w:rsidRPr="0080676E">
              <w:t>Notional Hours</w:t>
            </w:r>
          </w:p>
        </w:tc>
        <w:tc>
          <w:tcPr>
            <w:tcW w:w="851"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3D7D4DB8" w14:textId="77777777" w:rsidR="00B00F8C" w:rsidRPr="0080676E" w:rsidRDefault="00B00F8C" w:rsidP="0080676E">
            <w:r w:rsidRPr="0080676E">
              <w:t>Days</w:t>
            </w:r>
          </w:p>
        </w:tc>
        <w:tc>
          <w:tcPr>
            <w:tcW w:w="2006" w:type="dxa"/>
            <w:gridSpan w:val="2"/>
            <w:tcBorders>
              <w:top w:val="double" w:sz="4" w:space="0" w:color="365F91"/>
              <w:left w:val="single" w:sz="4" w:space="0" w:color="365F91"/>
              <w:bottom w:val="single" w:sz="4" w:space="0" w:color="365F91"/>
              <w:right w:val="single" w:sz="4" w:space="0" w:color="365F91"/>
            </w:tcBorders>
            <w:shd w:val="clear" w:color="auto" w:fill="B8CCE4"/>
          </w:tcPr>
          <w:p w14:paraId="0B1B5726" w14:textId="77777777" w:rsidR="00B00F8C" w:rsidRPr="0080676E" w:rsidRDefault="00B00F8C" w:rsidP="0080676E">
            <w:r w:rsidRPr="0080676E">
              <w:t>Contact Session</w:t>
            </w:r>
          </w:p>
          <w:p w14:paraId="32EB1556" w14:textId="77777777" w:rsidR="00B00F8C" w:rsidRPr="0080676E" w:rsidRDefault="00B00F8C" w:rsidP="0080676E">
            <w:r w:rsidRPr="0080676E">
              <w:t>30%</w:t>
            </w:r>
          </w:p>
        </w:tc>
        <w:tc>
          <w:tcPr>
            <w:tcW w:w="1629" w:type="dxa"/>
            <w:gridSpan w:val="2"/>
            <w:tcBorders>
              <w:top w:val="double" w:sz="4" w:space="0" w:color="365F91"/>
              <w:left w:val="single" w:sz="4" w:space="0" w:color="365F91"/>
              <w:bottom w:val="single" w:sz="4" w:space="0" w:color="365F91"/>
              <w:right w:val="single" w:sz="4" w:space="0" w:color="365F91"/>
            </w:tcBorders>
            <w:shd w:val="clear" w:color="auto" w:fill="B8CCE4"/>
          </w:tcPr>
          <w:p w14:paraId="7F9E577C" w14:textId="77777777" w:rsidR="00B00F8C" w:rsidRPr="0080676E" w:rsidRDefault="00B00F8C" w:rsidP="0080676E">
            <w:r w:rsidRPr="0080676E">
              <w:t xml:space="preserve">Experiential Learning </w:t>
            </w:r>
          </w:p>
          <w:p w14:paraId="788F28AE" w14:textId="77777777" w:rsidR="00B00F8C" w:rsidRPr="0080676E" w:rsidRDefault="00B00F8C" w:rsidP="0080676E">
            <w:r w:rsidRPr="0080676E">
              <w:t>70%</w:t>
            </w:r>
          </w:p>
        </w:tc>
        <w:tc>
          <w:tcPr>
            <w:tcW w:w="787"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27188623" w14:textId="77777777" w:rsidR="00B00F8C" w:rsidRPr="0080676E" w:rsidRDefault="00B00F8C" w:rsidP="0080676E">
            <w:r w:rsidRPr="0080676E">
              <w:t>FSA</w:t>
            </w:r>
          </w:p>
        </w:tc>
        <w:tc>
          <w:tcPr>
            <w:tcW w:w="869" w:type="dxa"/>
            <w:vMerge w:val="restart"/>
            <w:tcBorders>
              <w:top w:val="double" w:sz="4" w:space="0" w:color="365F91"/>
              <w:left w:val="single" w:sz="4" w:space="0" w:color="365F91"/>
              <w:bottom w:val="single" w:sz="4" w:space="0" w:color="365F91"/>
              <w:right w:val="double" w:sz="4" w:space="0" w:color="365F91"/>
            </w:tcBorders>
            <w:shd w:val="clear" w:color="auto" w:fill="B8CCE4"/>
          </w:tcPr>
          <w:p w14:paraId="72DEA7FB" w14:textId="77777777" w:rsidR="00B00F8C" w:rsidRPr="0080676E" w:rsidRDefault="00B00F8C" w:rsidP="0080676E">
            <w:r w:rsidRPr="0080676E">
              <w:t>TOTAL</w:t>
            </w:r>
          </w:p>
        </w:tc>
      </w:tr>
      <w:tr w:rsidR="0080676E" w:rsidRPr="0080676E" w14:paraId="19D36C3D" w14:textId="77777777" w:rsidTr="00325FAE">
        <w:tc>
          <w:tcPr>
            <w:tcW w:w="1104" w:type="dxa"/>
            <w:vMerge/>
            <w:tcBorders>
              <w:top w:val="single" w:sz="4" w:space="0" w:color="365F91"/>
              <w:left w:val="double" w:sz="4" w:space="0" w:color="365F91"/>
              <w:bottom w:val="single" w:sz="4" w:space="0" w:color="365F91"/>
              <w:right w:val="single" w:sz="4" w:space="0" w:color="365F91"/>
            </w:tcBorders>
          </w:tcPr>
          <w:p w14:paraId="290E8521" w14:textId="77777777" w:rsidR="00B00F8C" w:rsidRPr="0080676E" w:rsidRDefault="00B00F8C" w:rsidP="0080676E"/>
        </w:tc>
        <w:tc>
          <w:tcPr>
            <w:tcW w:w="928" w:type="dxa"/>
            <w:vMerge/>
            <w:tcBorders>
              <w:top w:val="single" w:sz="4" w:space="0" w:color="365F91"/>
              <w:left w:val="single" w:sz="4" w:space="0" w:color="365F91"/>
              <w:bottom w:val="single" w:sz="4" w:space="0" w:color="365F91"/>
              <w:right w:val="single" w:sz="4" w:space="0" w:color="365F91"/>
            </w:tcBorders>
          </w:tcPr>
          <w:p w14:paraId="2D15F963" w14:textId="77777777" w:rsidR="00B00F8C" w:rsidRPr="0080676E" w:rsidRDefault="00B00F8C" w:rsidP="0080676E"/>
        </w:tc>
        <w:tc>
          <w:tcPr>
            <w:tcW w:w="1068" w:type="dxa"/>
            <w:vMerge/>
            <w:tcBorders>
              <w:top w:val="single" w:sz="4" w:space="0" w:color="365F91"/>
              <w:left w:val="single" w:sz="4" w:space="0" w:color="365F91"/>
              <w:bottom w:val="single" w:sz="4" w:space="0" w:color="365F91"/>
              <w:right w:val="single" w:sz="4" w:space="0" w:color="365F91"/>
            </w:tcBorders>
          </w:tcPr>
          <w:p w14:paraId="3F0D1FDC" w14:textId="77777777" w:rsidR="00B00F8C" w:rsidRPr="0080676E" w:rsidRDefault="00B00F8C" w:rsidP="0080676E"/>
        </w:tc>
        <w:tc>
          <w:tcPr>
            <w:tcW w:w="851" w:type="dxa"/>
            <w:vMerge/>
            <w:tcBorders>
              <w:top w:val="single" w:sz="4" w:space="0" w:color="365F91"/>
              <w:left w:val="single" w:sz="4" w:space="0" w:color="365F91"/>
              <w:bottom w:val="single" w:sz="4" w:space="0" w:color="365F91"/>
              <w:right w:val="single" w:sz="4" w:space="0" w:color="365F91"/>
            </w:tcBorders>
          </w:tcPr>
          <w:p w14:paraId="758C0D0A" w14:textId="77777777" w:rsidR="00B00F8C" w:rsidRPr="0080676E" w:rsidRDefault="00B00F8C" w:rsidP="0080676E"/>
        </w:tc>
        <w:tc>
          <w:tcPr>
            <w:tcW w:w="918" w:type="dxa"/>
            <w:tcBorders>
              <w:top w:val="single" w:sz="4" w:space="0" w:color="365F91"/>
              <w:left w:val="single" w:sz="4" w:space="0" w:color="365F91"/>
              <w:bottom w:val="single" w:sz="4" w:space="0" w:color="365F91"/>
              <w:right w:val="single" w:sz="4" w:space="0" w:color="365F91"/>
            </w:tcBorders>
            <w:shd w:val="clear" w:color="auto" w:fill="B8CCE4"/>
          </w:tcPr>
          <w:p w14:paraId="18DD3BD6" w14:textId="77777777" w:rsidR="00B00F8C" w:rsidRPr="0080676E" w:rsidRDefault="00B00F8C" w:rsidP="0080676E">
            <w:r w:rsidRPr="0080676E">
              <w:t>Theory</w:t>
            </w:r>
          </w:p>
          <w:p w14:paraId="7A4D3650" w14:textId="77777777" w:rsidR="00B00F8C" w:rsidRPr="0080676E" w:rsidRDefault="00B00F8C" w:rsidP="0080676E"/>
        </w:tc>
        <w:tc>
          <w:tcPr>
            <w:tcW w:w="1088" w:type="dxa"/>
            <w:tcBorders>
              <w:top w:val="single" w:sz="4" w:space="0" w:color="365F91"/>
              <w:left w:val="single" w:sz="4" w:space="0" w:color="365F91"/>
              <w:bottom w:val="single" w:sz="4" w:space="0" w:color="365F91"/>
              <w:right w:val="single" w:sz="4" w:space="0" w:color="365F91"/>
            </w:tcBorders>
            <w:shd w:val="clear" w:color="auto" w:fill="B8CCE4"/>
          </w:tcPr>
          <w:p w14:paraId="7F299664" w14:textId="77777777" w:rsidR="00B00F8C" w:rsidRPr="0080676E" w:rsidRDefault="00B00F8C" w:rsidP="0080676E">
            <w:r w:rsidRPr="0080676E">
              <w:t>Practical</w:t>
            </w:r>
          </w:p>
          <w:p w14:paraId="797B79EE" w14:textId="77777777" w:rsidR="00B00F8C" w:rsidRPr="0080676E" w:rsidRDefault="00B00F8C" w:rsidP="0080676E"/>
        </w:tc>
        <w:tc>
          <w:tcPr>
            <w:tcW w:w="816" w:type="dxa"/>
            <w:tcBorders>
              <w:top w:val="single" w:sz="4" w:space="0" w:color="365F91"/>
              <w:left w:val="single" w:sz="4" w:space="0" w:color="365F91"/>
              <w:bottom w:val="single" w:sz="4" w:space="0" w:color="365F91"/>
              <w:right w:val="single" w:sz="4" w:space="0" w:color="365F91"/>
            </w:tcBorders>
            <w:shd w:val="clear" w:color="auto" w:fill="B8CCE4"/>
          </w:tcPr>
          <w:p w14:paraId="11018631" w14:textId="77777777" w:rsidR="00B00F8C" w:rsidRPr="0080676E" w:rsidRDefault="00B00F8C" w:rsidP="0080676E">
            <w:r w:rsidRPr="0080676E">
              <w:t>WPE</w:t>
            </w:r>
          </w:p>
        </w:tc>
        <w:tc>
          <w:tcPr>
            <w:tcW w:w="813" w:type="dxa"/>
            <w:tcBorders>
              <w:top w:val="single" w:sz="4" w:space="0" w:color="365F91"/>
              <w:left w:val="single" w:sz="4" w:space="0" w:color="365F91"/>
              <w:bottom w:val="single" w:sz="4" w:space="0" w:color="365F91"/>
              <w:right w:val="single" w:sz="4" w:space="0" w:color="365F91"/>
            </w:tcBorders>
            <w:shd w:val="clear" w:color="auto" w:fill="B8CCE4"/>
          </w:tcPr>
          <w:p w14:paraId="0285BA7B" w14:textId="77777777" w:rsidR="00B00F8C" w:rsidRPr="0080676E" w:rsidRDefault="00B00F8C" w:rsidP="0080676E">
            <w:r w:rsidRPr="0080676E">
              <w:t>Ass Prep</w:t>
            </w:r>
          </w:p>
        </w:tc>
        <w:tc>
          <w:tcPr>
            <w:tcW w:w="787" w:type="dxa"/>
            <w:vMerge/>
            <w:tcBorders>
              <w:top w:val="single" w:sz="4" w:space="0" w:color="365F91"/>
              <w:left w:val="single" w:sz="4" w:space="0" w:color="365F91"/>
              <w:bottom w:val="single" w:sz="4" w:space="0" w:color="365F91"/>
              <w:right w:val="single" w:sz="4" w:space="0" w:color="365F91"/>
            </w:tcBorders>
          </w:tcPr>
          <w:p w14:paraId="5F4FA865" w14:textId="77777777" w:rsidR="00B00F8C" w:rsidRPr="0080676E" w:rsidRDefault="00B00F8C" w:rsidP="0080676E"/>
        </w:tc>
        <w:tc>
          <w:tcPr>
            <w:tcW w:w="869" w:type="dxa"/>
            <w:vMerge/>
            <w:tcBorders>
              <w:top w:val="single" w:sz="4" w:space="0" w:color="365F91"/>
              <w:left w:val="single" w:sz="4" w:space="0" w:color="365F91"/>
              <w:bottom w:val="single" w:sz="4" w:space="0" w:color="365F91"/>
              <w:right w:val="double" w:sz="4" w:space="0" w:color="365F91"/>
            </w:tcBorders>
          </w:tcPr>
          <w:p w14:paraId="0DFC0EE0" w14:textId="77777777" w:rsidR="00B00F8C" w:rsidRPr="0080676E" w:rsidRDefault="00B00F8C" w:rsidP="0080676E"/>
        </w:tc>
      </w:tr>
      <w:tr w:rsidR="0080676E" w:rsidRPr="0080676E" w14:paraId="7643BA46" w14:textId="77777777" w:rsidTr="00325FAE">
        <w:tc>
          <w:tcPr>
            <w:tcW w:w="1104" w:type="dxa"/>
            <w:tcBorders>
              <w:top w:val="single" w:sz="4" w:space="0" w:color="365F91"/>
              <w:left w:val="double" w:sz="4" w:space="0" w:color="365F91"/>
              <w:bottom w:val="single" w:sz="4" w:space="0" w:color="365F91"/>
              <w:right w:val="single" w:sz="4" w:space="0" w:color="365F91"/>
            </w:tcBorders>
          </w:tcPr>
          <w:p w14:paraId="5EEC10DD" w14:textId="77777777" w:rsidR="00B00F8C" w:rsidRPr="0080676E" w:rsidRDefault="00B00F8C" w:rsidP="0080676E">
            <w:r w:rsidRPr="0080676E">
              <w:t>119673</w:t>
            </w:r>
          </w:p>
        </w:tc>
        <w:tc>
          <w:tcPr>
            <w:tcW w:w="928" w:type="dxa"/>
            <w:tcBorders>
              <w:top w:val="single" w:sz="4" w:space="0" w:color="365F91"/>
              <w:left w:val="single" w:sz="4" w:space="0" w:color="365F91"/>
              <w:bottom w:val="single" w:sz="4" w:space="0" w:color="365F91"/>
              <w:right w:val="single" w:sz="4" w:space="0" w:color="365F91"/>
            </w:tcBorders>
          </w:tcPr>
          <w:p w14:paraId="214FCAAD" w14:textId="77777777" w:rsidR="00B00F8C" w:rsidRPr="0080676E" w:rsidRDefault="00B00F8C" w:rsidP="0080676E">
            <w:r w:rsidRPr="0080676E">
              <w:t>7</w:t>
            </w:r>
          </w:p>
        </w:tc>
        <w:tc>
          <w:tcPr>
            <w:tcW w:w="1068" w:type="dxa"/>
            <w:tcBorders>
              <w:top w:val="single" w:sz="4" w:space="0" w:color="365F91"/>
              <w:left w:val="single" w:sz="4" w:space="0" w:color="365F91"/>
              <w:bottom w:val="single" w:sz="4" w:space="0" w:color="365F91"/>
              <w:right w:val="single" w:sz="4" w:space="0" w:color="365F91"/>
            </w:tcBorders>
          </w:tcPr>
          <w:p w14:paraId="0D1F00E7" w14:textId="77777777" w:rsidR="00B00F8C" w:rsidRPr="0080676E" w:rsidRDefault="00B00F8C" w:rsidP="0080676E">
            <w:r w:rsidRPr="0080676E">
              <w:t>70</w:t>
            </w:r>
          </w:p>
        </w:tc>
        <w:tc>
          <w:tcPr>
            <w:tcW w:w="851" w:type="dxa"/>
            <w:tcBorders>
              <w:top w:val="single" w:sz="4" w:space="0" w:color="365F91"/>
              <w:left w:val="single" w:sz="4" w:space="0" w:color="365F91"/>
              <w:bottom w:val="single" w:sz="4" w:space="0" w:color="365F91"/>
              <w:right w:val="single" w:sz="4" w:space="0" w:color="365F91"/>
            </w:tcBorders>
          </w:tcPr>
          <w:p w14:paraId="79725E47" w14:textId="77777777" w:rsidR="00B00F8C" w:rsidRPr="0080676E" w:rsidRDefault="0080676E" w:rsidP="0080676E">
            <w:r w:rsidRPr="0080676E">
              <w:t>8.75</w:t>
            </w:r>
          </w:p>
        </w:tc>
        <w:tc>
          <w:tcPr>
            <w:tcW w:w="918" w:type="dxa"/>
            <w:tcBorders>
              <w:top w:val="single" w:sz="4" w:space="0" w:color="365F91"/>
              <w:left w:val="single" w:sz="4" w:space="0" w:color="365F91"/>
              <w:bottom w:val="single" w:sz="4" w:space="0" w:color="365F91"/>
              <w:right w:val="single" w:sz="4" w:space="0" w:color="365F91"/>
            </w:tcBorders>
          </w:tcPr>
          <w:p w14:paraId="3397CB1F" w14:textId="77777777" w:rsidR="00B00F8C" w:rsidRPr="0080676E" w:rsidRDefault="0080676E" w:rsidP="0080676E">
            <w:r w:rsidRPr="0080676E">
              <w:t>2.6</w:t>
            </w:r>
          </w:p>
        </w:tc>
        <w:tc>
          <w:tcPr>
            <w:tcW w:w="1088" w:type="dxa"/>
            <w:tcBorders>
              <w:top w:val="single" w:sz="4" w:space="0" w:color="365F91"/>
              <w:left w:val="single" w:sz="4" w:space="0" w:color="365F91"/>
              <w:bottom w:val="single" w:sz="4" w:space="0" w:color="365F91"/>
              <w:right w:val="single" w:sz="4" w:space="0" w:color="365F91"/>
            </w:tcBorders>
          </w:tcPr>
          <w:p w14:paraId="61582B84" w14:textId="77777777" w:rsidR="00B00F8C" w:rsidRPr="0080676E" w:rsidRDefault="0080676E" w:rsidP="0080676E">
            <w:r w:rsidRPr="0080676E">
              <w:t>0.025</w:t>
            </w:r>
          </w:p>
        </w:tc>
        <w:tc>
          <w:tcPr>
            <w:tcW w:w="816" w:type="dxa"/>
            <w:tcBorders>
              <w:top w:val="single" w:sz="4" w:space="0" w:color="365F91"/>
              <w:left w:val="single" w:sz="4" w:space="0" w:color="365F91"/>
              <w:bottom w:val="single" w:sz="4" w:space="0" w:color="365F91"/>
              <w:right w:val="single" w:sz="4" w:space="0" w:color="365F91"/>
            </w:tcBorders>
          </w:tcPr>
          <w:p w14:paraId="0E8A5D31" w14:textId="77777777" w:rsidR="00B00F8C" w:rsidRPr="0080676E" w:rsidRDefault="0080676E" w:rsidP="0080676E">
            <w:r w:rsidRPr="0080676E">
              <w:t>6</w:t>
            </w:r>
          </w:p>
        </w:tc>
        <w:tc>
          <w:tcPr>
            <w:tcW w:w="813" w:type="dxa"/>
            <w:tcBorders>
              <w:top w:val="single" w:sz="4" w:space="0" w:color="365F91"/>
              <w:left w:val="single" w:sz="4" w:space="0" w:color="365F91"/>
              <w:bottom w:val="single" w:sz="4" w:space="0" w:color="365F91"/>
              <w:right w:val="single" w:sz="4" w:space="0" w:color="365F91"/>
            </w:tcBorders>
          </w:tcPr>
          <w:p w14:paraId="6D25EC67" w14:textId="77777777" w:rsidR="00B00F8C" w:rsidRPr="0080676E" w:rsidRDefault="0080676E" w:rsidP="0080676E">
            <w:r w:rsidRPr="0080676E">
              <w:t>0.1</w:t>
            </w:r>
          </w:p>
        </w:tc>
        <w:tc>
          <w:tcPr>
            <w:tcW w:w="787" w:type="dxa"/>
            <w:tcBorders>
              <w:top w:val="single" w:sz="4" w:space="0" w:color="365F91"/>
              <w:left w:val="single" w:sz="4" w:space="0" w:color="365F91"/>
              <w:bottom w:val="single" w:sz="4" w:space="0" w:color="365F91"/>
              <w:right w:val="single" w:sz="4" w:space="0" w:color="365F91"/>
            </w:tcBorders>
          </w:tcPr>
          <w:p w14:paraId="62EB0FD2" w14:textId="77777777" w:rsidR="00B00F8C" w:rsidRPr="0080676E" w:rsidRDefault="0080676E" w:rsidP="0080676E">
            <w:r w:rsidRPr="0080676E">
              <w:t>0.025</w:t>
            </w:r>
          </w:p>
        </w:tc>
        <w:tc>
          <w:tcPr>
            <w:tcW w:w="869" w:type="dxa"/>
            <w:tcBorders>
              <w:top w:val="single" w:sz="4" w:space="0" w:color="365F91"/>
              <w:left w:val="single" w:sz="4" w:space="0" w:color="365F91"/>
              <w:bottom w:val="single" w:sz="4" w:space="0" w:color="365F91"/>
              <w:right w:val="double" w:sz="4" w:space="0" w:color="365F91"/>
            </w:tcBorders>
          </w:tcPr>
          <w:p w14:paraId="6ECAD469" w14:textId="77777777" w:rsidR="00B00F8C" w:rsidRPr="0080676E" w:rsidRDefault="0080676E" w:rsidP="0080676E">
            <w:r w:rsidRPr="0080676E">
              <w:t>8.75</w:t>
            </w:r>
          </w:p>
        </w:tc>
      </w:tr>
      <w:tr w:rsidR="0080676E" w:rsidRPr="0080676E" w14:paraId="26902F01" w14:textId="77777777" w:rsidTr="00325FAE">
        <w:tc>
          <w:tcPr>
            <w:tcW w:w="1104" w:type="dxa"/>
            <w:tcBorders>
              <w:top w:val="single" w:sz="4" w:space="0" w:color="365F91"/>
              <w:left w:val="double" w:sz="4" w:space="0" w:color="365F91"/>
              <w:bottom w:val="single" w:sz="4" w:space="0" w:color="365F91"/>
              <w:right w:val="single" w:sz="4" w:space="0" w:color="365F91"/>
            </w:tcBorders>
          </w:tcPr>
          <w:p w14:paraId="1F4E12A2" w14:textId="77777777" w:rsidR="00B00F8C" w:rsidRPr="0080676E" w:rsidRDefault="00B00F8C" w:rsidP="0080676E">
            <w:r w:rsidRPr="0080676E">
              <w:t>119669</w:t>
            </w:r>
          </w:p>
        </w:tc>
        <w:tc>
          <w:tcPr>
            <w:tcW w:w="928" w:type="dxa"/>
            <w:tcBorders>
              <w:top w:val="single" w:sz="4" w:space="0" w:color="365F91"/>
              <w:left w:val="single" w:sz="4" w:space="0" w:color="365F91"/>
              <w:bottom w:val="single" w:sz="4" w:space="0" w:color="365F91"/>
              <w:right w:val="single" w:sz="4" w:space="0" w:color="365F91"/>
            </w:tcBorders>
          </w:tcPr>
          <w:p w14:paraId="112D866E" w14:textId="77777777" w:rsidR="00B00F8C" w:rsidRPr="0080676E" w:rsidRDefault="00B00F8C" w:rsidP="0080676E">
            <w:r w:rsidRPr="0080676E">
              <w:t>6</w:t>
            </w:r>
          </w:p>
        </w:tc>
        <w:tc>
          <w:tcPr>
            <w:tcW w:w="1068" w:type="dxa"/>
            <w:tcBorders>
              <w:top w:val="single" w:sz="4" w:space="0" w:color="365F91"/>
              <w:left w:val="single" w:sz="4" w:space="0" w:color="365F91"/>
              <w:bottom w:val="single" w:sz="4" w:space="0" w:color="365F91"/>
              <w:right w:val="single" w:sz="4" w:space="0" w:color="365F91"/>
            </w:tcBorders>
          </w:tcPr>
          <w:p w14:paraId="1A8AD892" w14:textId="77777777" w:rsidR="00B00F8C" w:rsidRPr="0080676E" w:rsidRDefault="00B00F8C" w:rsidP="0080676E">
            <w:r w:rsidRPr="0080676E">
              <w:t>60</w:t>
            </w:r>
          </w:p>
        </w:tc>
        <w:tc>
          <w:tcPr>
            <w:tcW w:w="851" w:type="dxa"/>
            <w:tcBorders>
              <w:top w:val="single" w:sz="4" w:space="0" w:color="365F91"/>
              <w:left w:val="single" w:sz="4" w:space="0" w:color="365F91"/>
              <w:bottom w:val="single" w:sz="4" w:space="0" w:color="365F91"/>
              <w:right w:val="single" w:sz="4" w:space="0" w:color="365F91"/>
            </w:tcBorders>
          </w:tcPr>
          <w:p w14:paraId="5BA30BC4" w14:textId="77777777" w:rsidR="00B00F8C" w:rsidRPr="0080676E" w:rsidRDefault="0080676E" w:rsidP="0080676E">
            <w:r w:rsidRPr="0080676E">
              <w:t>7.5</w:t>
            </w:r>
          </w:p>
        </w:tc>
        <w:tc>
          <w:tcPr>
            <w:tcW w:w="918" w:type="dxa"/>
            <w:tcBorders>
              <w:top w:val="single" w:sz="4" w:space="0" w:color="365F91"/>
              <w:left w:val="single" w:sz="4" w:space="0" w:color="365F91"/>
              <w:bottom w:val="single" w:sz="4" w:space="0" w:color="365F91"/>
              <w:right w:val="single" w:sz="4" w:space="0" w:color="365F91"/>
            </w:tcBorders>
          </w:tcPr>
          <w:p w14:paraId="190736EC" w14:textId="77777777" w:rsidR="00B00F8C" w:rsidRPr="0080676E" w:rsidRDefault="0080676E" w:rsidP="0080676E">
            <w:r w:rsidRPr="0080676E">
              <w:t>2.15</w:t>
            </w:r>
          </w:p>
        </w:tc>
        <w:tc>
          <w:tcPr>
            <w:tcW w:w="1088" w:type="dxa"/>
            <w:tcBorders>
              <w:top w:val="single" w:sz="4" w:space="0" w:color="365F91"/>
              <w:left w:val="single" w:sz="4" w:space="0" w:color="365F91"/>
              <w:bottom w:val="single" w:sz="4" w:space="0" w:color="365F91"/>
              <w:right w:val="single" w:sz="4" w:space="0" w:color="365F91"/>
            </w:tcBorders>
          </w:tcPr>
          <w:p w14:paraId="44D2B19C" w14:textId="77777777" w:rsidR="00B00F8C" w:rsidRPr="0080676E" w:rsidRDefault="0080676E" w:rsidP="0080676E">
            <w:r w:rsidRPr="0080676E">
              <w:t>0.1</w:t>
            </w:r>
          </w:p>
        </w:tc>
        <w:tc>
          <w:tcPr>
            <w:tcW w:w="816" w:type="dxa"/>
            <w:tcBorders>
              <w:top w:val="single" w:sz="4" w:space="0" w:color="365F91"/>
              <w:left w:val="single" w:sz="4" w:space="0" w:color="365F91"/>
              <w:bottom w:val="single" w:sz="4" w:space="0" w:color="365F91"/>
              <w:right w:val="single" w:sz="4" w:space="0" w:color="365F91"/>
            </w:tcBorders>
          </w:tcPr>
          <w:p w14:paraId="61F47826" w14:textId="77777777" w:rsidR="00B00F8C" w:rsidRPr="0080676E" w:rsidRDefault="0080676E" w:rsidP="0080676E">
            <w:r w:rsidRPr="0080676E">
              <w:t>5</w:t>
            </w:r>
          </w:p>
        </w:tc>
        <w:tc>
          <w:tcPr>
            <w:tcW w:w="813" w:type="dxa"/>
            <w:tcBorders>
              <w:top w:val="single" w:sz="4" w:space="0" w:color="365F91"/>
              <w:left w:val="single" w:sz="4" w:space="0" w:color="365F91"/>
              <w:bottom w:val="single" w:sz="4" w:space="0" w:color="365F91"/>
              <w:right w:val="single" w:sz="4" w:space="0" w:color="365F91"/>
            </w:tcBorders>
          </w:tcPr>
          <w:p w14:paraId="7AB238C5" w14:textId="77777777" w:rsidR="00B00F8C" w:rsidRPr="0080676E" w:rsidRDefault="0080676E" w:rsidP="0080676E">
            <w:r w:rsidRPr="0080676E">
              <w:t>0.2</w:t>
            </w:r>
          </w:p>
        </w:tc>
        <w:tc>
          <w:tcPr>
            <w:tcW w:w="787" w:type="dxa"/>
            <w:tcBorders>
              <w:top w:val="single" w:sz="4" w:space="0" w:color="365F91"/>
              <w:left w:val="single" w:sz="4" w:space="0" w:color="365F91"/>
              <w:bottom w:val="single" w:sz="4" w:space="0" w:color="365F91"/>
              <w:right w:val="single" w:sz="4" w:space="0" w:color="365F91"/>
            </w:tcBorders>
          </w:tcPr>
          <w:p w14:paraId="2238DE25" w14:textId="77777777" w:rsidR="00B00F8C" w:rsidRPr="0080676E" w:rsidRDefault="0080676E" w:rsidP="0080676E">
            <w:r w:rsidRPr="0080676E">
              <w:t>0.05</w:t>
            </w:r>
          </w:p>
        </w:tc>
        <w:tc>
          <w:tcPr>
            <w:tcW w:w="869" w:type="dxa"/>
            <w:tcBorders>
              <w:top w:val="single" w:sz="4" w:space="0" w:color="365F91"/>
              <w:left w:val="single" w:sz="4" w:space="0" w:color="365F91"/>
              <w:bottom w:val="single" w:sz="4" w:space="0" w:color="365F91"/>
              <w:right w:val="double" w:sz="4" w:space="0" w:color="365F91"/>
            </w:tcBorders>
          </w:tcPr>
          <w:p w14:paraId="7AAEFF97" w14:textId="77777777" w:rsidR="00B00F8C" w:rsidRPr="0080676E" w:rsidRDefault="0080676E" w:rsidP="0080676E">
            <w:r w:rsidRPr="0080676E">
              <w:t>7.5</w:t>
            </w:r>
          </w:p>
        </w:tc>
      </w:tr>
      <w:tr w:rsidR="0080676E" w:rsidRPr="0080676E" w14:paraId="720D5694" w14:textId="77777777" w:rsidTr="00325FAE">
        <w:tc>
          <w:tcPr>
            <w:tcW w:w="1104" w:type="dxa"/>
            <w:tcBorders>
              <w:top w:val="single" w:sz="4" w:space="0" w:color="365F91"/>
              <w:left w:val="double" w:sz="4" w:space="0" w:color="365F91"/>
              <w:bottom w:val="single" w:sz="4" w:space="0" w:color="365F91"/>
              <w:right w:val="single" w:sz="4" w:space="0" w:color="365F91"/>
            </w:tcBorders>
          </w:tcPr>
          <w:p w14:paraId="0468099E" w14:textId="77777777" w:rsidR="00B00F8C" w:rsidRPr="0080676E" w:rsidRDefault="00B00F8C" w:rsidP="0080676E">
            <w:r w:rsidRPr="0080676E">
              <w:t>119672</w:t>
            </w:r>
          </w:p>
        </w:tc>
        <w:tc>
          <w:tcPr>
            <w:tcW w:w="928" w:type="dxa"/>
            <w:tcBorders>
              <w:top w:val="single" w:sz="4" w:space="0" w:color="365F91"/>
              <w:left w:val="single" w:sz="4" w:space="0" w:color="365F91"/>
              <w:bottom w:val="single" w:sz="4" w:space="0" w:color="365F91"/>
              <w:right w:val="single" w:sz="4" w:space="0" w:color="365F91"/>
            </w:tcBorders>
          </w:tcPr>
          <w:p w14:paraId="2645941E" w14:textId="77777777" w:rsidR="00B00F8C" w:rsidRPr="0080676E" w:rsidRDefault="00B00F8C" w:rsidP="0080676E">
            <w:r w:rsidRPr="0080676E">
              <w:t>7</w:t>
            </w:r>
          </w:p>
        </w:tc>
        <w:tc>
          <w:tcPr>
            <w:tcW w:w="1068" w:type="dxa"/>
            <w:tcBorders>
              <w:top w:val="single" w:sz="4" w:space="0" w:color="365F91"/>
              <w:left w:val="single" w:sz="4" w:space="0" w:color="365F91"/>
              <w:bottom w:val="single" w:sz="4" w:space="0" w:color="365F91"/>
              <w:right w:val="single" w:sz="4" w:space="0" w:color="365F91"/>
            </w:tcBorders>
          </w:tcPr>
          <w:p w14:paraId="565012B2" w14:textId="77777777" w:rsidR="00B00F8C" w:rsidRPr="0080676E" w:rsidRDefault="00B00F8C" w:rsidP="0080676E">
            <w:r w:rsidRPr="0080676E">
              <w:t>70</w:t>
            </w:r>
          </w:p>
        </w:tc>
        <w:tc>
          <w:tcPr>
            <w:tcW w:w="851" w:type="dxa"/>
            <w:tcBorders>
              <w:top w:val="single" w:sz="4" w:space="0" w:color="365F91"/>
              <w:left w:val="single" w:sz="4" w:space="0" w:color="365F91"/>
              <w:bottom w:val="single" w:sz="4" w:space="0" w:color="365F91"/>
              <w:right w:val="single" w:sz="4" w:space="0" w:color="365F91"/>
            </w:tcBorders>
          </w:tcPr>
          <w:p w14:paraId="58EA21A9" w14:textId="77777777" w:rsidR="00B00F8C" w:rsidRPr="0080676E" w:rsidRDefault="0080676E" w:rsidP="0080676E">
            <w:r w:rsidRPr="0080676E">
              <w:t>8.75</w:t>
            </w:r>
          </w:p>
        </w:tc>
        <w:tc>
          <w:tcPr>
            <w:tcW w:w="918" w:type="dxa"/>
            <w:tcBorders>
              <w:top w:val="single" w:sz="4" w:space="0" w:color="365F91"/>
              <w:left w:val="single" w:sz="4" w:space="0" w:color="365F91"/>
              <w:bottom w:val="single" w:sz="4" w:space="0" w:color="365F91"/>
              <w:right w:val="single" w:sz="4" w:space="0" w:color="365F91"/>
            </w:tcBorders>
          </w:tcPr>
          <w:p w14:paraId="291A38EC" w14:textId="77777777" w:rsidR="00B00F8C" w:rsidRPr="0080676E" w:rsidRDefault="0080676E" w:rsidP="0080676E">
            <w:r w:rsidRPr="0080676E">
              <w:t>2.6</w:t>
            </w:r>
          </w:p>
        </w:tc>
        <w:tc>
          <w:tcPr>
            <w:tcW w:w="1088" w:type="dxa"/>
            <w:tcBorders>
              <w:top w:val="single" w:sz="4" w:space="0" w:color="365F91"/>
              <w:left w:val="single" w:sz="4" w:space="0" w:color="365F91"/>
              <w:bottom w:val="single" w:sz="4" w:space="0" w:color="365F91"/>
              <w:right w:val="single" w:sz="4" w:space="0" w:color="365F91"/>
            </w:tcBorders>
          </w:tcPr>
          <w:p w14:paraId="6E06781E" w14:textId="77777777" w:rsidR="00B00F8C" w:rsidRPr="0080676E" w:rsidRDefault="0080676E" w:rsidP="0080676E">
            <w:r w:rsidRPr="0080676E">
              <w:t>0.025</w:t>
            </w:r>
          </w:p>
        </w:tc>
        <w:tc>
          <w:tcPr>
            <w:tcW w:w="816" w:type="dxa"/>
            <w:tcBorders>
              <w:top w:val="single" w:sz="4" w:space="0" w:color="365F91"/>
              <w:left w:val="single" w:sz="4" w:space="0" w:color="365F91"/>
              <w:bottom w:val="single" w:sz="4" w:space="0" w:color="365F91"/>
              <w:right w:val="single" w:sz="4" w:space="0" w:color="365F91"/>
            </w:tcBorders>
          </w:tcPr>
          <w:p w14:paraId="093B148F" w14:textId="77777777" w:rsidR="00B00F8C" w:rsidRPr="0080676E" w:rsidRDefault="0080676E" w:rsidP="0080676E">
            <w:r w:rsidRPr="0080676E">
              <w:t>6</w:t>
            </w:r>
          </w:p>
        </w:tc>
        <w:tc>
          <w:tcPr>
            <w:tcW w:w="813" w:type="dxa"/>
            <w:tcBorders>
              <w:top w:val="single" w:sz="4" w:space="0" w:color="365F91"/>
              <w:left w:val="single" w:sz="4" w:space="0" w:color="365F91"/>
              <w:bottom w:val="single" w:sz="4" w:space="0" w:color="365F91"/>
              <w:right w:val="single" w:sz="4" w:space="0" w:color="365F91"/>
            </w:tcBorders>
          </w:tcPr>
          <w:p w14:paraId="3A905697" w14:textId="77777777" w:rsidR="00B00F8C" w:rsidRPr="0080676E" w:rsidRDefault="0080676E" w:rsidP="0080676E">
            <w:r w:rsidRPr="0080676E">
              <w:t>0.1</w:t>
            </w:r>
          </w:p>
        </w:tc>
        <w:tc>
          <w:tcPr>
            <w:tcW w:w="787" w:type="dxa"/>
            <w:tcBorders>
              <w:top w:val="single" w:sz="4" w:space="0" w:color="365F91"/>
              <w:left w:val="single" w:sz="4" w:space="0" w:color="365F91"/>
              <w:bottom w:val="single" w:sz="4" w:space="0" w:color="365F91"/>
              <w:right w:val="single" w:sz="4" w:space="0" w:color="365F91"/>
            </w:tcBorders>
          </w:tcPr>
          <w:p w14:paraId="4E56B1E0" w14:textId="77777777" w:rsidR="00B00F8C" w:rsidRPr="0080676E" w:rsidRDefault="0080676E" w:rsidP="0080676E">
            <w:r w:rsidRPr="0080676E">
              <w:t>0.025</w:t>
            </w:r>
          </w:p>
        </w:tc>
        <w:tc>
          <w:tcPr>
            <w:tcW w:w="869" w:type="dxa"/>
            <w:tcBorders>
              <w:top w:val="single" w:sz="4" w:space="0" w:color="365F91"/>
              <w:left w:val="single" w:sz="4" w:space="0" w:color="365F91"/>
              <w:bottom w:val="single" w:sz="4" w:space="0" w:color="365F91"/>
              <w:right w:val="double" w:sz="4" w:space="0" w:color="365F91"/>
            </w:tcBorders>
          </w:tcPr>
          <w:p w14:paraId="6EF2C21A" w14:textId="77777777" w:rsidR="00B00F8C" w:rsidRPr="0080676E" w:rsidRDefault="0080676E" w:rsidP="0080676E">
            <w:r w:rsidRPr="0080676E">
              <w:t>8.75</w:t>
            </w:r>
          </w:p>
        </w:tc>
      </w:tr>
      <w:tr w:rsidR="0080676E" w:rsidRPr="0080676E" w14:paraId="2E1EFB61" w14:textId="77777777" w:rsidTr="00325FAE">
        <w:tc>
          <w:tcPr>
            <w:tcW w:w="1104" w:type="dxa"/>
            <w:tcBorders>
              <w:top w:val="single" w:sz="4" w:space="0" w:color="365F91"/>
              <w:left w:val="double" w:sz="4" w:space="0" w:color="365F91"/>
              <w:bottom w:val="single" w:sz="4" w:space="0" w:color="365F91"/>
              <w:right w:val="single" w:sz="4" w:space="0" w:color="365F91"/>
            </w:tcBorders>
          </w:tcPr>
          <w:p w14:paraId="04BF64C7" w14:textId="77777777" w:rsidR="00B00F8C" w:rsidRPr="0080676E" w:rsidRDefault="00B00F8C" w:rsidP="0080676E">
            <w:r w:rsidRPr="0080676E">
              <w:t>114974</w:t>
            </w:r>
          </w:p>
        </w:tc>
        <w:tc>
          <w:tcPr>
            <w:tcW w:w="928" w:type="dxa"/>
            <w:tcBorders>
              <w:top w:val="single" w:sz="4" w:space="0" w:color="365F91"/>
              <w:left w:val="single" w:sz="4" w:space="0" w:color="365F91"/>
              <w:bottom w:val="single" w:sz="4" w:space="0" w:color="365F91"/>
              <w:right w:val="single" w:sz="4" w:space="0" w:color="365F91"/>
            </w:tcBorders>
          </w:tcPr>
          <w:p w14:paraId="3D89E742" w14:textId="77777777" w:rsidR="00B00F8C" w:rsidRPr="0080676E" w:rsidRDefault="00B00F8C" w:rsidP="0080676E">
            <w:r w:rsidRPr="0080676E">
              <w:t>2</w:t>
            </w:r>
          </w:p>
        </w:tc>
        <w:tc>
          <w:tcPr>
            <w:tcW w:w="1068" w:type="dxa"/>
            <w:tcBorders>
              <w:top w:val="single" w:sz="4" w:space="0" w:color="365F91"/>
              <w:left w:val="single" w:sz="4" w:space="0" w:color="365F91"/>
              <w:bottom w:val="single" w:sz="4" w:space="0" w:color="365F91"/>
              <w:right w:val="single" w:sz="4" w:space="0" w:color="365F91"/>
            </w:tcBorders>
          </w:tcPr>
          <w:p w14:paraId="6E7994F5" w14:textId="77777777" w:rsidR="00B00F8C" w:rsidRPr="0080676E" w:rsidRDefault="00B00F8C" w:rsidP="0080676E">
            <w:r w:rsidRPr="0080676E">
              <w:t>20</w:t>
            </w:r>
          </w:p>
        </w:tc>
        <w:tc>
          <w:tcPr>
            <w:tcW w:w="851" w:type="dxa"/>
            <w:tcBorders>
              <w:top w:val="single" w:sz="4" w:space="0" w:color="365F91"/>
              <w:left w:val="single" w:sz="4" w:space="0" w:color="365F91"/>
              <w:bottom w:val="single" w:sz="4" w:space="0" w:color="365F91"/>
              <w:right w:val="single" w:sz="4" w:space="0" w:color="365F91"/>
            </w:tcBorders>
          </w:tcPr>
          <w:p w14:paraId="49546DDE" w14:textId="77777777" w:rsidR="00B00F8C" w:rsidRPr="0080676E" w:rsidRDefault="00B00F8C" w:rsidP="0080676E">
            <w:r w:rsidRPr="0080676E">
              <w:t>2.50</w:t>
            </w:r>
          </w:p>
        </w:tc>
        <w:tc>
          <w:tcPr>
            <w:tcW w:w="918" w:type="dxa"/>
            <w:tcBorders>
              <w:top w:val="single" w:sz="4" w:space="0" w:color="365F91"/>
              <w:left w:val="single" w:sz="4" w:space="0" w:color="365F91"/>
              <w:bottom w:val="single" w:sz="4" w:space="0" w:color="365F91"/>
              <w:right w:val="single" w:sz="4" w:space="0" w:color="365F91"/>
            </w:tcBorders>
          </w:tcPr>
          <w:p w14:paraId="4707C905" w14:textId="77777777" w:rsidR="00B00F8C" w:rsidRPr="0080676E" w:rsidRDefault="00AD3037" w:rsidP="0080676E">
            <w:r w:rsidRPr="0080676E">
              <w:t>0.7</w:t>
            </w:r>
          </w:p>
        </w:tc>
        <w:tc>
          <w:tcPr>
            <w:tcW w:w="1088" w:type="dxa"/>
            <w:tcBorders>
              <w:top w:val="single" w:sz="4" w:space="0" w:color="365F91"/>
              <w:left w:val="single" w:sz="4" w:space="0" w:color="365F91"/>
              <w:bottom w:val="single" w:sz="4" w:space="0" w:color="365F91"/>
              <w:right w:val="single" w:sz="4" w:space="0" w:color="365F91"/>
            </w:tcBorders>
          </w:tcPr>
          <w:p w14:paraId="10B7A9D3" w14:textId="77777777" w:rsidR="00B00F8C" w:rsidRPr="0080676E" w:rsidRDefault="00AD3037" w:rsidP="0080676E">
            <w:r w:rsidRPr="0080676E">
              <w:t>0.05</w:t>
            </w:r>
          </w:p>
        </w:tc>
        <w:tc>
          <w:tcPr>
            <w:tcW w:w="816" w:type="dxa"/>
            <w:tcBorders>
              <w:top w:val="single" w:sz="4" w:space="0" w:color="365F91"/>
              <w:left w:val="single" w:sz="4" w:space="0" w:color="365F91"/>
              <w:bottom w:val="single" w:sz="4" w:space="0" w:color="365F91"/>
              <w:right w:val="single" w:sz="4" w:space="0" w:color="365F91"/>
            </w:tcBorders>
          </w:tcPr>
          <w:p w14:paraId="70FAB16E" w14:textId="77777777" w:rsidR="00B00F8C" w:rsidRPr="0080676E" w:rsidRDefault="00AD3037" w:rsidP="0080676E">
            <w:r w:rsidRPr="0080676E">
              <w:t>1.70</w:t>
            </w:r>
          </w:p>
        </w:tc>
        <w:tc>
          <w:tcPr>
            <w:tcW w:w="813" w:type="dxa"/>
            <w:tcBorders>
              <w:top w:val="single" w:sz="4" w:space="0" w:color="365F91"/>
              <w:left w:val="single" w:sz="4" w:space="0" w:color="365F91"/>
              <w:bottom w:val="single" w:sz="4" w:space="0" w:color="365F91"/>
              <w:right w:val="single" w:sz="4" w:space="0" w:color="365F91"/>
            </w:tcBorders>
          </w:tcPr>
          <w:p w14:paraId="5C75C87D" w14:textId="77777777" w:rsidR="00B00F8C" w:rsidRPr="0080676E" w:rsidRDefault="00AD3037" w:rsidP="0080676E">
            <w:r w:rsidRPr="0080676E">
              <w:t>0.04</w:t>
            </w:r>
          </w:p>
        </w:tc>
        <w:tc>
          <w:tcPr>
            <w:tcW w:w="787" w:type="dxa"/>
            <w:tcBorders>
              <w:top w:val="single" w:sz="4" w:space="0" w:color="365F91"/>
              <w:left w:val="single" w:sz="4" w:space="0" w:color="365F91"/>
              <w:bottom w:val="single" w:sz="4" w:space="0" w:color="365F91"/>
              <w:right w:val="single" w:sz="4" w:space="0" w:color="365F91"/>
            </w:tcBorders>
          </w:tcPr>
          <w:p w14:paraId="2D99433F" w14:textId="77777777" w:rsidR="00B00F8C" w:rsidRPr="0080676E" w:rsidRDefault="00AD3037" w:rsidP="0080676E">
            <w:r w:rsidRPr="0080676E">
              <w:t>0.01</w:t>
            </w:r>
          </w:p>
        </w:tc>
        <w:tc>
          <w:tcPr>
            <w:tcW w:w="869" w:type="dxa"/>
            <w:tcBorders>
              <w:top w:val="single" w:sz="4" w:space="0" w:color="365F91"/>
              <w:left w:val="single" w:sz="4" w:space="0" w:color="365F91"/>
              <w:bottom w:val="single" w:sz="4" w:space="0" w:color="365F91"/>
              <w:right w:val="double" w:sz="4" w:space="0" w:color="365F91"/>
            </w:tcBorders>
          </w:tcPr>
          <w:p w14:paraId="6BB58793" w14:textId="77777777" w:rsidR="00B00F8C" w:rsidRPr="0080676E" w:rsidRDefault="00AD3037" w:rsidP="0080676E">
            <w:r w:rsidRPr="0080676E">
              <w:t>2.5</w:t>
            </w:r>
          </w:p>
        </w:tc>
      </w:tr>
      <w:tr w:rsidR="0080676E" w:rsidRPr="0080676E" w14:paraId="22886235" w14:textId="77777777" w:rsidTr="00325FAE">
        <w:tc>
          <w:tcPr>
            <w:tcW w:w="1104" w:type="dxa"/>
            <w:tcBorders>
              <w:top w:val="single" w:sz="4" w:space="0" w:color="365F91"/>
              <w:left w:val="double" w:sz="4" w:space="0" w:color="365F91"/>
              <w:bottom w:val="double" w:sz="4" w:space="0" w:color="365F91"/>
              <w:right w:val="single" w:sz="4" w:space="0" w:color="365F91"/>
            </w:tcBorders>
          </w:tcPr>
          <w:p w14:paraId="759E7E25" w14:textId="77777777" w:rsidR="00B00F8C" w:rsidRPr="0080676E" w:rsidRDefault="00B00F8C" w:rsidP="0080676E">
            <w:r w:rsidRPr="0080676E">
              <w:t>TOTALS</w:t>
            </w:r>
          </w:p>
        </w:tc>
        <w:tc>
          <w:tcPr>
            <w:tcW w:w="928" w:type="dxa"/>
            <w:tcBorders>
              <w:top w:val="single" w:sz="4" w:space="0" w:color="365F91"/>
              <w:left w:val="single" w:sz="4" w:space="0" w:color="365F91"/>
              <w:bottom w:val="double" w:sz="4" w:space="0" w:color="365F91"/>
              <w:right w:val="single" w:sz="4" w:space="0" w:color="365F91"/>
            </w:tcBorders>
          </w:tcPr>
          <w:p w14:paraId="5C5A3D56" w14:textId="77777777" w:rsidR="00B00F8C" w:rsidRPr="0080676E" w:rsidRDefault="00B00F8C" w:rsidP="0080676E">
            <w:r w:rsidRPr="0080676E">
              <w:t>22</w:t>
            </w:r>
          </w:p>
        </w:tc>
        <w:tc>
          <w:tcPr>
            <w:tcW w:w="1068" w:type="dxa"/>
            <w:tcBorders>
              <w:top w:val="single" w:sz="4" w:space="0" w:color="365F91"/>
              <w:left w:val="single" w:sz="4" w:space="0" w:color="365F91"/>
              <w:bottom w:val="double" w:sz="4" w:space="0" w:color="365F91"/>
              <w:right w:val="single" w:sz="4" w:space="0" w:color="365F91"/>
            </w:tcBorders>
          </w:tcPr>
          <w:p w14:paraId="0CEFFBAA" w14:textId="77777777" w:rsidR="00B00F8C" w:rsidRPr="0080676E" w:rsidRDefault="00B00F8C" w:rsidP="0080676E">
            <w:r w:rsidRPr="0080676E">
              <w:t>220</w:t>
            </w:r>
          </w:p>
        </w:tc>
        <w:tc>
          <w:tcPr>
            <w:tcW w:w="851" w:type="dxa"/>
            <w:tcBorders>
              <w:top w:val="single" w:sz="4" w:space="0" w:color="365F91"/>
              <w:left w:val="single" w:sz="4" w:space="0" w:color="365F91"/>
              <w:bottom w:val="double" w:sz="4" w:space="0" w:color="365F91"/>
              <w:right w:val="single" w:sz="4" w:space="0" w:color="365F91"/>
            </w:tcBorders>
          </w:tcPr>
          <w:p w14:paraId="6D96600D" w14:textId="77777777" w:rsidR="00B00F8C" w:rsidRPr="0080676E" w:rsidRDefault="0080676E" w:rsidP="0080676E">
            <w:r w:rsidRPr="0080676E">
              <w:t>27.5</w:t>
            </w:r>
          </w:p>
        </w:tc>
        <w:tc>
          <w:tcPr>
            <w:tcW w:w="918" w:type="dxa"/>
            <w:tcBorders>
              <w:top w:val="single" w:sz="4" w:space="0" w:color="365F91"/>
              <w:left w:val="single" w:sz="4" w:space="0" w:color="365F91"/>
              <w:bottom w:val="double" w:sz="4" w:space="0" w:color="365F91"/>
              <w:right w:val="single" w:sz="4" w:space="0" w:color="365F91"/>
            </w:tcBorders>
          </w:tcPr>
          <w:p w14:paraId="3CEFD4E0" w14:textId="77777777" w:rsidR="00B00F8C" w:rsidRPr="0080676E" w:rsidRDefault="0080676E" w:rsidP="0080676E">
            <w:r w:rsidRPr="0080676E">
              <w:t>8.05</w:t>
            </w:r>
          </w:p>
        </w:tc>
        <w:tc>
          <w:tcPr>
            <w:tcW w:w="1088" w:type="dxa"/>
            <w:tcBorders>
              <w:top w:val="single" w:sz="4" w:space="0" w:color="365F91"/>
              <w:left w:val="single" w:sz="4" w:space="0" w:color="365F91"/>
              <w:bottom w:val="double" w:sz="4" w:space="0" w:color="365F91"/>
              <w:right w:val="single" w:sz="4" w:space="0" w:color="365F91"/>
            </w:tcBorders>
          </w:tcPr>
          <w:p w14:paraId="57C65C7B" w14:textId="77777777" w:rsidR="00B00F8C" w:rsidRPr="0080676E" w:rsidRDefault="0080676E" w:rsidP="0080676E">
            <w:r w:rsidRPr="0080676E">
              <w:t>0.2</w:t>
            </w:r>
          </w:p>
        </w:tc>
        <w:tc>
          <w:tcPr>
            <w:tcW w:w="816" w:type="dxa"/>
            <w:tcBorders>
              <w:top w:val="single" w:sz="4" w:space="0" w:color="365F91"/>
              <w:left w:val="single" w:sz="4" w:space="0" w:color="365F91"/>
              <w:bottom w:val="double" w:sz="4" w:space="0" w:color="365F91"/>
              <w:right w:val="single" w:sz="4" w:space="0" w:color="365F91"/>
            </w:tcBorders>
          </w:tcPr>
          <w:p w14:paraId="6FD6C2FB" w14:textId="77777777" w:rsidR="00B00F8C" w:rsidRPr="0080676E" w:rsidRDefault="0080676E" w:rsidP="0080676E">
            <w:r w:rsidRPr="0080676E">
              <w:t>18.7</w:t>
            </w:r>
          </w:p>
        </w:tc>
        <w:tc>
          <w:tcPr>
            <w:tcW w:w="813" w:type="dxa"/>
            <w:tcBorders>
              <w:top w:val="single" w:sz="4" w:space="0" w:color="365F91"/>
              <w:left w:val="single" w:sz="4" w:space="0" w:color="365F91"/>
              <w:bottom w:val="double" w:sz="4" w:space="0" w:color="365F91"/>
              <w:right w:val="single" w:sz="4" w:space="0" w:color="365F91"/>
            </w:tcBorders>
          </w:tcPr>
          <w:p w14:paraId="1D031165" w14:textId="77777777" w:rsidR="00B00F8C" w:rsidRPr="0080676E" w:rsidRDefault="0080676E" w:rsidP="0080676E">
            <w:r w:rsidRPr="0080676E">
              <w:t>0.44</w:t>
            </w:r>
          </w:p>
        </w:tc>
        <w:tc>
          <w:tcPr>
            <w:tcW w:w="787" w:type="dxa"/>
            <w:tcBorders>
              <w:top w:val="single" w:sz="4" w:space="0" w:color="365F91"/>
              <w:left w:val="single" w:sz="4" w:space="0" w:color="365F91"/>
              <w:bottom w:val="double" w:sz="4" w:space="0" w:color="365F91"/>
              <w:right w:val="single" w:sz="4" w:space="0" w:color="365F91"/>
            </w:tcBorders>
          </w:tcPr>
          <w:p w14:paraId="19BF0D0F" w14:textId="77777777" w:rsidR="00B00F8C" w:rsidRPr="0080676E" w:rsidRDefault="0080676E" w:rsidP="0080676E">
            <w:r w:rsidRPr="0080676E">
              <w:t>0.11</w:t>
            </w:r>
          </w:p>
        </w:tc>
        <w:tc>
          <w:tcPr>
            <w:tcW w:w="869" w:type="dxa"/>
            <w:tcBorders>
              <w:top w:val="single" w:sz="4" w:space="0" w:color="365F91"/>
              <w:left w:val="single" w:sz="4" w:space="0" w:color="365F91"/>
              <w:bottom w:val="double" w:sz="4" w:space="0" w:color="365F91"/>
              <w:right w:val="double" w:sz="4" w:space="0" w:color="365F91"/>
            </w:tcBorders>
          </w:tcPr>
          <w:p w14:paraId="5164C939" w14:textId="77777777" w:rsidR="00B00F8C" w:rsidRPr="0080676E" w:rsidRDefault="0080676E" w:rsidP="0080676E">
            <w:r w:rsidRPr="0080676E">
              <w:t>27.5</w:t>
            </w:r>
          </w:p>
        </w:tc>
      </w:tr>
    </w:tbl>
    <w:p w14:paraId="652C3E34" w14:textId="77777777" w:rsidR="00B00F8C" w:rsidRDefault="00B00F8C" w:rsidP="00B00F8C">
      <w:pPr>
        <w:rPr>
          <w:b/>
        </w:rPr>
      </w:pPr>
    </w:p>
    <w:p w14:paraId="6D5B3E82" w14:textId="77777777" w:rsidR="00F04462" w:rsidRDefault="00F04462" w:rsidP="00F04462">
      <w:pPr>
        <w:pStyle w:val="Heading3"/>
      </w:pPr>
      <w:bookmarkStart w:id="17" w:name="_Toc417390011"/>
      <w:r>
        <w:t>Facilitation</w:t>
      </w:r>
      <w:bookmarkEnd w:id="17"/>
      <w:r>
        <w:t xml:space="preserve"> </w:t>
      </w:r>
    </w:p>
    <w:p w14:paraId="6079F776" w14:textId="77777777" w:rsidR="00F04462" w:rsidRPr="002E5EC4" w:rsidRDefault="00F04462" w:rsidP="00B00F8C">
      <w:pPr>
        <w:rPr>
          <w:b/>
        </w:rPr>
      </w:pPr>
    </w:p>
    <w:tbl>
      <w:tblPr>
        <w:tblW w:w="9180" w:type="dxa"/>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178"/>
        <w:gridCol w:w="7002"/>
      </w:tblGrid>
      <w:tr w:rsidR="00B00F8C" w:rsidRPr="002E5EC4" w14:paraId="3E113D42" w14:textId="77777777" w:rsidTr="00325FAE">
        <w:tc>
          <w:tcPr>
            <w:tcW w:w="2178" w:type="dxa"/>
          </w:tcPr>
          <w:p w14:paraId="42175BFC" w14:textId="77777777" w:rsidR="00B00F8C" w:rsidRPr="00315683" w:rsidRDefault="00B00F8C" w:rsidP="00325FAE">
            <w:pPr>
              <w:rPr>
                <w:b/>
                <w:color w:val="000000"/>
              </w:rPr>
            </w:pPr>
            <w:r w:rsidRPr="00315683">
              <w:rPr>
                <w:b/>
                <w:color w:val="000000"/>
              </w:rPr>
              <w:t xml:space="preserve">Overview – Provision / Facilitation   </w:t>
            </w:r>
          </w:p>
        </w:tc>
        <w:tc>
          <w:tcPr>
            <w:tcW w:w="7002" w:type="dxa"/>
          </w:tcPr>
          <w:p w14:paraId="15309E87" w14:textId="77777777" w:rsidR="00B00F8C" w:rsidRPr="00315683" w:rsidRDefault="00B00F8C" w:rsidP="00325FAE">
            <w:pPr>
              <w:rPr>
                <w:color w:val="000000"/>
              </w:rPr>
            </w:pPr>
            <w:r w:rsidRPr="00315683">
              <w:rPr>
                <w:color w:val="000000"/>
              </w:rPr>
              <w:t xml:space="preserve">Discussions with learners, </w:t>
            </w:r>
          </w:p>
          <w:p w14:paraId="053E5B91" w14:textId="77777777" w:rsidR="00B00F8C" w:rsidRPr="00315683" w:rsidRDefault="00B00F8C" w:rsidP="00325FAE">
            <w:pPr>
              <w:rPr>
                <w:color w:val="000000"/>
              </w:rPr>
            </w:pPr>
            <w:r w:rsidRPr="00315683">
              <w:rPr>
                <w:color w:val="000000"/>
              </w:rPr>
              <w:t>Questioning,</w:t>
            </w:r>
          </w:p>
          <w:p w14:paraId="444B77D5" w14:textId="77777777" w:rsidR="00B00F8C" w:rsidRPr="00315683" w:rsidRDefault="00B00F8C" w:rsidP="00325FAE">
            <w:pPr>
              <w:rPr>
                <w:color w:val="000000"/>
              </w:rPr>
            </w:pPr>
            <w:r w:rsidRPr="00315683">
              <w:rPr>
                <w:color w:val="000000"/>
              </w:rPr>
              <w:t xml:space="preserve">slide shows, </w:t>
            </w:r>
          </w:p>
          <w:p w14:paraId="1E40FC06" w14:textId="77777777" w:rsidR="00B00F8C" w:rsidRPr="00315683" w:rsidRDefault="00B00F8C" w:rsidP="00325FAE">
            <w:pPr>
              <w:rPr>
                <w:color w:val="000000"/>
              </w:rPr>
            </w:pPr>
            <w:r w:rsidRPr="00315683">
              <w:rPr>
                <w:color w:val="000000"/>
              </w:rPr>
              <w:t>guidance with practical and self-assessment activities</w:t>
            </w:r>
          </w:p>
        </w:tc>
      </w:tr>
      <w:tr w:rsidR="00B00F8C" w:rsidRPr="002E5EC4" w14:paraId="4858B9AD" w14:textId="77777777" w:rsidTr="00325FAE">
        <w:tc>
          <w:tcPr>
            <w:tcW w:w="2178" w:type="dxa"/>
          </w:tcPr>
          <w:p w14:paraId="3667E6F7" w14:textId="77777777" w:rsidR="00B00F8C" w:rsidRPr="00854755" w:rsidRDefault="00B00F8C" w:rsidP="00325FAE">
            <w:pPr>
              <w:rPr>
                <w:b/>
                <w:color w:val="FF0000"/>
              </w:rPr>
            </w:pPr>
            <w:r w:rsidRPr="00854755">
              <w:rPr>
                <w:b/>
                <w:color w:val="FF0000"/>
              </w:rPr>
              <w:t xml:space="preserve">Overview – Learner Support </w:t>
            </w:r>
          </w:p>
        </w:tc>
        <w:tc>
          <w:tcPr>
            <w:tcW w:w="7002" w:type="dxa"/>
          </w:tcPr>
          <w:p w14:paraId="4B147157" w14:textId="77777777" w:rsidR="00B00F8C" w:rsidRPr="00854755" w:rsidRDefault="00B00F8C" w:rsidP="00325FAE">
            <w:pPr>
              <w:rPr>
                <w:i/>
                <w:color w:val="FF0000"/>
              </w:rPr>
            </w:pPr>
            <w:r w:rsidRPr="00854755">
              <w:rPr>
                <w:i/>
                <w:color w:val="FF0000"/>
              </w:rPr>
              <w:t>Provider Support</w:t>
            </w:r>
          </w:p>
          <w:p w14:paraId="6A4CE7C0" w14:textId="77777777" w:rsidR="00B00F8C" w:rsidRPr="00854755" w:rsidRDefault="00B00F8C" w:rsidP="00325FAE">
            <w:pPr>
              <w:rPr>
                <w:color w:val="FF0000"/>
              </w:rPr>
            </w:pPr>
          </w:p>
          <w:p w14:paraId="2363A617" w14:textId="77777777" w:rsidR="00B00F8C" w:rsidRPr="00854755" w:rsidRDefault="00B00F8C" w:rsidP="00325FAE">
            <w:pPr>
              <w:rPr>
                <w:color w:val="FF0000"/>
              </w:rPr>
            </w:pPr>
          </w:p>
          <w:p w14:paraId="40E78511" w14:textId="77777777" w:rsidR="00B00F8C" w:rsidRPr="00854755" w:rsidRDefault="00B00F8C" w:rsidP="00325FAE">
            <w:pPr>
              <w:rPr>
                <w:color w:val="FF0000"/>
              </w:rPr>
            </w:pPr>
          </w:p>
          <w:p w14:paraId="0CE8A64F" w14:textId="77777777" w:rsidR="00B00F8C" w:rsidRPr="00854755" w:rsidRDefault="00B00F8C" w:rsidP="00325FAE">
            <w:pPr>
              <w:rPr>
                <w:i/>
                <w:color w:val="FF0000"/>
              </w:rPr>
            </w:pPr>
            <w:r w:rsidRPr="00854755">
              <w:rPr>
                <w:i/>
                <w:color w:val="FF0000"/>
              </w:rPr>
              <w:t>Workplace Support</w:t>
            </w:r>
          </w:p>
          <w:p w14:paraId="5440E2F7" w14:textId="77777777" w:rsidR="00B00F8C" w:rsidRPr="00854755" w:rsidRDefault="00B00F8C" w:rsidP="00325FAE">
            <w:pPr>
              <w:rPr>
                <w:color w:val="FF0000"/>
              </w:rPr>
            </w:pPr>
          </w:p>
          <w:p w14:paraId="584FF565" w14:textId="77777777" w:rsidR="00B00F8C" w:rsidRPr="00854755" w:rsidRDefault="00B00F8C" w:rsidP="00325FAE">
            <w:pPr>
              <w:rPr>
                <w:color w:val="FF0000"/>
              </w:rPr>
            </w:pPr>
          </w:p>
          <w:p w14:paraId="0E861177" w14:textId="77777777" w:rsidR="00B00F8C" w:rsidRPr="00854755" w:rsidRDefault="00B00F8C" w:rsidP="00325FAE">
            <w:pPr>
              <w:rPr>
                <w:color w:val="FF0000"/>
              </w:rPr>
            </w:pPr>
          </w:p>
        </w:tc>
      </w:tr>
      <w:tr w:rsidR="00B00F8C" w:rsidRPr="002E5EC4" w14:paraId="59EA8EE7" w14:textId="77777777" w:rsidTr="00325FAE">
        <w:tc>
          <w:tcPr>
            <w:tcW w:w="2178" w:type="dxa"/>
          </w:tcPr>
          <w:p w14:paraId="0ED80B93" w14:textId="77777777" w:rsidR="00B00F8C" w:rsidRPr="00315683" w:rsidRDefault="00B00F8C" w:rsidP="00325FAE">
            <w:pPr>
              <w:rPr>
                <w:b/>
                <w:color w:val="000000"/>
              </w:rPr>
            </w:pPr>
            <w:r w:rsidRPr="00315683">
              <w:rPr>
                <w:b/>
                <w:color w:val="000000"/>
              </w:rPr>
              <w:t xml:space="preserve">Overview – Learner Duties / Learning </w:t>
            </w:r>
          </w:p>
        </w:tc>
        <w:tc>
          <w:tcPr>
            <w:tcW w:w="7002" w:type="dxa"/>
          </w:tcPr>
          <w:p w14:paraId="1140C532" w14:textId="77777777" w:rsidR="00B00F8C" w:rsidRPr="00315683" w:rsidRDefault="00B00F8C" w:rsidP="00325FAE">
            <w:pPr>
              <w:rPr>
                <w:color w:val="000000"/>
              </w:rPr>
            </w:pPr>
            <w:r w:rsidRPr="00315683">
              <w:rPr>
                <w:color w:val="000000"/>
              </w:rPr>
              <w:t>Pay attention</w:t>
            </w:r>
          </w:p>
          <w:p w14:paraId="7CD9CAE1" w14:textId="77777777" w:rsidR="00B00F8C" w:rsidRPr="00315683" w:rsidRDefault="00B00F8C" w:rsidP="00325FAE">
            <w:pPr>
              <w:rPr>
                <w:color w:val="000000"/>
              </w:rPr>
            </w:pPr>
            <w:r w:rsidRPr="00315683">
              <w:rPr>
                <w:color w:val="000000"/>
              </w:rPr>
              <w:t>Participate actively in classroom activities, discussions, etc.</w:t>
            </w:r>
          </w:p>
          <w:p w14:paraId="4A491106" w14:textId="77777777" w:rsidR="00B00F8C" w:rsidRPr="00315683" w:rsidRDefault="00B00F8C" w:rsidP="00325FAE">
            <w:pPr>
              <w:rPr>
                <w:color w:val="000000"/>
              </w:rPr>
            </w:pPr>
            <w:r w:rsidRPr="00315683">
              <w:rPr>
                <w:color w:val="000000"/>
              </w:rPr>
              <w:t>Be proactive and ask questions</w:t>
            </w:r>
          </w:p>
          <w:p w14:paraId="701EF39C" w14:textId="77777777" w:rsidR="00B00F8C" w:rsidRPr="00315683" w:rsidRDefault="00B00F8C" w:rsidP="00325FAE">
            <w:pPr>
              <w:rPr>
                <w:color w:val="000000"/>
              </w:rPr>
            </w:pPr>
            <w:r w:rsidRPr="00315683">
              <w:rPr>
                <w:color w:val="000000"/>
              </w:rPr>
              <w:lastRenderedPageBreak/>
              <w:t>Seek assistance and help from facilitator, if required</w:t>
            </w:r>
          </w:p>
          <w:p w14:paraId="6E749F1B" w14:textId="77777777" w:rsidR="00B00F8C" w:rsidRPr="00315683" w:rsidRDefault="00B00F8C" w:rsidP="00325FAE">
            <w:pPr>
              <w:rPr>
                <w:color w:val="000000"/>
              </w:rPr>
            </w:pPr>
            <w:r w:rsidRPr="00315683">
              <w:rPr>
                <w:color w:val="000000"/>
              </w:rPr>
              <w:t>Complete pre-training assignments</w:t>
            </w:r>
          </w:p>
          <w:p w14:paraId="0B08BD55" w14:textId="77777777" w:rsidR="00B00F8C" w:rsidRPr="00315683" w:rsidRDefault="00B00F8C" w:rsidP="00325FAE">
            <w:pPr>
              <w:rPr>
                <w:color w:val="000000"/>
              </w:rPr>
            </w:pPr>
            <w:r w:rsidRPr="00315683">
              <w:rPr>
                <w:color w:val="000000"/>
              </w:rPr>
              <w:t>Assist fellow learners</w:t>
            </w:r>
          </w:p>
          <w:p w14:paraId="6954165B" w14:textId="77777777" w:rsidR="00B00F8C" w:rsidRPr="00315683" w:rsidRDefault="00B00F8C" w:rsidP="00325FAE">
            <w:pPr>
              <w:rPr>
                <w:color w:val="000000"/>
              </w:rPr>
            </w:pPr>
            <w:r w:rsidRPr="00315683">
              <w:rPr>
                <w:color w:val="000000"/>
              </w:rPr>
              <w:t>Display conduct according to classroom rules</w:t>
            </w:r>
          </w:p>
        </w:tc>
      </w:tr>
    </w:tbl>
    <w:p w14:paraId="167918B3" w14:textId="77777777" w:rsidR="00B00F8C" w:rsidRDefault="00B00F8C"/>
    <w:p w14:paraId="3EB54A44" w14:textId="77777777" w:rsidR="00B71B2B" w:rsidRDefault="000B7B6B">
      <w:r>
        <w:br w:type="page"/>
      </w:r>
    </w:p>
    <w:p w14:paraId="4BEEF83B" w14:textId="77777777" w:rsidR="000B7B6B" w:rsidRPr="00CF7E33" w:rsidRDefault="000B7B6B" w:rsidP="00DA4B25">
      <w:pPr>
        <w:pStyle w:val="Heading2"/>
      </w:pPr>
      <w:bookmarkStart w:id="18" w:name="_Toc299809017"/>
      <w:bookmarkStart w:id="19" w:name="_Toc417390012"/>
      <w:r w:rsidRPr="00CF7E33">
        <w:t>Module 4 – Understand the Sector and Industry</w:t>
      </w:r>
      <w:bookmarkEnd w:id="18"/>
      <w:bookmarkEnd w:id="19"/>
    </w:p>
    <w:p w14:paraId="29B5CDFF" w14:textId="77777777" w:rsidR="000B7B6B" w:rsidRPr="00CF7E33" w:rsidRDefault="000B7B6B" w:rsidP="000B7B6B"/>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1E0" w:firstRow="1" w:lastRow="1" w:firstColumn="1" w:lastColumn="1" w:noHBand="0" w:noVBand="0"/>
      </w:tblPr>
      <w:tblGrid>
        <w:gridCol w:w="1709"/>
        <w:gridCol w:w="1416"/>
        <w:gridCol w:w="989"/>
        <w:gridCol w:w="3083"/>
        <w:gridCol w:w="941"/>
        <w:gridCol w:w="858"/>
      </w:tblGrid>
      <w:tr w:rsidR="000B7B6B" w:rsidRPr="00CF7E33" w14:paraId="341E2882" w14:textId="77777777" w:rsidTr="00325FAE">
        <w:trPr>
          <w:tblHeader/>
        </w:trPr>
        <w:tc>
          <w:tcPr>
            <w:tcW w:w="1728" w:type="dxa"/>
            <w:shd w:val="clear" w:color="auto" w:fill="B8CCE4"/>
          </w:tcPr>
          <w:p w14:paraId="3EAC6BF4" w14:textId="77777777" w:rsidR="000B7B6B" w:rsidRPr="00CF7E33" w:rsidRDefault="000B7B6B" w:rsidP="00325FAE">
            <w:pPr>
              <w:rPr>
                <w:b/>
              </w:rPr>
            </w:pPr>
            <w:r w:rsidRPr="00CF7E33">
              <w:rPr>
                <w:b/>
              </w:rPr>
              <w:t>ELO</w:t>
            </w:r>
          </w:p>
        </w:tc>
        <w:tc>
          <w:tcPr>
            <w:tcW w:w="1450" w:type="dxa"/>
            <w:shd w:val="clear" w:color="auto" w:fill="B8CCE4"/>
            <w:vAlign w:val="center"/>
          </w:tcPr>
          <w:p w14:paraId="77B651F2" w14:textId="77777777" w:rsidR="000B7B6B" w:rsidRPr="00CF7E33" w:rsidRDefault="000B7B6B" w:rsidP="00325FAE">
            <w:pPr>
              <w:rPr>
                <w:b/>
              </w:rPr>
            </w:pPr>
            <w:r w:rsidRPr="00CF7E33">
              <w:rPr>
                <w:b/>
              </w:rPr>
              <w:t xml:space="preserve">US Type </w:t>
            </w:r>
          </w:p>
        </w:tc>
        <w:tc>
          <w:tcPr>
            <w:tcW w:w="993" w:type="dxa"/>
            <w:shd w:val="clear" w:color="auto" w:fill="B8CCE4"/>
            <w:vAlign w:val="center"/>
          </w:tcPr>
          <w:p w14:paraId="287296BE" w14:textId="77777777" w:rsidR="000B7B6B" w:rsidRPr="00CF7E33" w:rsidRDefault="000B7B6B" w:rsidP="00325FAE">
            <w:pPr>
              <w:rPr>
                <w:b/>
              </w:rPr>
            </w:pPr>
            <w:r w:rsidRPr="00CF7E33">
              <w:rPr>
                <w:b/>
              </w:rPr>
              <w:t>NLRD</w:t>
            </w:r>
          </w:p>
        </w:tc>
        <w:tc>
          <w:tcPr>
            <w:tcW w:w="3182" w:type="dxa"/>
            <w:shd w:val="clear" w:color="auto" w:fill="B8CCE4"/>
            <w:vAlign w:val="center"/>
          </w:tcPr>
          <w:p w14:paraId="4F0DCB2B" w14:textId="77777777" w:rsidR="000B7B6B" w:rsidRPr="00CF7E33" w:rsidRDefault="000B7B6B" w:rsidP="00325FAE">
            <w:pPr>
              <w:rPr>
                <w:b/>
              </w:rPr>
            </w:pPr>
            <w:r w:rsidRPr="00CF7E33">
              <w:rPr>
                <w:b/>
              </w:rPr>
              <w:t xml:space="preserve">US Title </w:t>
            </w:r>
          </w:p>
        </w:tc>
        <w:tc>
          <w:tcPr>
            <w:tcW w:w="958" w:type="dxa"/>
            <w:shd w:val="clear" w:color="auto" w:fill="B8CCE4"/>
            <w:vAlign w:val="center"/>
          </w:tcPr>
          <w:p w14:paraId="5F3809C9" w14:textId="77777777" w:rsidR="000B7B6B" w:rsidRPr="00CF7E33" w:rsidRDefault="000B7B6B" w:rsidP="00325FAE">
            <w:pPr>
              <w:rPr>
                <w:b/>
              </w:rPr>
            </w:pPr>
            <w:r w:rsidRPr="00CF7E33">
              <w:rPr>
                <w:b/>
              </w:rPr>
              <w:t xml:space="preserve">Level </w:t>
            </w:r>
          </w:p>
        </w:tc>
        <w:tc>
          <w:tcPr>
            <w:tcW w:w="858" w:type="dxa"/>
            <w:shd w:val="clear" w:color="auto" w:fill="B8CCE4"/>
            <w:vAlign w:val="center"/>
          </w:tcPr>
          <w:p w14:paraId="03DC43B5" w14:textId="77777777" w:rsidR="000B7B6B" w:rsidRPr="00CF7E33" w:rsidRDefault="000B7B6B" w:rsidP="00325FAE">
            <w:pPr>
              <w:rPr>
                <w:b/>
              </w:rPr>
            </w:pPr>
            <w:r w:rsidRPr="00CF7E33">
              <w:rPr>
                <w:b/>
              </w:rPr>
              <w:t>Credits</w:t>
            </w:r>
          </w:p>
        </w:tc>
      </w:tr>
      <w:tr w:rsidR="000B7B6B" w:rsidRPr="00CF7E33" w14:paraId="4BD535EC" w14:textId="77777777" w:rsidTr="00325FAE">
        <w:tc>
          <w:tcPr>
            <w:tcW w:w="1728" w:type="dxa"/>
            <w:vMerge w:val="restart"/>
          </w:tcPr>
          <w:p w14:paraId="0404CE15" w14:textId="77777777" w:rsidR="000B7B6B" w:rsidRDefault="003C3EFB" w:rsidP="00325FAE">
            <w:r>
              <w:t>ELO4:</w:t>
            </w:r>
          </w:p>
          <w:p w14:paraId="4762C0B6" w14:textId="77777777" w:rsidR="003C3EFB" w:rsidRPr="00CF7E33" w:rsidRDefault="003C3EFB" w:rsidP="00325FAE">
            <w:r>
              <w:rPr>
                <w:rFonts w:ascii="Tahoma" w:hAnsi="Tahoma" w:cs="Tahoma"/>
                <w:color w:val="000000"/>
                <w:sz w:val="18"/>
                <w:szCs w:val="18"/>
              </w:rPr>
              <w:t>Demonstrate an understanding of the sector/industry in which the business operates</w:t>
            </w:r>
          </w:p>
        </w:tc>
        <w:tc>
          <w:tcPr>
            <w:tcW w:w="1450" w:type="dxa"/>
            <w:vAlign w:val="center"/>
          </w:tcPr>
          <w:p w14:paraId="3287F217" w14:textId="77777777" w:rsidR="000B7B6B" w:rsidRPr="00CF7E33" w:rsidRDefault="000B7B6B" w:rsidP="00325FAE">
            <w:pPr>
              <w:jc w:val="center"/>
            </w:pPr>
            <w:r w:rsidRPr="00CF7E33">
              <w:t>Core</w:t>
            </w:r>
          </w:p>
        </w:tc>
        <w:tc>
          <w:tcPr>
            <w:tcW w:w="993" w:type="dxa"/>
            <w:vAlign w:val="center"/>
          </w:tcPr>
          <w:p w14:paraId="245F2C62" w14:textId="77777777" w:rsidR="000B7B6B" w:rsidRPr="00CF7E33" w:rsidRDefault="000B7B6B" w:rsidP="00325FAE">
            <w:r w:rsidRPr="00CF7E33">
              <w:t> 119667</w:t>
            </w:r>
          </w:p>
        </w:tc>
        <w:tc>
          <w:tcPr>
            <w:tcW w:w="3182" w:type="dxa"/>
            <w:vAlign w:val="center"/>
          </w:tcPr>
          <w:p w14:paraId="72365EC6" w14:textId="77777777" w:rsidR="000B7B6B" w:rsidRPr="00CF7E33" w:rsidRDefault="000B7B6B" w:rsidP="00325FAE">
            <w:r w:rsidRPr="00CF7E33">
              <w:rPr>
                <w:rFonts w:cs="Tahoma"/>
                <w:color w:val="000000"/>
              </w:rPr>
              <w:t>Identify the composition of a selected new venture's industry/sector and its procurement systems </w:t>
            </w:r>
          </w:p>
        </w:tc>
        <w:tc>
          <w:tcPr>
            <w:tcW w:w="958" w:type="dxa"/>
            <w:vAlign w:val="center"/>
          </w:tcPr>
          <w:p w14:paraId="2ADED475" w14:textId="77777777" w:rsidR="000B7B6B" w:rsidRPr="00CF7E33" w:rsidRDefault="000B7B6B" w:rsidP="00325FAE">
            <w:pPr>
              <w:jc w:val="center"/>
            </w:pPr>
            <w:r w:rsidRPr="00CF7E33">
              <w:t>2</w:t>
            </w:r>
          </w:p>
        </w:tc>
        <w:tc>
          <w:tcPr>
            <w:tcW w:w="858" w:type="dxa"/>
            <w:vAlign w:val="center"/>
          </w:tcPr>
          <w:p w14:paraId="4189502A" w14:textId="77777777" w:rsidR="000B7B6B" w:rsidRPr="00CF7E33" w:rsidRDefault="000B7B6B" w:rsidP="00325FAE">
            <w:pPr>
              <w:jc w:val="center"/>
            </w:pPr>
            <w:r w:rsidRPr="00CF7E33">
              <w:t>8</w:t>
            </w:r>
          </w:p>
        </w:tc>
      </w:tr>
      <w:tr w:rsidR="000B7B6B" w:rsidRPr="00CF7E33" w14:paraId="01898165" w14:textId="77777777" w:rsidTr="00325FAE">
        <w:tc>
          <w:tcPr>
            <w:tcW w:w="0" w:type="auto"/>
            <w:vMerge/>
            <w:vAlign w:val="center"/>
          </w:tcPr>
          <w:p w14:paraId="4D827055" w14:textId="77777777" w:rsidR="000B7B6B" w:rsidRPr="00CF7E33" w:rsidRDefault="000B7B6B" w:rsidP="00325FAE"/>
        </w:tc>
        <w:tc>
          <w:tcPr>
            <w:tcW w:w="1450" w:type="dxa"/>
            <w:vAlign w:val="center"/>
          </w:tcPr>
          <w:p w14:paraId="201C3F4D" w14:textId="77777777" w:rsidR="000B7B6B" w:rsidRPr="00CF7E33" w:rsidRDefault="000B7B6B" w:rsidP="00325FAE">
            <w:pPr>
              <w:jc w:val="center"/>
            </w:pPr>
            <w:r w:rsidRPr="00CF7E33">
              <w:t>Elective</w:t>
            </w:r>
          </w:p>
        </w:tc>
        <w:tc>
          <w:tcPr>
            <w:tcW w:w="993" w:type="dxa"/>
            <w:vAlign w:val="center"/>
          </w:tcPr>
          <w:p w14:paraId="76B53F51" w14:textId="77777777" w:rsidR="000B7B6B" w:rsidRPr="00CF7E33" w:rsidRDefault="000B7B6B" w:rsidP="00325FAE">
            <w:r w:rsidRPr="00CF7E33">
              <w:t>119712</w:t>
            </w:r>
          </w:p>
        </w:tc>
        <w:tc>
          <w:tcPr>
            <w:tcW w:w="3182" w:type="dxa"/>
            <w:vAlign w:val="center"/>
          </w:tcPr>
          <w:p w14:paraId="224AF82B" w14:textId="77777777" w:rsidR="000B7B6B" w:rsidRPr="00CF7E33" w:rsidRDefault="000B7B6B" w:rsidP="00325FAE">
            <w:r w:rsidRPr="00CF7E33">
              <w:rPr>
                <w:rFonts w:cs="Tahoma"/>
                <w:color w:val="000000"/>
              </w:rPr>
              <w:t>Tender for business or work in a selected new venture </w:t>
            </w:r>
          </w:p>
        </w:tc>
        <w:tc>
          <w:tcPr>
            <w:tcW w:w="958" w:type="dxa"/>
            <w:vAlign w:val="center"/>
          </w:tcPr>
          <w:p w14:paraId="311F5945" w14:textId="77777777" w:rsidR="000B7B6B" w:rsidRPr="00CF7E33" w:rsidRDefault="000B7B6B" w:rsidP="00325FAE">
            <w:pPr>
              <w:jc w:val="center"/>
            </w:pPr>
            <w:r w:rsidRPr="00CF7E33">
              <w:t>3</w:t>
            </w:r>
          </w:p>
        </w:tc>
        <w:tc>
          <w:tcPr>
            <w:tcW w:w="858" w:type="dxa"/>
            <w:vAlign w:val="center"/>
          </w:tcPr>
          <w:p w14:paraId="1AB08921" w14:textId="77777777" w:rsidR="000B7B6B" w:rsidRPr="00CF7E33" w:rsidRDefault="000B7B6B" w:rsidP="00325FAE">
            <w:pPr>
              <w:jc w:val="center"/>
            </w:pPr>
            <w:r w:rsidRPr="00CF7E33">
              <w:t>8</w:t>
            </w:r>
          </w:p>
        </w:tc>
      </w:tr>
      <w:tr w:rsidR="000B7B6B" w:rsidRPr="00CF7E33" w14:paraId="042816C5" w14:textId="77777777" w:rsidTr="00325FAE">
        <w:tc>
          <w:tcPr>
            <w:tcW w:w="0" w:type="auto"/>
            <w:vMerge/>
            <w:vAlign w:val="center"/>
          </w:tcPr>
          <w:p w14:paraId="1335C155" w14:textId="77777777" w:rsidR="000B7B6B" w:rsidRPr="00CF7E33" w:rsidRDefault="000B7B6B" w:rsidP="00325FAE"/>
        </w:tc>
        <w:tc>
          <w:tcPr>
            <w:tcW w:w="1450" w:type="dxa"/>
            <w:vAlign w:val="center"/>
          </w:tcPr>
          <w:p w14:paraId="104691DB" w14:textId="77777777" w:rsidR="000B7B6B" w:rsidRPr="00CF7E33" w:rsidRDefault="000B7B6B" w:rsidP="00325FAE">
            <w:pPr>
              <w:jc w:val="center"/>
            </w:pPr>
            <w:r w:rsidRPr="00CF7E33">
              <w:t>Elective</w:t>
            </w:r>
          </w:p>
        </w:tc>
        <w:tc>
          <w:tcPr>
            <w:tcW w:w="993" w:type="dxa"/>
            <w:vAlign w:val="center"/>
          </w:tcPr>
          <w:p w14:paraId="7E563178" w14:textId="77777777" w:rsidR="000B7B6B" w:rsidRPr="00CF7E33" w:rsidRDefault="000B7B6B" w:rsidP="00325FAE">
            <w:r w:rsidRPr="00CF7E33">
              <w:t>119671</w:t>
            </w:r>
          </w:p>
        </w:tc>
        <w:tc>
          <w:tcPr>
            <w:tcW w:w="3182" w:type="dxa"/>
            <w:vAlign w:val="center"/>
          </w:tcPr>
          <w:p w14:paraId="4BB4C5E9" w14:textId="77777777" w:rsidR="000B7B6B" w:rsidRPr="00CF7E33" w:rsidRDefault="000B7B6B" w:rsidP="00325FAE">
            <w:r w:rsidRPr="00CF7E33">
              <w:rPr>
                <w:rFonts w:cs="Tahoma"/>
                <w:color w:val="000000"/>
              </w:rPr>
              <w:t>Administer contracts for a selected new venture </w:t>
            </w:r>
          </w:p>
        </w:tc>
        <w:tc>
          <w:tcPr>
            <w:tcW w:w="958" w:type="dxa"/>
            <w:vAlign w:val="center"/>
          </w:tcPr>
          <w:p w14:paraId="711960DF" w14:textId="77777777" w:rsidR="000B7B6B" w:rsidRPr="00CF7E33" w:rsidRDefault="000B7B6B" w:rsidP="00325FAE">
            <w:pPr>
              <w:jc w:val="center"/>
            </w:pPr>
            <w:r w:rsidRPr="00CF7E33">
              <w:t>3</w:t>
            </w:r>
          </w:p>
        </w:tc>
        <w:tc>
          <w:tcPr>
            <w:tcW w:w="858" w:type="dxa"/>
            <w:vAlign w:val="center"/>
          </w:tcPr>
          <w:p w14:paraId="75A6340F" w14:textId="77777777" w:rsidR="000B7B6B" w:rsidRPr="00CF7E33" w:rsidRDefault="000B7B6B" w:rsidP="00325FAE">
            <w:pPr>
              <w:jc w:val="center"/>
            </w:pPr>
            <w:r w:rsidRPr="00CF7E33">
              <w:t>10</w:t>
            </w:r>
          </w:p>
        </w:tc>
      </w:tr>
      <w:tr w:rsidR="000B7B6B" w:rsidRPr="00CF7E33" w14:paraId="5280B2B4" w14:textId="77777777" w:rsidTr="00325FAE">
        <w:trPr>
          <w:trHeight w:val="413"/>
        </w:trPr>
        <w:tc>
          <w:tcPr>
            <w:tcW w:w="0" w:type="auto"/>
            <w:vMerge/>
            <w:vAlign w:val="center"/>
          </w:tcPr>
          <w:p w14:paraId="10FE25A9" w14:textId="77777777" w:rsidR="000B7B6B" w:rsidRPr="00CF7E33" w:rsidRDefault="000B7B6B" w:rsidP="00325FAE"/>
        </w:tc>
        <w:tc>
          <w:tcPr>
            <w:tcW w:w="1450" w:type="dxa"/>
            <w:vAlign w:val="center"/>
          </w:tcPr>
          <w:p w14:paraId="00F790AD" w14:textId="77777777" w:rsidR="000B7B6B" w:rsidRPr="00CF7E33" w:rsidRDefault="000B7B6B" w:rsidP="00325FAE"/>
        </w:tc>
        <w:tc>
          <w:tcPr>
            <w:tcW w:w="993" w:type="dxa"/>
            <w:vAlign w:val="center"/>
          </w:tcPr>
          <w:p w14:paraId="3475ECE1" w14:textId="77777777" w:rsidR="000B7B6B" w:rsidRPr="00CF7E33" w:rsidRDefault="000B7B6B" w:rsidP="00325FAE"/>
        </w:tc>
        <w:tc>
          <w:tcPr>
            <w:tcW w:w="3182" w:type="dxa"/>
            <w:vAlign w:val="center"/>
          </w:tcPr>
          <w:p w14:paraId="2B0D37C7" w14:textId="77777777" w:rsidR="000B7B6B" w:rsidRPr="00CF7E33" w:rsidRDefault="000B7B6B" w:rsidP="00325FAE">
            <w:pPr>
              <w:rPr>
                <w:b/>
              </w:rPr>
            </w:pPr>
            <w:r w:rsidRPr="00CF7E33">
              <w:rPr>
                <w:b/>
              </w:rPr>
              <w:t xml:space="preserve">TOTAL CREDIT VALUE </w:t>
            </w:r>
          </w:p>
        </w:tc>
        <w:tc>
          <w:tcPr>
            <w:tcW w:w="958" w:type="dxa"/>
            <w:vAlign w:val="center"/>
          </w:tcPr>
          <w:p w14:paraId="35218993" w14:textId="77777777" w:rsidR="000B7B6B" w:rsidRPr="00CF7E33" w:rsidRDefault="000B7B6B" w:rsidP="00325FAE">
            <w:pPr>
              <w:jc w:val="center"/>
            </w:pPr>
          </w:p>
        </w:tc>
        <w:tc>
          <w:tcPr>
            <w:tcW w:w="858" w:type="dxa"/>
            <w:vAlign w:val="center"/>
          </w:tcPr>
          <w:p w14:paraId="62A7980A" w14:textId="77777777" w:rsidR="000B7B6B" w:rsidRPr="00CF7E33" w:rsidRDefault="000B7B6B" w:rsidP="00325FAE">
            <w:pPr>
              <w:jc w:val="center"/>
              <w:rPr>
                <w:b/>
              </w:rPr>
            </w:pPr>
            <w:r w:rsidRPr="00CF7E33">
              <w:rPr>
                <w:b/>
              </w:rPr>
              <w:t>26</w:t>
            </w:r>
          </w:p>
        </w:tc>
      </w:tr>
    </w:tbl>
    <w:p w14:paraId="2E547750" w14:textId="77777777" w:rsidR="000B7B6B" w:rsidRPr="00DA4B25" w:rsidRDefault="000B7B6B" w:rsidP="00DA4B25"/>
    <w:p w14:paraId="7971FC52" w14:textId="77777777" w:rsidR="000B7B6B" w:rsidRPr="00CF7E33" w:rsidRDefault="000B7B6B" w:rsidP="00DA4B25">
      <w:pPr>
        <w:pStyle w:val="Heading3"/>
      </w:pPr>
      <w:bookmarkStart w:id="20" w:name="_Toc299809018"/>
      <w:bookmarkStart w:id="21" w:name="_Toc417390013"/>
      <w:r w:rsidRPr="00CF7E33">
        <w:t>Notional Hours Matrix</w:t>
      </w:r>
      <w:bookmarkEnd w:id="20"/>
      <w:bookmarkEnd w:id="21"/>
    </w:p>
    <w:p w14:paraId="24E9C1D6" w14:textId="77777777" w:rsidR="000B7B6B" w:rsidRPr="00CF7E33" w:rsidRDefault="000B7B6B" w:rsidP="000B7B6B">
      <w:pPr>
        <w:rPr>
          <w:rFonts w:cs="Tahoma"/>
          <w:i/>
        </w:rPr>
      </w:pPr>
    </w:p>
    <w:p w14:paraId="36BE05E2" w14:textId="77777777" w:rsidR="000B7B6B" w:rsidRPr="00CF7E33" w:rsidRDefault="000B7B6B" w:rsidP="000B7B6B">
      <w:pPr>
        <w:rPr>
          <w:rFonts w:cs="Tahoma"/>
          <w:i/>
        </w:rPr>
      </w:pPr>
      <w:r w:rsidRPr="00CF7E33">
        <w:rPr>
          <w:rFonts w:cs="Tahoma"/>
          <w:i/>
        </w:rPr>
        <w:t xml:space="preserve">The roll out strategy below indicates the relationship between theory, practical, workplace and FSA component: </w:t>
      </w:r>
    </w:p>
    <w:p w14:paraId="32F49275" w14:textId="77777777" w:rsidR="000B7B6B" w:rsidRPr="00CF7E33" w:rsidRDefault="000B7B6B" w:rsidP="000B7B6B"/>
    <w:tbl>
      <w:tblPr>
        <w:tblW w:w="0" w:type="auto"/>
        <w:tblBorders>
          <w:top w:val="thinThickLargeGap" w:sz="24" w:space="0" w:color="C00000"/>
          <w:left w:val="thinThickLargeGap" w:sz="24" w:space="0" w:color="C00000"/>
          <w:bottom w:val="thickThinLargeGap" w:sz="24" w:space="0" w:color="C00000"/>
          <w:right w:val="thickThinLargeGap" w:sz="24" w:space="0" w:color="C00000"/>
          <w:insideH w:val="dotted" w:sz="4" w:space="0" w:color="auto"/>
          <w:insideV w:val="dotted" w:sz="4" w:space="0" w:color="auto"/>
        </w:tblBorders>
        <w:tblLook w:val="04A0" w:firstRow="1" w:lastRow="0" w:firstColumn="1" w:lastColumn="0" w:noHBand="0" w:noVBand="1"/>
      </w:tblPr>
      <w:tblGrid>
        <w:gridCol w:w="1083"/>
        <w:gridCol w:w="912"/>
        <w:gridCol w:w="1052"/>
        <w:gridCol w:w="811"/>
        <w:gridCol w:w="903"/>
        <w:gridCol w:w="1067"/>
        <w:gridCol w:w="782"/>
        <w:gridCol w:w="779"/>
        <w:gridCol w:w="752"/>
        <w:gridCol w:w="855"/>
      </w:tblGrid>
      <w:tr w:rsidR="000B7B6B" w:rsidRPr="0089167E" w14:paraId="54FA3566" w14:textId="77777777" w:rsidTr="00325FAE">
        <w:tc>
          <w:tcPr>
            <w:tcW w:w="1105" w:type="dxa"/>
            <w:vMerge w:val="restart"/>
            <w:tcBorders>
              <w:top w:val="double" w:sz="4" w:space="0" w:color="365F91"/>
              <w:left w:val="double" w:sz="4" w:space="0" w:color="365F91"/>
              <w:bottom w:val="single" w:sz="4" w:space="0" w:color="365F91"/>
              <w:right w:val="single" w:sz="4" w:space="0" w:color="365F91"/>
            </w:tcBorders>
            <w:shd w:val="clear" w:color="auto" w:fill="B8CCE4"/>
          </w:tcPr>
          <w:p w14:paraId="6BA366CC" w14:textId="77777777" w:rsidR="000B7B6B" w:rsidRPr="0089167E" w:rsidRDefault="000B7B6B" w:rsidP="0089167E">
            <w:r w:rsidRPr="0089167E">
              <w:t xml:space="preserve">Learning Unit </w:t>
            </w:r>
          </w:p>
        </w:tc>
        <w:tc>
          <w:tcPr>
            <w:tcW w:w="927"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76AB8735" w14:textId="77777777" w:rsidR="000B7B6B" w:rsidRPr="0089167E" w:rsidRDefault="000B7B6B" w:rsidP="0089167E">
            <w:r w:rsidRPr="0089167E">
              <w:t>Credits</w:t>
            </w:r>
          </w:p>
        </w:tc>
        <w:tc>
          <w:tcPr>
            <w:tcW w:w="1068"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2D6EFA0F" w14:textId="77777777" w:rsidR="000B7B6B" w:rsidRPr="0089167E" w:rsidRDefault="000B7B6B" w:rsidP="0089167E">
            <w:r w:rsidRPr="0089167E">
              <w:t>Notional Hours</w:t>
            </w:r>
          </w:p>
        </w:tc>
        <w:tc>
          <w:tcPr>
            <w:tcW w:w="851"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157BEA64" w14:textId="77777777" w:rsidR="000B7B6B" w:rsidRPr="0089167E" w:rsidRDefault="000B7B6B" w:rsidP="0089167E">
            <w:r w:rsidRPr="0089167E">
              <w:t>Days</w:t>
            </w:r>
          </w:p>
        </w:tc>
        <w:tc>
          <w:tcPr>
            <w:tcW w:w="2006" w:type="dxa"/>
            <w:gridSpan w:val="2"/>
            <w:tcBorders>
              <w:top w:val="double" w:sz="4" w:space="0" w:color="365F91"/>
              <w:left w:val="single" w:sz="4" w:space="0" w:color="365F91"/>
              <w:bottom w:val="single" w:sz="4" w:space="0" w:color="365F91"/>
              <w:right w:val="single" w:sz="4" w:space="0" w:color="365F91"/>
            </w:tcBorders>
            <w:shd w:val="clear" w:color="auto" w:fill="B8CCE4"/>
          </w:tcPr>
          <w:p w14:paraId="4DDBC91B" w14:textId="77777777" w:rsidR="000B7B6B" w:rsidRPr="0089167E" w:rsidRDefault="000B7B6B" w:rsidP="0089167E">
            <w:r w:rsidRPr="0089167E">
              <w:t>Contact Session</w:t>
            </w:r>
          </w:p>
          <w:p w14:paraId="03BEF54B" w14:textId="77777777" w:rsidR="000B7B6B" w:rsidRPr="0089167E" w:rsidRDefault="000B7B6B" w:rsidP="0089167E">
            <w:r w:rsidRPr="0089167E">
              <w:t>30%</w:t>
            </w:r>
          </w:p>
        </w:tc>
        <w:tc>
          <w:tcPr>
            <w:tcW w:w="1629" w:type="dxa"/>
            <w:gridSpan w:val="2"/>
            <w:tcBorders>
              <w:top w:val="double" w:sz="4" w:space="0" w:color="365F91"/>
              <w:left w:val="single" w:sz="4" w:space="0" w:color="365F91"/>
              <w:bottom w:val="single" w:sz="4" w:space="0" w:color="365F91"/>
              <w:right w:val="single" w:sz="4" w:space="0" w:color="365F91"/>
            </w:tcBorders>
            <w:shd w:val="clear" w:color="auto" w:fill="B8CCE4"/>
          </w:tcPr>
          <w:p w14:paraId="4FD4E19D" w14:textId="77777777" w:rsidR="000B7B6B" w:rsidRPr="0089167E" w:rsidRDefault="000B7B6B" w:rsidP="0089167E">
            <w:r w:rsidRPr="0089167E">
              <w:t xml:space="preserve">Experiential Learning </w:t>
            </w:r>
          </w:p>
          <w:p w14:paraId="34E013AF" w14:textId="77777777" w:rsidR="000B7B6B" w:rsidRPr="0089167E" w:rsidRDefault="000B7B6B" w:rsidP="0089167E">
            <w:r w:rsidRPr="0089167E">
              <w:t>70%</w:t>
            </w:r>
          </w:p>
        </w:tc>
        <w:tc>
          <w:tcPr>
            <w:tcW w:w="787"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135FFDA3" w14:textId="77777777" w:rsidR="000B7B6B" w:rsidRPr="0089167E" w:rsidRDefault="000B7B6B" w:rsidP="0089167E">
            <w:r w:rsidRPr="0089167E">
              <w:t>FSA</w:t>
            </w:r>
          </w:p>
        </w:tc>
        <w:tc>
          <w:tcPr>
            <w:tcW w:w="869" w:type="dxa"/>
            <w:vMerge w:val="restart"/>
            <w:tcBorders>
              <w:top w:val="double" w:sz="4" w:space="0" w:color="365F91"/>
              <w:left w:val="single" w:sz="4" w:space="0" w:color="365F91"/>
              <w:bottom w:val="single" w:sz="4" w:space="0" w:color="365F91"/>
              <w:right w:val="double" w:sz="4" w:space="0" w:color="365F91"/>
            </w:tcBorders>
            <w:shd w:val="clear" w:color="auto" w:fill="B8CCE4"/>
          </w:tcPr>
          <w:p w14:paraId="6492209E" w14:textId="77777777" w:rsidR="000B7B6B" w:rsidRPr="0089167E" w:rsidRDefault="000B7B6B" w:rsidP="0089167E">
            <w:r w:rsidRPr="0089167E">
              <w:t>TOTAL</w:t>
            </w:r>
          </w:p>
        </w:tc>
      </w:tr>
      <w:tr w:rsidR="000B7B6B" w:rsidRPr="0089167E" w14:paraId="454A33B1" w14:textId="77777777" w:rsidTr="00325FAE">
        <w:tc>
          <w:tcPr>
            <w:tcW w:w="1105" w:type="dxa"/>
            <w:vMerge/>
            <w:tcBorders>
              <w:top w:val="single" w:sz="4" w:space="0" w:color="365F91"/>
              <w:left w:val="double" w:sz="4" w:space="0" w:color="365F91"/>
              <w:bottom w:val="single" w:sz="4" w:space="0" w:color="365F91"/>
              <w:right w:val="single" w:sz="4" w:space="0" w:color="365F91"/>
            </w:tcBorders>
          </w:tcPr>
          <w:p w14:paraId="1DDF6864" w14:textId="77777777" w:rsidR="000B7B6B" w:rsidRPr="0089167E" w:rsidRDefault="000B7B6B" w:rsidP="0089167E"/>
        </w:tc>
        <w:tc>
          <w:tcPr>
            <w:tcW w:w="927" w:type="dxa"/>
            <w:vMerge/>
            <w:tcBorders>
              <w:top w:val="single" w:sz="4" w:space="0" w:color="365F91"/>
              <w:left w:val="single" w:sz="4" w:space="0" w:color="365F91"/>
              <w:bottom w:val="single" w:sz="4" w:space="0" w:color="365F91"/>
              <w:right w:val="single" w:sz="4" w:space="0" w:color="365F91"/>
            </w:tcBorders>
          </w:tcPr>
          <w:p w14:paraId="1EB4921B" w14:textId="77777777" w:rsidR="000B7B6B" w:rsidRPr="0089167E" w:rsidRDefault="000B7B6B" w:rsidP="0089167E"/>
        </w:tc>
        <w:tc>
          <w:tcPr>
            <w:tcW w:w="1068" w:type="dxa"/>
            <w:vMerge/>
            <w:tcBorders>
              <w:top w:val="single" w:sz="4" w:space="0" w:color="365F91"/>
              <w:left w:val="single" w:sz="4" w:space="0" w:color="365F91"/>
              <w:bottom w:val="single" w:sz="4" w:space="0" w:color="365F91"/>
              <w:right w:val="single" w:sz="4" w:space="0" w:color="365F91"/>
            </w:tcBorders>
          </w:tcPr>
          <w:p w14:paraId="1055DE1E" w14:textId="77777777" w:rsidR="000B7B6B" w:rsidRPr="0089167E" w:rsidRDefault="000B7B6B" w:rsidP="0089167E"/>
        </w:tc>
        <w:tc>
          <w:tcPr>
            <w:tcW w:w="851" w:type="dxa"/>
            <w:vMerge/>
            <w:tcBorders>
              <w:top w:val="single" w:sz="4" w:space="0" w:color="365F91"/>
              <w:left w:val="single" w:sz="4" w:space="0" w:color="365F91"/>
              <w:bottom w:val="single" w:sz="4" w:space="0" w:color="365F91"/>
              <w:right w:val="single" w:sz="4" w:space="0" w:color="365F91"/>
            </w:tcBorders>
          </w:tcPr>
          <w:p w14:paraId="4936E33D" w14:textId="77777777" w:rsidR="000B7B6B" w:rsidRPr="0089167E" w:rsidRDefault="000B7B6B" w:rsidP="0089167E"/>
        </w:tc>
        <w:tc>
          <w:tcPr>
            <w:tcW w:w="918" w:type="dxa"/>
            <w:tcBorders>
              <w:top w:val="single" w:sz="4" w:space="0" w:color="365F91"/>
              <w:left w:val="single" w:sz="4" w:space="0" w:color="365F91"/>
              <w:bottom w:val="single" w:sz="4" w:space="0" w:color="365F91"/>
              <w:right w:val="single" w:sz="4" w:space="0" w:color="365F91"/>
            </w:tcBorders>
            <w:shd w:val="clear" w:color="auto" w:fill="B8CCE4"/>
          </w:tcPr>
          <w:p w14:paraId="59B879CB" w14:textId="77777777" w:rsidR="000B7B6B" w:rsidRPr="0089167E" w:rsidRDefault="000B7B6B" w:rsidP="0089167E">
            <w:r w:rsidRPr="0089167E">
              <w:t>Theory</w:t>
            </w:r>
          </w:p>
          <w:p w14:paraId="15254A66" w14:textId="77777777" w:rsidR="000B7B6B" w:rsidRPr="0089167E" w:rsidRDefault="000B7B6B" w:rsidP="0089167E"/>
        </w:tc>
        <w:tc>
          <w:tcPr>
            <w:tcW w:w="1088" w:type="dxa"/>
            <w:tcBorders>
              <w:top w:val="single" w:sz="4" w:space="0" w:color="365F91"/>
              <w:left w:val="single" w:sz="4" w:space="0" w:color="365F91"/>
              <w:bottom w:val="single" w:sz="4" w:space="0" w:color="365F91"/>
              <w:right w:val="single" w:sz="4" w:space="0" w:color="365F91"/>
            </w:tcBorders>
            <w:shd w:val="clear" w:color="auto" w:fill="B8CCE4"/>
          </w:tcPr>
          <w:p w14:paraId="52A3E2E0" w14:textId="77777777" w:rsidR="000B7B6B" w:rsidRPr="0089167E" w:rsidRDefault="000B7B6B" w:rsidP="0089167E">
            <w:r w:rsidRPr="0089167E">
              <w:t>Practical</w:t>
            </w:r>
          </w:p>
          <w:p w14:paraId="74439193" w14:textId="77777777" w:rsidR="000B7B6B" w:rsidRPr="0089167E" w:rsidRDefault="000B7B6B" w:rsidP="0089167E"/>
        </w:tc>
        <w:tc>
          <w:tcPr>
            <w:tcW w:w="816" w:type="dxa"/>
            <w:tcBorders>
              <w:top w:val="single" w:sz="4" w:space="0" w:color="365F91"/>
              <w:left w:val="single" w:sz="4" w:space="0" w:color="365F91"/>
              <w:bottom w:val="single" w:sz="4" w:space="0" w:color="365F91"/>
              <w:right w:val="single" w:sz="4" w:space="0" w:color="365F91"/>
            </w:tcBorders>
            <w:shd w:val="clear" w:color="auto" w:fill="B8CCE4"/>
          </w:tcPr>
          <w:p w14:paraId="5F34AB50" w14:textId="77777777" w:rsidR="000B7B6B" w:rsidRPr="0089167E" w:rsidRDefault="000B7B6B" w:rsidP="0089167E">
            <w:r w:rsidRPr="0089167E">
              <w:t>WPE</w:t>
            </w:r>
          </w:p>
        </w:tc>
        <w:tc>
          <w:tcPr>
            <w:tcW w:w="813" w:type="dxa"/>
            <w:tcBorders>
              <w:top w:val="single" w:sz="4" w:space="0" w:color="365F91"/>
              <w:left w:val="single" w:sz="4" w:space="0" w:color="365F91"/>
              <w:bottom w:val="single" w:sz="4" w:space="0" w:color="365F91"/>
              <w:right w:val="single" w:sz="4" w:space="0" w:color="365F91"/>
            </w:tcBorders>
            <w:shd w:val="clear" w:color="auto" w:fill="B8CCE4"/>
          </w:tcPr>
          <w:p w14:paraId="029D0019" w14:textId="77777777" w:rsidR="000B7B6B" w:rsidRPr="0089167E" w:rsidRDefault="000B7B6B" w:rsidP="0089167E">
            <w:r w:rsidRPr="0089167E">
              <w:t>Ass Prep</w:t>
            </w:r>
          </w:p>
        </w:tc>
        <w:tc>
          <w:tcPr>
            <w:tcW w:w="787" w:type="dxa"/>
            <w:vMerge/>
            <w:tcBorders>
              <w:top w:val="single" w:sz="4" w:space="0" w:color="365F91"/>
              <w:left w:val="single" w:sz="4" w:space="0" w:color="365F91"/>
              <w:bottom w:val="single" w:sz="4" w:space="0" w:color="365F91"/>
              <w:right w:val="single" w:sz="4" w:space="0" w:color="365F91"/>
            </w:tcBorders>
          </w:tcPr>
          <w:p w14:paraId="5C195F00" w14:textId="77777777" w:rsidR="000B7B6B" w:rsidRPr="0089167E" w:rsidRDefault="000B7B6B" w:rsidP="0089167E"/>
        </w:tc>
        <w:tc>
          <w:tcPr>
            <w:tcW w:w="869" w:type="dxa"/>
            <w:vMerge/>
            <w:tcBorders>
              <w:top w:val="single" w:sz="4" w:space="0" w:color="365F91"/>
              <w:left w:val="single" w:sz="4" w:space="0" w:color="365F91"/>
              <w:bottom w:val="single" w:sz="4" w:space="0" w:color="365F91"/>
              <w:right w:val="double" w:sz="4" w:space="0" w:color="365F91"/>
            </w:tcBorders>
          </w:tcPr>
          <w:p w14:paraId="545E6B60" w14:textId="77777777" w:rsidR="000B7B6B" w:rsidRPr="0089167E" w:rsidRDefault="000B7B6B" w:rsidP="0089167E"/>
        </w:tc>
      </w:tr>
      <w:tr w:rsidR="000B7B6B" w:rsidRPr="0089167E" w14:paraId="25B79F54" w14:textId="77777777" w:rsidTr="00325FAE">
        <w:tc>
          <w:tcPr>
            <w:tcW w:w="1105" w:type="dxa"/>
            <w:tcBorders>
              <w:top w:val="single" w:sz="4" w:space="0" w:color="365F91"/>
              <w:left w:val="double" w:sz="4" w:space="0" w:color="365F91"/>
              <w:bottom w:val="single" w:sz="4" w:space="0" w:color="365F91"/>
              <w:right w:val="single" w:sz="4" w:space="0" w:color="365F91"/>
            </w:tcBorders>
          </w:tcPr>
          <w:p w14:paraId="4AADE3C5" w14:textId="77777777" w:rsidR="000B7B6B" w:rsidRPr="0089167E" w:rsidRDefault="000B7B6B" w:rsidP="0089167E">
            <w:r w:rsidRPr="0089167E">
              <w:t>119667</w:t>
            </w:r>
          </w:p>
        </w:tc>
        <w:tc>
          <w:tcPr>
            <w:tcW w:w="927" w:type="dxa"/>
            <w:tcBorders>
              <w:top w:val="single" w:sz="4" w:space="0" w:color="365F91"/>
              <w:left w:val="single" w:sz="4" w:space="0" w:color="365F91"/>
              <w:bottom w:val="single" w:sz="4" w:space="0" w:color="365F91"/>
              <w:right w:val="single" w:sz="4" w:space="0" w:color="365F91"/>
            </w:tcBorders>
          </w:tcPr>
          <w:p w14:paraId="0C07C793" w14:textId="77777777" w:rsidR="000B7B6B" w:rsidRPr="0089167E" w:rsidRDefault="000B7B6B" w:rsidP="0089167E">
            <w:r w:rsidRPr="0089167E">
              <w:t>8</w:t>
            </w:r>
          </w:p>
        </w:tc>
        <w:tc>
          <w:tcPr>
            <w:tcW w:w="1068" w:type="dxa"/>
            <w:tcBorders>
              <w:top w:val="single" w:sz="4" w:space="0" w:color="365F91"/>
              <w:left w:val="single" w:sz="4" w:space="0" w:color="365F91"/>
              <w:bottom w:val="single" w:sz="4" w:space="0" w:color="365F91"/>
              <w:right w:val="single" w:sz="4" w:space="0" w:color="365F91"/>
            </w:tcBorders>
          </w:tcPr>
          <w:p w14:paraId="217FFF10" w14:textId="77777777" w:rsidR="000B7B6B" w:rsidRPr="0089167E" w:rsidRDefault="000B7B6B" w:rsidP="0089167E">
            <w:r w:rsidRPr="0089167E">
              <w:t>80</w:t>
            </w:r>
          </w:p>
        </w:tc>
        <w:tc>
          <w:tcPr>
            <w:tcW w:w="851" w:type="dxa"/>
            <w:tcBorders>
              <w:top w:val="single" w:sz="4" w:space="0" w:color="365F91"/>
              <w:left w:val="single" w:sz="4" w:space="0" w:color="365F91"/>
              <w:bottom w:val="single" w:sz="4" w:space="0" w:color="365F91"/>
              <w:right w:val="single" w:sz="4" w:space="0" w:color="365F91"/>
            </w:tcBorders>
          </w:tcPr>
          <w:p w14:paraId="4668C62E" w14:textId="77777777" w:rsidR="000B7B6B" w:rsidRPr="0089167E" w:rsidRDefault="009F38B2" w:rsidP="0089167E">
            <w:r w:rsidRPr="0089167E">
              <w:t>10</w:t>
            </w:r>
          </w:p>
        </w:tc>
        <w:tc>
          <w:tcPr>
            <w:tcW w:w="918" w:type="dxa"/>
            <w:tcBorders>
              <w:top w:val="single" w:sz="4" w:space="0" w:color="365F91"/>
              <w:left w:val="single" w:sz="4" w:space="0" w:color="365F91"/>
              <w:bottom w:val="single" w:sz="4" w:space="0" w:color="365F91"/>
              <w:right w:val="single" w:sz="4" w:space="0" w:color="365F91"/>
            </w:tcBorders>
          </w:tcPr>
          <w:p w14:paraId="3C87A37C" w14:textId="77777777" w:rsidR="000B7B6B" w:rsidRPr="0089167E" w:rsidRDefault="009F38B2" w:rsidP="0089167E">
            <w:r w:rsidRPr="0089167E">
              <w:t>2.7</w:t>
            </w:r>
          </w:p>
        </w:tc>
        <w:tc>
          <w:tcPr>
            <w:tcW w:w="1088" w:type="dxa"/>
            <w:tcBorders>
              <w:top w:val="single" w:sz="4" w:space="0" w:color="365F91"/>
              <w:left w:val="single" w:sz="4" w:space="0" w:color="365F91"/>
              <w:bottom w:val="single" w:sz="4" w:space="0" w:color="365F91"/>
              <w:right w:val="single" w:sz="4" w:space="0" w:color="365F91"/>
            </w:tcBorders>
          </w:tcPr>
          <w:p w14:paraId="3A979E8B" w14:textId="77777777" w:rsidR="000B7B6B" w:rsidRPr="0089167E" w:rsidRDefault="009F38B2" w:rsidP="0089167E">
            <w:r w:rsidRPr="0089167E">
              <w:t>0.3</w:t>
            </w:r>
          </w:p>
        </w:tc>
        <w:tc>
          <w:tcPr>
            <w:tcW w:w="816" w:type="dxa"/>
            <w:tcBorders>
              <w:top w:val="single" w:sz="4" w:space="0" w:color="365F91"/>
              <w:left w:val="single" w:sz="4" w:space="0" w:color="365F91"/>
              <w:bottom w:val="single" w:sz="4" w:space="0" w:color="365F91"/>
              <w:right w:val="single" w:sz="4" w:space="0" w:color="365F91"/>
            </w:tcBorders>
          </w:tcPr>
          <w:p w14:paraId="65AA13CF" w14:textId="77777777" w:rsidR="000B7B6B" w:rsidRPr="0089167E" w:rsidRDefault="009F38B2" w:rsidP="0089167E">
            <w:r w:rsidRPr="0089167E">
              <w:t>6.3</w:t>
            </w:r>
          </w:p>
        </w:tc>
        <w:tc>
          <w:tcPr>
            <w:tcW w:w="813" w:type="dxa"/>
            <w:tcBorders>
              <w:top w:val="single" w:sz="4" w:space="0" w:color="365F91"/>
              <w:left w:val="single" w:sz="4" w:space="0" w:color="365F91"/>
              <w:bottom w:val="single" w:sz="4" w:space="0" w:color="365F91"/>
              <w:right w:val="single" w:sz="4" w:space="0" w:color="365F91"/>
            </w:tcBorders>
          </w:tcPr>
          <w:p w14:paraId="48C6D9D2" w14:textId="77777777" w:rsidR="000B7B6B" w:rsidRPr="0089167E" w:rsidRDefault="009F38B2" w:rsidP="0089167E">
            <w:r w:rsidRPr="0089167E">
              <w:t>0.5</w:t>
            </w:r>
          </w:p>
        </w:tc>
        <w:tc>
          <w:tcPr>
            <w:tcW w:w="787" w:type="dxa"/>
            <w:tcBorders>
              <w:top w:val="single" w:sz="4" w:space="0" w:color="365F91"/>
              <w:left w:val="single" w:sz="4" w:space="0" w:color="365F91"/>
              <w:bottom w:val="single" w:sz="4" w:space="0" w:color="365F91"/>
              <w:right w:val="single" w:sz="4" w:space="0" w:color="365F91"/>
            </w:tcBorders>
          </w:tcPr>
          <w:p w14:paraId="0F9F1D2A" w14:textId="77777777" w:rsidR="000B7B6B" w:rsidRPr="0089167E" w:rsidRDefault="009F38B2" w:rsidP="0089167E">
            <w:r w:rsidRPr="0089167E">
              <w:t>0.2</w:t>
            </w:r>
          </w:p>
        </w:tc>
        <w:tc>
          <w:tcPr>
            <w:tcW w:w="869" w:type="dxa"/>
            <w:tcBorders>
              <w:top w:val="single" w:sz="4" w:space="0" w:color="365F91"/>
              <w:left w:val="single" w:sz="4" w:space="0" w:color="365F91"/>
              <w:bottom w:val="single" w:sz="4" w:space="0" w:color="365F91"/>
              <w:right w:val="double" w:sz="4" w:space="0" w:color="365F91"/>
            </w:tcBorders>
          </w:tcPr>
          <w:p w14:paraId="662E9FDC" w14:textId="77777777" w:rsidR="000B7B6B" w:rsidRPr="0089167E" w:rsidRDefault="009F38B2" w:rsidP="0089167E">
            <w:r w:rsidRPr="0089167E">
              <w:t>10</w:t>
            </w:r>
          </w:p>
        </w:tc>
      </w:tr>
      <w:tr w:rsidR="000B7B6B" w:rsidRPr="0089167E" w14:paraId="64ACF678" w14:textId="77777777" w:rsidTr="00325FAE">
        <w:tc>
          <w:tcPr>
            <w:tcW w:w="1105" w:type="dxa"/>
            <w:tcBorders>
              <w:top w:val="single" w:sz="4" w:space="0" w:color="365F91"/>
              <w:left w:val="double" w:sz="4" w:space="0" w:color="365F91"/>
              <w:bottom w:val="single" w:sz="4" w:space="0" w:color="365F91"/>
              <w:right w:val="single" w:sz="4" w:space="0" w:color="365F91"/>
            </w:tcBorders>
          </w:tcPr>
          <w:p w14:paraId="10681C48" w14:textId="77777777" w:rsidR="000B7B6B" w:rsidRPr="0089167E" w:rsidRDefault="000B7B6B" w:rsidP="0089167E">
            <w:r w:rsidRPr="0089167E">
              <w:t>119712</w:t>
            </w:r>
          </w:p>
        </w:tc>
        <w:tc>
          <w:tcPr>
            <w:tcW w:w="927" w:type="dxa"/>
            <w:tcBorders>
              <w:top w:val="single" w:sz="4" w:space="0" w:color="365F91"/>
              <w:left w:val="single" w:sz="4" w:space="0" w:color="365F91"/>
              <w:bottom w:val="single" w:sz="4" w:space="0" w:color="365F91"/>
              <w:right w:val="single" w:sz="4" w:space="0" w:color="365F91"/>
            </w:tcBorders>
          </w:tcPr>
          <w:p w14:paraId="0511A391" w14:textId="77777777" w:rsidR="000B7B6B" w:rsidRPr="0089167E" w:rsidRDefault="000B7B6B" w:rsidP="0089167E">
            <w:r w:rsidRPr="0089167E">
              <w:t>8</w:t>
            </w:r>
          </w:p>
        </w:tc>
        <w:tc>
          <w:tcPr>
            <w:tcW w:w="1068" w:type="dxa"/>
            <w:tcBorders>
              <w:top w:val="single" w:sz="4" w:space="0" w:color="365F91"/>
              <w:left w:val="single" w:sz="4" w:space="0" w:color="365F91"/>
              <w:bottom w:val="single" w:sz="4" w:space="0" w:color="365F91"/>
              <w:right w:val="single" w:sz="4" w:space="0" w:color="365F91"/>
            </w:tcBorders>
          </w:tcPr>
          <w:p w14:paraId="10BCA801" w14:textId="77777777" w:rsidR="000B7B6B" w:rsidRPr="0089167E" w:rsidRDefault="000B7B6B" w:rsidP="0089167E">
            <w:r w:rsidRPr="0089167E">
              <w:t>80</w:t>
            </w:r>
          </w:p>
        </w:tc>
        <w:tc>
          <w:tcPr>
            <w:tcW w:w="851" w:type="dxa"/>
            <w:tcBorders>
              <w:top w:val="single" w:sz="4" w:space="0" w:color="365F91"/>
              <w:left w:val="single" w:sz="4" w:space="0" w:color="365F91"/>
              <w:bottom w:val="single" w:sz="4" w:space="0" w:color="365F91"/>
              <w:right w:val="single" w:sz="4" w:space="0" w:color="365F91"/>
            </w:tcBorders>
          </w:tcPr>
          <w:p w14:paraId="3085D5ED" w14:textId="77777777" w:rsidR="000B7B6B" w:rsidRPr="0089167E" w:rsidRDefault="009F38B2" w:rsidP="0089167E">
            <w:r w:rsidRPr="0089167E">
              <w:t>10</w:t>
            </w:r>
          </w:p>
        </w:tc>
        <w:tc>
          <w:tcPr>
            <w:tcW w:w="918" w:type="dxa"/>
            <w:tcBorders>
              <w:top w:val="single" w:sz="4" w:space="0" w:color="365F91"/>
              <w:left w:val="single" w:sz="4" w:space="0" w:color="365F91"/>
              <w:bottom w:val="single" w:sz="4" w:space="0" w:color="365F91"/>
              <w:right w:val="single" w:sz="4" w:space="0" w:color="365F91"/>
            </w:tcBorders>
          </w:tcPr>
          <w:p w14:paraId="196CBB58" w14:textId="77777777" w:rsidR="000B7B6B" w:rsidRPr="0089167E" w:rsidRDefault="009F38B2" w:rsidP="0089167E">
            <w:r w:rsidRPr="0089167E">
              <w:t>2.7</w:t>
            </w:r>
          </w:p>
        </w:tc>
        <w:tc>
          <w:tcPr>
            <w:tcW w:w="1088" w:type="dxa"/>
            <w:tcBorders>
              <w:top w:val="single" w:sz="4" w:space="0" w:color="365F91"/>
              <w:left w:val="single" w:sz="4" w:space="0" w:color="365F91"/>
              <w:bottom w:val="single" w:sz="4" w:space="0" w:color="365F91"/>
              <w:right w:val="single" w:sz="4" w:space="0" w:color="365F91"/>
            </w:tcBorders>
          </w:tcPr>
          <w:p w14:paraId="7B5BD510" w14:textId="77777777" w:rsidR="000B7B6B" w:rsidRPr="0089167E" w:rsidRDefault="009F38B2" w:rsidP="0089167E">
            <w:r w:rsidRPr="0089167E">
              <w:t>0.3</w:t>
            </w:r>
          </w:p>
        </w:tc>
        <w:tc>
          <w:tcPr>
            <w:tcW w:w="816" w:type="dxa"/>
            <w:tcBorders>
              <w:top w:val="single" w:sz="4" w:space="0" w:color="365F91"/>
              <w:left w:val="single" w:sz="4" w:space="0" w:color="365F91"/>
              <w:bottom w:val="single" w:sz="4" w:space="0" w:color="365F91"/>
              <w:right w:val="single" w:sz="4" w:space="0" w:color="365F91"/>
            </w:tcBorders>
          </w:tcPr>
          <w:p w14:paraId="0D09CC90" w14:textId="77777777" w:rsidR="000B7B6B" w:rsidRPr="0089167E" w:rsidRDefault="009F38B2" w:rsidP="0089167E">
            <w:r w:rsidRPr="0089167E">
              <w:t>6.3</w:t>
            </w:r>
          </w:p>
        </w:tc>
        <w:tc>
          <w:tcPr>
            <w:tcW w:w="813" w:type="dxa"/>
            <w:tcBorders>
              <w:top w:val="single" w:sz="4" w:space="0" w:color="365F91"/>
              <w:left w:val="single" w:sz="4" w:space="0" w:color="365F91"/>
              <w:bottom w:val="single" w:sz="4" w:space="0" w:color="365F91"/>
              <w:right w:val="single" w:sz="4" w:space="0" w:color="365F91"/>
            </w:tcBorders>
          </w:tcPr>
          <w:p w14:paraId="4BF96CA1" w14:textId="77777777" w:rsidR="000B7B6B" w:rsidRPr="0089167E" w:rsidRDefault="009F38B2" w:rsidP="0089167E">
            <w:r w:rsidRPr="0089167E">
              <w:t>0.5</w:t>
            </w:r>
          </w:p>
        </w:tc>
        <w:tc>
          <w:tcPr>
            <w:tcW w:w="787" w:type="dxa"/>
            <w:tcBorders>
              <w:top w:val="single" w:sz="4" w:space="0" w:color="365F91"/>
              <w:left w:val="single" w:sz="4" w:space="0" w:color="365F91"/>
              <w:bottom w:val="single" w:sz="4" w:space="0" w:color="365F91"/>
              <w:right w:val="single" w:sz="4" w:space="0" w:color="365F91"/>
            </w:tcBorders>
          </w:tcPr>
          <w:p w14:paraId="3AC93ECB" w14:textId="77777777" w:rsidR="000B7B6B" w:rsidRPr="0089167E" w:rsidRDefault="009F38B2" w:rsidP="0089167E">
            <w:r w:rsidRPr="0089167E">
              <w:t>0.2</w:t>
            </w:r>
          </w:p>
        </w:tc>
        <w:tc>
          <w:tcPr>
            <w:tcW w:w="869" w:type="dxa"/>
            <w:tcBorders>
              <w:top w:val="single" w:sz="4" w:space="0" w:color="365F91"/>
              <w:left w:val="single" w:sz="4" w:space="0" w:color="365F91"/>
              <w:bottom w:val="single" w:sz="4" w:space="0" w:color="365F91"/>
              <w:right w:val="double" w:sz="4" w:space="0" w:color="365F91"/>
            </w:tcBorders>
          </w:tcPr>
          <w:p w14:paraId="557AD793" w14:textId="77777777" w:rsidR="000B7B6B" w:rsidRPr="0089167E" w:rsidRDefault="009F38B2" w:rsidP="0089167E">
            <w:r w:rsidRPr="0089167E">
              <w:t>10</w:t>
            </w:r>
          </w:p>
        </w:tc>
      </w:tr>
      <w:tr w:rsidR="000B7B6B" w:rsidRPr="0089167E" w14:paraId="2D7A06FA" w14:textId="77777777" w:rsidTr="00325FAE">
        <w:tc>
          <w:tcPr>
            <w:tcW w:w="1105" w:type="dxa"/>
            <w:tcBorders>
              <w:top w:val="single" w:sz="4" w:space="0" w:color="365F91"/>
              <w:left w:val="double" w:sz="4" w:space="0" w:color="365F91"/>
              <w:bottom w:val="single" w:sz="4" w:space="0" w:color="365F91"/>
              <w:right w:val="single" w:sz="4" w:space="0" w:color="365F91"/>
            </w:tcBorders>
          </w:tcPr>
          <w:p w14:paraId="5A785227" w14:textId="77777777" w:rsidR="000B7B6B" w:rsidRPr="0089167E" w:rsidRDefault="000B7B6B" w:rsidP="0089167E">
            <w:r w:rsidRPr="0089167E">
              <w:t>119671</w:t>
            </w:r>
          </w:p>
        </w:tc>
        <w:tc>
          <w:tcPr>
            <w:tcW w:w="927" w:type="dxa"/>
            <w:tcBorders>
              <w:top w:val="single" w:sz="4" w:space="0" w:color="365F91"/>
              <w:left w:val="single" w:sz="4" w:space="0" w:color="365F91"/>
              <w:bottom w:val="single" w:sz="4" w:space="0" w:color="365F91"/>
              <w:right w:val="single" w:sz="4" w:space="0" w:color="365F91"/>
            </w:tcBorders>
          </w:tcPr>
          <w:p w14:paraId="54F485F9" w14:textId="77777777" w:rsidR="000B7B6B" w:rsidRPr="0089167E" w:rsidRDefault="000B7B6B" w:rsidP="0089167E">
            <w:r w:rsidRPr="0089167E">
              <w:t>10</w:t>
            </w:r>
          </w:p>
        </w:tc>
        <w:tc>
          <w:tcPr>
            <w:tcW w:w="1068" w:type="dxa"/>
            <w:tcBorders>
              <w:top w:val="single" w:sz="4" w:space="0" w:color="365F91"/>
              <w:left w:val="single" w:sz="4" w:space="0" w:color="365F91"/>
              <w:bottom w:val="single" w:sz="4" w:space="0" w:color="365F91"/>
              <w:right w:val="single" w:sz="4" w:space="0" w:color="365F91"/>
            </w:tcBorders>
          </w:tcPr>
          <w:p w14:paraId="43C47933" w14:textId="77777777" w:rsidR="000B7B6B" w:rsidRPr="0089167E" w:rsidRDefault="000B7B6B" w:rsidP="0089167E">
            <w:r w:rsidRPr="0089167E">
              <w:t>100</w:t>
            </w:r>
          </w:p>
        </w:tc>
        <w:tc>
          <w:tcPr>
            <w:tcW w:w="851" w:type="dxa"/>
            <w:tcBorders>
              <w:top w:val="single" w:sz="4" w:space="0" w:color="365F91"/>
              <w:left w:val="single" w:sz="4" w:space="0" w:color="365F91"/>
              <w:bottom w:val="single" w:sz="4" w:space="0" w:color="365F91"/>
              <w:right w:val="single" w:sz="4" w:space="0" w:color="365F91"/>
            </w:tcBorders>
          </w:tcPr>
          <w:p w14:paraId="636A67E7" w14:textId="77777777" w:rsidR="000B7B6B" w:rsidRPr="0089167E" w:rsidRDefault="00AD3037" w:rsidP="0089167E">
            <w:r w:rsidRPr="0089167E">
              <w:t>12.5</w:t>
            </w:r>
          </w:p>
        </w:tc>
        <w:tc>
          <w:tcPr>
            <w:tcW w:w="918" w:type="dxa"/>
            <w:tcBorders>
              <w:top w:val="single" w:sz="4" w:space="0" w:color="365F91"/>
              <w:left w:val="single" w:sz="4" w:space="0" w:color="365F91"/>
              <w:bottom w:val="single" w:sz="4" w:space="0" w:color="365F91"/>
              <w:right w:val="single" w:sz="4" w:space="0" w:color="365F91"/>
            </w:tcBorders>
          </w:tcPr>
          <w:p w14:paraId="0420E29C" w14:textId="77777777" w:rsidR="000B7B6B" w:rsidRPr="0089167E" w:rsidRDefault="00AD3037" w:rsidP="0089167E">
            <w:r w:rsidRPr="0089167E">
              <w:t>3</w:t>
            </w:r>
          </w:p>
        </w:tc>
        <w:tc>
          <w:tcPr>
            <w:tcW w:w="1088" w:type="dxa"/>
            <w:tcBorders>
              <w:top w:val="single" w:sz="4" w:space="0" w:color="365F91"/>
              <w:left w:val="single" w:sz="4" w:space="0" w:color="365F91"/>
              <w:bottom w:val="single" w:sz="4" w:space="0" w:color="365F91"/>
              <w:right w:val="single" w:sz="4" w:space="0" w:color="365F91"/>
            </w:tcBorders>
          </w:tcPr>
          <w:p w14:paraId="7CA23E67" w14:textId="77777777" w:rsidR="000B7B6B" w:rsidRPr="0089167E" w:rsidRDefault="00AD3037" w:rsidP="0089167E">
            <w:r w:rsidRPr="0089167E">
              <w:t>0.75</w:t>
            </w:r>
          </w:p>
        </w:tc>
        <w:tc>
          <w:tcPr>
            <w:tcW w:w="816" w:type="dxa"/>
            <w:tcBorders>
              <w:top w:val="single" w:sz="4" w:space="0" w:color="365F91"/>
              <w:left w:val="single" w:sz="4" w:space="0" w:color="365F91"/>
              <w:bottom w:val="single" w:sz="4" w:space="0" w:color="365F91"/>
              <w:right w:val="single" w:sz="4" w:space="0" w:color="365F91"/>
            </w:tcBorders>
          </w:tcPr>
          <w:p w14:paraId="7740FD69" w14:textId="77777777" w:rsidR="000B7B6B" w:rsidRPr="0089167E" w:rsidRDefault="00AD3037" w:rsidP="0089167E">
            <w:r w:rsidRPr="0089167E">
              <w:t>8</w:t>
            </w:r>
          </w:p>
        </w:tc>
        <w:tc>
          <w:tcPr>
            <w:tcW w:w="813" w:type="dxa"/>
            <w:tcBorders>
              <w:top w:val="single" w:sz="4" w:space="0" w:color="365F91"/>
              <w:left w:val="single" w:sz="4" w:space="0" w:color="365F91"/>
              <w:bottom w:val="single" w:sz="4" w:space="0" w:color="365F91"/>
              <w:right w:val="single" w:sz="4" w:space="0" w:color="365F91"/>
            </w:tcBorders>
          </w:tcPr>
          <w:p w14:paraId="13469910" w14:textId="77777777" w:rsidR="000B7B6B" w:rsidRPr="0089167E" w:rsidRDefault="00AD3037" w:rsidP="0089167E">
            <w:r w:rsidRPr="0089167E">
              <w:t>0.60</w:t>
            </w:r>
          </w:p>
        </w:tc>
        <w:tc>
          <w:tcPr>
            <w:tcW w:w="787" w:type="dxa"/>
            <w:tcBorders>
              <w:top w:val="single" w:sz="4" w:space="0" w:color="365F91"/>
              <w:left w:val="single" w:sz="4" w:space="0" w:color="365F91"/>
              <w:bottom w:val="single" w:sz="4" w:space="0" w:color="365F91"/>
              <w:right w:val="single" w:sz="4" w:space="0" w:color="365F91"/>
            </w:tcBorders>
          </w:tcPr>
          <w:p w14:paraId="166AAE4B" w14:textId="77777777" w:rsidR="000B7B6B" w:rsidRPr="0089167E" w:rsidRDefault="00AD3037" w:rsidP="0089167E">
            <w:r w:rsidRPr="0089167E">
              <w:t>0.15</w:t>
            </w:r>
          </w:p>
        </w:tc>
        <w:tc>
          <w:tcPr>
            <w:tcW w:w="869" w:type="dxa"/>
            <w:tcBorders>
              <w:top w:val="single" w:sz="4" w:space="0" w:color="365F91"/>
              <w:left w:val="single" w:sz="4" w:space="0" w:color="365F91"/>
              <w:bottom w:val="single" w:sz="4" w:space="0" w:color="365F91"/>
              <w:right w:val="double" w:sz="4" w:space="0" w:color="365F91"/>
            </w:tcBorders>
          </w:tcPr>
          <w:p w14:paraId="15AD1E8F" w14:textId="77777777" w:rsidR="000B7B6B" w:rsidRPr="0089167E" w:rsidRDefault="00AD3037" w:rsidP="0089167E">
            <w:r w:rsidRPr="0089167E">
              <w:t>12.5</w:t>
            </w:r>
          </w:p>
        </w:tc>
      </w:tr>
      <w:tr w:rsidR="000B7B6B" w:rsidRPr="0089167E" w14:paraId="6ACCC533" w14:textId="77777777" w:rsidTr="00325FAE">
        <w:tc>
          <w:tcPr>
            <w:tcW w:w="1105" w:type="dxa"/>
            <w:tcBorders>
              <w:top w:val="single" w:sz="4" w:space="0" w:color="365F91"/>
              <w:left w:val="double" w:sz="4" w:space="0" w:color="365F91"/>
              <w:bottom w:val="double" w:sz="4" w:space="0" w:color="365F91"/>
              <w:right w:val="single" w:sz="4" w:space="0" w:color="365F91"/>
            </w:tcBorders>
          </w:tcPr>
          <w:p w14:paraId="3D6A730C" w14:textId="77777777" w:rsidR="000B7B6B" w:rsidRPr="0089167E" w:rsidRDefault="000B7B6B" w:rsidP="0089167E">
            <w:r w:rsidRPr="0089167E">
              <w:t>TOTALS</w:t>
            </w:r>
          </w:p>
        </w:tc>
        <w:tc>
          <w:tcPr>
            <w:tcW w:w="927" w:type="dxa"/>
            <w:tcBorders>
              <w:top w:val="single" w:sz="4" w:space="0" w:color="365F91"/>
              <w:left w:val="single" w:sz="4" w:space="0" w:color="365F91"/>
              <w:bottom w:val="double" w:sz="4" w:space="0" w:color="365F91"/>
              <w:right w:val="single" w:sz="4" w:space="0" w:color="365F91"/>
            </w:tcBorders>
          </w:tcPr>
          <w:p w14:paraId="37CC5F1D" w14:textId="77777777" w:rsidR="000B7B6B" w:rsidRPr="0089167E" w:rsidRDefault="000B7B6B" w:rsidP="0089167E">
            <w:r w:rsidRPr="0089167E">
              <w:t>26</w:t>
            </w:r>
          </w:p>
        </w:tc>
        <w:tc>
          <w:tcPr>
            <w:tcW w:w="1068" w:type="dxa"/>
            <w:tcBorders>
              <w:top w:val="single" w:sz="4" w:space="0" w:color="365F91"/>
              <w:left w:val="single" w:sz="4" w:space="0" w:color="365F91"/>
              <w:bottom w:val="double" w:sz="4" w:space="0" w:color="365F91"/>
              <w:right w:val="single" w:sz="4" w:space="0" w:color="365F91"/>
            </w:tcBorders>
          </w:tcPr>
          <w:p w14:paraId="3669A783" w14:textId="77777777" w:rsidR="000B7B6B" w:rsidRPr="0089167E" w:rsidRDefault="000B7B6B" w:rsidP="0089167E">
            <w:r w:rsidRPr="0089167E">
              <w:t>260</w:t>
            </w:r>
          </w:p>
        </w:tc>
        <w:tc>
          <w:tcPr>
            <w:tcW w:w="851" w:type="dxa"/>
            <w:tcBorders>
              <w:top w:val="single" w:sz="4" w:space="0" w:color="365F91"/>
              <w:left w:val="single" w:sz="4" w:space="0" w:color="365F91"/>
              <w:bottom w:val="double" w:sz="4" w:space="0" w:color="365F91"/>
              <w:right w:val="single" w:sz="4" w:space="0" w:color="365F91"/>
            </w:tcBorders>
          </w:tcPr>
          <w:p w14:paraId="0E4C2D7A" w14:textId="77777777" w:rsidR="000B7B6B" w:rsidRPr="0089167E" w:rsidRDefault="00D21D3C" w:rsidP="0089167E">
            <w:r w:rsidRPr="0089167E">
              <w:t>32.5</w:t>
            </w:r>
          </w:p>
        </w:tc>
        <w:tc>
          <w:tcPr>
            <w:tcW w:w="918" w:type="dxa"/>
            <w:tcBorders>
              <w:top w:val="single" w:sz="4" w:space="0" w:color="365F91"/>
              <w:left w:val="single" w:sz="4" w:space="0" w:color="365F91"/>
              <w:bottom w:val="double" w:sz="4" w:space="0" w:color="365F91"/>
              <w:right w:val="single" w:sz="4" w:space="0" w:color="365F91"/>
            </w:tcBorders>
          </w:tcPr>
          <w:p w14:paraId="1B794F7B" w14:textId="77777777" w:rsidR="000B7B6B" w:rsidRPr="0089167E" w:rsidRDefault="00D21D3C" w:rsidP="0089167E">
            <w:r w:rsidRPr="0089167E">
              <w:t>8.4</w:t>
            </w:r>
          </w:p>
        </w:tc>
        <w:tc>
          <w:tcPr>
            <w:tcW w:w="1088" w:type="dxa"/>
            <w:tcBorders>
              <w:top w:val="single" w:sz="4" w:space="0" w:color="365F91"/>
              <w:left w:val="single" w:sz="4" w:space="0" w:color="365F91"/>
              <w:bottom w:val="double" w:sz="4" w:space="0" w:color="365F91"/>
              <w:right w:val="single" w:sz="4" w:space="0" w:color="365F91"/>
            </w:tcBorders>
          </w:tcPr>
          <w:p w14:paraId="17EAD0F7" w14:textId="77777777" w:rsidR="000B7B6B" w:rsidRPr="0089167E" w:rsidRDefault="00D21D3C" w:rsidP="0089167E">
            <w:r w:rsidRPr="0089167E">
              <w:t>1.35</w:t>
            </w:r>
          </w:p>
        </w:tc>
        <w:tc>
          <w:tcPr>
            <w:tcW w:w="816" w:type="dxa"/>
            <w:tcBorders>
              <w:top w:val="single" w:sz="4" w:space="0" w:color="365F91"/>
              <w:left w:val="single" w:sz="4" w:space="0" w:color="365F91"/>
              <w:bottom w:val="double" w:sz="4" w:space="0" w:color="365F91"/>
              <w:right w:val="single" w:sz="4" w:space="0" w:color="365F91"/>
            </w:tcBorders>
          </w:tcPr>
          <w:p w14:paraId="265F5ECF" w14:textId="77777777" w:rsidR="000B7B6B" w:rsidRPr="0089167E" w:rsidRDefault="00D21D3C" w:rsidP="0089167E">
            <w:r w:rsidRPr="0089167E">
              <w:t>20.6</w:t>
            </w:r>
          </w:p>
        </w:tc>
        <w:tc>
          <w:tcPr>
            <w:tcW w:w="813" w:type="dxa"/>
            <w:tcBorders>
              <w:top w:val="single" w:sz="4" w:space="0" w:color="365F91"/>
              <w:left w:val="single" w:sz="4" w:space="0" w:color="365F91"/>
              <w:bottom w:val="double" w:sz="4" w:space="0" w:color="365F91"/>
              <w:right w:val="single" w:sz="4" w:space="0" w:color="365F91"/>
            </w:tcBorders>
          </w:tcPr>
          <w:p w14:paraId="33C50530" w14:textId="77777777" w:rsidR="000B7B6B" w:rsidRPr="0089167E" w:rsidRDefault="00D21D3C" w:rsidP="0089167E">
            <w:r w:rsidRPr="0089167E">
              <w:t>1.6</w:t>
            </w:r>
          </w:p>
        </w:tc>
        <w:tc>
          <w:tcPr>
            <w:tcW w:w="787" w:type="dxa"/>
            <w:tcBorders>
              <w:top w:val="single" w:sz="4" w:space="0" w:color="365F91"/>
              <w:left w:val="single" w:sz="4" w:space="0" w:color="365F91"/>
              <w:bottom w:val="double" w:sz="4" w:space="0" w:color="365F91"/>
              <w:right w:val="single" w:sz="4" w:space="0" w:color="365F91"/>
            </w:tcBorders>
          </w:tcPr>
          <w:p w14:paraId="2864E20C" w14:textId="77777777" w:rsidR="000B7B6B" w:rsidRPr="0089167E" w:rsidRDefault="00D21D3C" w:rsidP="0089167E">
            <w:r w:rsidRPr="0089167E">
              <w:t>0.55</w:t>
            </w:r>
          </w:p>
        </w:tc>
        <w:tc>
          <w:tcPr>
            <w:tcW w:w="869" w:type="dxa"/>
            <w:tcBorders>
              <w:top w:val="single" w:sz="4" w:space="0" w:color="365F91"/>
              <w:left w:val="single" w:sz="4" w:space="0" w:color="365F91"/>
              <w:bottom w:val="double" w:sz="4" w:space="0" w:color="365F91"/>
              <w:right w:val="double" w:sz="4" w:space="0" w:color="365F91"/>
            </w:tcBorders>
          </w:tcPr>
          <w:p w14:paraId="4140B782" w14:textId="77777777" w:rsidR="000B7B6B" w:rsidRPr="0089167E" w:rsidRDefault="00D21D3C" w:rsidP="0089167E">
            <w:r w:rsidRPr="0089167E">
              <w:t>32.5</w:t>
            </w:r>
          </w:p>
        </w:tc>
      </w:tr>
    </w:tbl>
    <w:p w14:paraId="4CB62099" w14:textId="77777777" w:rsidR="000B7B6B" w:rsidRPr="00CF7E33" w:rsidRDefault="000B7B6B" w:rsidP="000B7B6B">
      <w:pPr>
        <w:rPr>
          <w:b/>
        </w:rPr>
      </w:pPr>
    </w:p>
    <w:p w14:paraId="020D7D28" w14:textId="77777777" w:rsidR="000B7B6B" w:rsidRDefault="00DA4B25" w:rsidP="00DA4B25">
      <w:pPr>
        <w:pStyle w:val="Heading3"/>
      </w:pPr>
      <w:bookmarkStart w:id="22" w:name="_Toc417390014"/>
      <w:r>
        <w:t>Facilitation</w:t>
      </w:r>
      <w:bookmarkEnd w:id="22"/>
    </w:p>
    <w:p w14:paraId="5A870667" w14:textId="77777777" w:rsidR="00DA4B25" w:rsidRPr="00CF7E33" w:rsidRDefault="00DA4B25" w:rsidP="000B7B6B">
      <w:pPr>
        <w:rPr>
          <w:b/>
        </w:rPr>
      </w:pPr>
    </w:p>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143"/>
        <w:gridCol w:w="6853"/>
      </w:tblGrid>
      <w:tr w:rsidR="000B7B6B" w:rsidRPr="00CF7E33" w14:paraId="249B071F" w14:textId="77777777" w:rsidTr="00325FAE">
        <w:tc>
          <w:tcPr>
            <w:tcW w:w="2178" w:type="dxa"/>
          </w:tcPr>
          <w:p w14:paraId="090D70F8" w14:textId="77777777" w:rsidR="000B7B6B" w:rsidRPr="00CF7E33" w:rsidRDefault="000B7B6B" w:rsidP="00325FAE">
            <w:pPr>
              <w:rPr>
                <w:b/>
              </w:rPr>
            </w:pPr>
            <w:r w:rsidRPr="00CF7E33">
              <w:rPr>
                <w:b/>
              </w:rPr>
              <w:t xml:space="preserve">Overview – Provision / Facilitation   </w:t>
            </w:r>
          </w:p>
        </w:tc>
        <w:tc>
          <w:tcPr>
            <w:tcW w:w="7064" w:type="dxa"/>
          </w:tcPr>
          <w:p w14:paraId="63B39283" w14:textId="77777777" w:rsidR="000B7B6B" w:rsidRPr="00315683" w:rsidRDefault="000B7B6B" w:rsidP="00325FAE">
            <w:pPr>
              <w:rPr>
                <w:color w:val="000000"/>
              </w:rPr>
            </w:pPr>
            <w:r w:rsidRPr="00315683">
              <w:rPr>
                <w:color w:val="000000"/>
              </w:rPr>
              <w:t xml:space="preserve">Discussions with learners, </w:t>
            </w:r>
          </w:p>
          <w:p w14:paraId="7B08A32C" w14:textId="77777777" w:rsidR="000B7B6B" w:rsidRPr="00315683" w:rsidRDefault="000B7B6B" w:rsidP="00325FAE">
            <w:pPr>
              <w:rPr>
                <w:color w:val="000000"/>
              </w:rPr>
            </w:pPr>
            <w:r w:rsidRPr="00315683">
              <w:rPr>
                <w:color w:val="000000"/>
              </w:rPr>
              <w:t>Questioning,</w:t>
            </w:r>
          </w:p>
          <w:p w14:paraId="1568CB4B" w14:textId="77777777" w:rsidR="000B7B6B" w:rsidRPr="00315683" w:rsidRDefault="000B7B6B" w:rsidP="00325FAE">
            <w:pPr>
              <w:rPr>
                <w:color w:val="000000"/>
              </w:rPr>
            </w:pPr>
            <w:r w:rsidRPr="00315683">
              <w:rPr>
                <w:color w:val="000000"/>
              </w:rPr>
              <w:t xml:space="preserve">slide shows, </w:t>
            </w:r>
          </w:p>
          <w:p w14:paraId="704BBCE8" w14:textId="77777777" w:rsidR="000B7B6B" w:rsidRPr="00315683" w:rsidRDefault="000B7B6B" w:rsidP="00325FAE">
            <w:pPr>
              <w:rPr>
                <w:color w:val="000000"/>
              </w:rPr>
            </w:pPr>
            <w:r w:rsidRPr="00315683">
              <w:rPr>
                <w:color w:val="000000"/>
              </w:rPr>
              <w:t>guidance with practical and self-assessment activities</w:t>
            </w:r>
          </w:p>
        </w:tc>
      </w:tr>
      <w:tr w:rsidR="000B7B6B" w:rsidRPr="00CF7E33" w14:paraId="20AF1D55" w14:textId="77777777" w:rsidTr="00325FAE">
        <w:tc>
          <w:tcPr>
            <w:tcW w:w="2178" w:type="dxa"/>
          </w:tcPr>
          <w:p w14:paraId="6A6CE708" w14:textId="77777777" w:rsidR="000B7B6B" w:rsidRPr="00CF7E33" w:rsidRDefault="000B7B6B" w:rsidP="00325FAE">
            <w:pPr>
              <w:rPr>
                <w:b/>
              </w:rPr>
            </w:pPr>
            <w:r w:rsidRPr="00CF7E33">
              <w:rPr>
                <w:b/>
              </w:rPr>
              <w:t xml:space="preserve">Overview – Learner Support </w:t>
            </w:r>
          </w:p>
        </w:tc>
        <w:tc>
          <w:tcPr>
            <w:tcW w:w="7064" w:type="dxa"/>
          </w:tcPr>
          <w:p w14:paraId="6EE815A4" w14:textId="77777777" w:rsidR="000B7B6B" w:rsidRPr="00CF7E33" w:rsidRDefault="000B7B6B" w:rsidP="00325FAE">
            <w:pPr>
              <w:rPr>
                <w:i/>
              </w:rPr>
            </w:pPr>
            <w:r w:rsidRPr="00CF7E33">
              <w:rPr>
                <w:i/>
              </w:rPr>
              <w:t>Provider Support</w:t>
            </w:r>
          </w:p>
          <w:p w14:paraId="58931875" w14:textId="77777777" w:rsidR="000B7B6B" w:rsidRPr="00CF7E33" w:rsidRDefault="000B7B6B" w:rsidP="00325FAE"/>
          <w:p w14:paraId="1E1E1F4A" w14:textId="77777777" w:rsidR="000B7B6B" w:rsidRPr="00CF7E33" w:rsidRDefault="000B7B6B" w:rsidP="00325FAE"/>
          <w:p w14:paraId="04A32B1C" w14:textId="77777777" w:rsidR="000B7B6B" w:rsidRPr="00CF7E33" w:rsidRDefault="000B7B6B" w:rsidP="00325FAE"/>
          <w:p w14:paraId="02B980C1" w14:textId="77777777" w:rsidR="000B7B6B" w:rsidRPr="00CF7E33" w:rsidRDefault="000B7B6B" w:rsidP="00325FAE">
            <w:pPr>
              <w:rPr>
                <w:i/>
              </w:rPr>
            </w:pPr>
            <w:r w:rsidRPr="00CF7E33">
              <w:rPr>
                <w:i/>
              </w:rPr>
              <w:t>Workplace Support</w:t>
            </w:r>
          </w:p>
          <w:p w14:paraId="218D2CB4" w14:textId="77777777" w:rsidR="000B7B6B" w:rsidRPr="00CF7E33" w:rsidRDefault="000B7B6B" w:rsidP="00325FAE"/>
          <w:p w14:paraId="3FF8BEE6" w14:textId="77777777" w:rsidR="000B7B6B" w:rsidRPr="00CF7E33" w:rsidRDefault="000B7B6B" w:rsidP="00325FAE"/>
          <w:p w14:paraId="44C04F4D" w14:textId="77777777" w:rsidR="000B7B6B" w:rsidRPr="00CF7E33" w:rsidRDefault="000B7B6B" w:rsidP="00325FAE"/>
        </w:tc>
      </w:tr>
      <w:tr w:rsidR="000B7B6B" w:rsidRPr="00CF7E33" w14:paraId="3D0C2456" w14:textId="77777777" w:rsidTr="00325FAE">
        <w:tc>
          <w:tcPr>
            <w:tcW w:w="2178" w:type="dxa"/>
          </w:tcPr>
          <w:p w14:paraId="79050FFB" w14:textId="77777777" w:rsidR="000B7B6B" w:rsidRPr="00CF7E33" w:rsidRDefault="000B7B6B" w:rsidP="00325FAE">
            <w:pPr>
              <w:rPr>
                <w:b/>
              </w:rPr>
            </w:pPr>
            <w:r w:rsidRPr="00CF7E33">
              <w:rPr>
                <w:b/>
              </w:rPr>
              <w:t xml:space="preserve">Overview – Learner Duties / Learning </w:t>
            </w:r>
          </w:p>
        </w:tc>
        <w:tc>
          <w:tcPr>
            <w:tcW w:w="7064" w:type="dxa"/>
          </w:tcPr>
          <w:p w14:paraId="524302AC" w14:textId="77777777" w:rsidR="000B7B6B" w:rsidRPr="00315683" w:rsidRDefault="000B7B6B" w:rsidP="00325FAE">
            <w:pPr>
              <w:rPr>
                <w:color w:val="000000"/>
              </w:rPr>
            </w:pPr>
            <w:r w:rsidRPr="00315683">
              <w:rPr>
                <w:color w:val="000000"/>
              </w:rPr>
              <w:t>Pay attention</w:t>
            </w:r>
          </w:p>
          <w:p w14:paraId="6FCA6F4D" w14:textId="77777777" w:rsidR="000B7B6B" w:rsidRPr="00315683" w:rsidRDefault="000B7B6B" w:rsidP="00325FAE">
            <w:pPr>
              <w:rPr>
                <w:color w:val="000000"/>
              </w:rPr>
            </w:pPr>
            <w:r w:rsidRPr="00315683">
              <w:rPr>
                <w:color w:val="000000"/>
              </w:rPr>
              <w:t>Participate actively in classroom activities, discussions, etc.</w:t>
            </w:r>
          </w:p>
          <w:p w14:paraId="441CCF9D" w14:textId="77777777" w:rsidR="000B7B6B" w:rsidRPr="00315683" w:rsidRDefault="000B7B6B" w:rsidP="00325FAE">
            <w:pPr>
              <w:rPr>
                <w:color w:val="000000"/>
              </w:rPr>
            </w:pPr>
            <w:r w:rsidRPr="00315683">
              <w:rPr>
                <w:color w:val="000000"/>
              </w:rPr>
              <w:t>Be proactive and ask questions</w:t>
            </w:r>
          </w:p>
          <w:p w14:paraId="20559094" w14:textId="77777777" w:rsidR="000B7B6B" w:rsidRPr="00315683" w:rsidRDefault="000B7B6B" w:rsidP="00325FAE">
            <w:pPr>
              <w:rPr>
                <w:color w:val="000000"/>
              </w:rPr>
            </w:pPr>
            <w:r w:rsidRPr="00315683">
              <w:rPr>
                <w:color w:val="000000"/>
              </w:rPr>
              <w:t>Seek assistance and help from facilitator, if required</w:t>
            </w:r>
          </w:p>
          <w:p w14:paraId="0D984FBE" w14:textId="77777777" w:rsidR="000B7B6B" w:rsidRPr="00315683" w:rsidRDefault="000B7B6B" w:rsidP="00325FAE">
            <w:pPr>
              <w:rPr>
                <w:color w:val="000000"/>
              </w:rPr>
            </w:pPr>
            <w:r w:rsidRPr="00315683">
              <w:rPr>
                <w:color w:val="000000"/>
              </w:rPr>
              <w:t>Complete pre-training assignments</w:t>
            </w:r>
          </w:p>
          <w:p w14:paraId="2737D490" w14:textId="77777777" w:rsidR="000B7B6B" w:rsidRPr="00315683" w:rsidRDefault="000B7B6B" w:rsidP="00325FAE">
            <w:pPr>
              <w:rPr>
                <w:color w:val="000000"/>
              </w:rPr>
            </w:pPr>
            <w:r w:rsidRPr="00315683">
              <w:rPr>
                <w:color w:val="000000"/>
              </w:rPr>
              <w:lastRenderedPageBreak/>
              <w:t>Assist fellow lerners</w:t>
            </w:r>
          </w:p>
          <w:p w14:paraId="23E2560E" w14:textId="77777777" w:rsidR="000B7B6B" w:rsidRPr="00315683" w:rsidRDefault="000B7B6B" w:rsidP="00325FAE">
            <w:pPr>
              <w:rPr>
                <w:color w:val="000000"/>
              </w:rPr>
            </w:pPr>
            <w:r w:rsidRPr="00315683">
              <w:rPr>
                <w:color w:val="000000"/>
              </w:rPr>
              <w:t>Display conduct according to classroom rules</w:t>
            </w:r>
          </w:p>
        </w:tc>
      </w:tr>
    </w:tbl>
    <w:p w14:paraId="15DADB80" w14:textId="77777777" w:rsidR="000B7B6B" w:rsidRDefault="000B7B6B"/>
    <w:p w14:paraId="08237254" w14:textId="77777777" w:rsidR="00D041A9" w:rsidRPr="00B206EA" w:rsidRDefault="00DA4B25" w:rsidP="00D041A9">
      <w:r>
        <w:br w:type="page"/>
      </w:r>
    </w:p>
    <w:p w14:paraId="52E5B62A" w14:textId="77777777" w:rsidR="00D041A9" w:rsidRPr="00B206EA" w:rsidRDefault="00D041A9" w:rsidP="00976D42">
      <w:pPr>
        <w:pStyle w:val="Heading2"/>
      </w:pPr>
      <w:bookmarkStart w:id="23" w:name="_Toc299810007"/>
      <w:bookmarkStart w:id="24" w:name="_Toc417390015"/>
      <w:r w:rsidRPr="00B206EA">
        <w:t>Module 5 – Financial Requirements</w:t>
      </w:r>
      <w:bookmarkEnd w:id="23"/>
      <w:bookmarkEnd w:id="24"/>
    </w:p>
    <w:p w14:paraId="518A4532" w14:textId="77777777" w:rsidR="00D041A9" w:rsidRPr="00B206EA" w:rsidRDefault="00D041A9" w:rsidP="00D041A9"/>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1E0" w:firstRow="1" w:lastRow="1" w:firstColumn="1" w:lastColumn="1" w:noHBand="0" w:noVBand="0"/>
      </w:tblPr>
      <w:tblGrid>
        <w:gridCol w:w="1705"/>
        <w:gridCol w:w="1409"/>
        <w:gridCol w:w="988"/>
        <w:gridCol w:w="3092"/>
        <w:gridCol w:w="944"/>
        <w:gridCol w:w="858"/>
      </w:tblGrid>
      <w:tr w:rsidR="00D041A9" w:rsidRPr="00B206EA" w14:paraId="78334F4D" w14:textId="77777777" w:rsidTr="00325FAE">
        <w:trPr>
          <w:tblHeader/>
        </w:trPr>
        <w:tc>
          <w:tcPr>
            <w:tcW w:w="1728" w:type="dxa"/>
            <w:shd w:val="clear" w:color="auto" w:fill="B8CCE4"/>
          </w:tcPr>
          <w:p w14:paraId="408D6422" w14:textId="77777777" w:rsidR="00D041A9" w:rsidRPr="00B206EA" w:rsidRDefault="00D041A9" w:rsidP="00325FAE">
            <w:pPr>
              <w:rPr>
                <w:b/>
              </w:rPr>
            </w:pPr>
            <w:r w:rsidRPr="00B206EA">
              <w:rPr>
                <w:b/>
              </w:rPr>
              <w:t>ELO</w:t>
            </w:r>
          </w:p>
        </w:tc>
        <w:tc>
          <w:tcPr>
            <w:tcW w:w="1450" w:type="dxa"/>
            <w:shd w:val="clear" w:color="auto" w:fill="B8CCE4"/>
            <w:vAlign w:val="center"/>
          </w:tcPr>
          <w:p w14:paraId="0B474572" w14:textId="77777777" w:rsidR="00D041A9" w:rsidRPr="00B206EA" w:rsidRDefault="00D041A9" w:rsidP="00325FAE">
            <w:pPr>
              <w:rPr>
                <w:b/>
              </w:rPr>
            </w:pPr>
            <w:r w:rsidRPr="00B206EA">
              <w:rPr>
                <w:b/>
              </w:rPr>
              <w:t xml:space="preserve">US Type </w:t>
            </w:r>
          </w:p>
        </w:tc>
        <w:tc>
          <w:tcPr>
            <w:tcW w:w="993" w:type="dxa"/>
            <w:shd w:val="clear" w:color="auto" w:fill="B8CCE4"/>
            <w:vAlign w:val="center"/>
          </w:tcPr>
          <w:p w14:paraId="483FD8C4" w14:textId="77777777" w:rsidR="00D041A9" w:rsidRPr="00B206EA" w:rsidRDefault="00D041A9" w:rsidP="00325FAE">
            <w:pPr>
              <w:rPr>
                <w:b/>
              </w:rPr>
            </w:pPr>
            <w:r w:rsidRPr="00B206EA">
              <w:rPr>
                <w:b/>
              </w:rPr>
              <w:t>NLRD</w:t>
            </w:r>
          </w:p>
        </w:tc>
        <w:tc>
          <w:tcPr>
            <w:tcW w:w="3182" w:type="dxa"/>
            <w:shd w:val="clear" w:color="auto" w:fill="B8CCE4"/>
            <w:vAlign w:val="center"/>
          </w:tcPr>
          <w:p w14:paraId="546BB370" w14:textId="77777777" w:rsidR="00D041A9" w:rsidRPr="00B206EA" w:rsidRDefault="00D041A9" w:rsidP="00325FAE">
            <w:pPr>
              <w:rPr>
                <w:b/>
              </w:rPr>
            </w:pPr>
            <w:r w:rsidRPr="00B206EA">
              <w:rPr>
                <w:b/>
              </w:rPr>
              <w:t xml:space="preserve">US Title </w:t>
            </w:r>
          </w:p>
        </w:tc>
        <w:tc>
          <w:tcPr>
            <w:tcW w:w="958" w:type="dxa"/>
            <w:shd w:val="clear" w:color="auto" w:fill="B8CCE4"/>
            <w:vAlign w:val="center"/>
          </w:tcPr>
          <w:p w14:paraId="42CFC088" w14:textId="77777777" w:rsidR="00D041A9" w:rsidRPr="00B206EA" w:rsidRDefault="00D041A9" w:rsidP="00325FAE">
            <w:pPr>
              <w:rPr>
                <w:b/>
              </w:rPr>
            </w:pPr>
            <w:r w:rsidRPr="00B206EA">
              <w:rPr>
                <w:b/>
              </w:rPr>
              <w:t xml:space="preserve">Level </w:t>
            </w:r>
          </w:p>
        </w:tc>
        <w:tc>
          <w:tcPr>
            <w:tcW w:w="858" w:type="dxa"/>
            <w:shd w:val="clear" w:color="auto" w:fill="B8CCE4"/>
            <w:vAlign w:val="center"/>
          </w:tcPr>
          <w:p w14:paraId="3719EA03" w14:textId="77777777" w:rsidR="00D041A9" w:rsidRPr="00B206EA" w:rsidRDefault="00D041A9" w:rsidP="00325FAE">
            <w:pPr>
              <w:rPr>
                <w:b/>
              </w:rPr>
            </w:pPr>
            <w:r w:rsidRPr="00B206EA">
              <w:rPr>
                <w:b/>
              </w:rPr>
              <w:t>Credits</w:t>
            </w:r>
          </w:p>
        </w:tc>
      </w:tr>
      <w:tr w:rsidR="00D041A9" w:rsidRPr="00B206EA" w14:paraId="088B7540" w14:textId="77777777" w:rsidTr="00325FAE">
        <w:tc>
          <w:tcPr>
            <w:tcW w:w="1728" w:type="dxa"/>
            <w:vMerge w:val="restart"/>
          </w:tcPr>
          <w:p w14:paraId="6376317C" w14:textId="77777777" w:rsidR="00D041A9" w:rsidRDefault="003C3EFB" w:rsidP="00325FAE">
            <w:r>
              <w:t>ELO5:</w:t>
            </w:r>
          </w:p>
          <w:p w14:paraId="48554D45" w14:textId="77777777" w:rsidR="003C3EFB" w:rsidRPr="00B206EA" w:rsidRDefault="003C3EFB" w:rsidP="00325FAE">
            <w:r>
              <w:rPr>
                <w:rFonts w:ascii="Tahoma" w:hAnsi="Tahoma" w:cs="Tahoma"/>
                <w:color w:val="000000"/>
                <w:sz w:val="18"/>
                <w:szCs w:val="18"/>
              </w:rPr>
              <w:t>Determine financial requirements and manage financial resources of a new venture</w:t>
            </w:r>
          </w:p>
        </w:tc>
        <w:tc>
          <w:tcPr>
            <w:tcW w:w="1450" w:type="dxa"/>
            <w:vAlign w:val="center"/>
          </w:tcPr>
          <w:p w14:paraId="0B822723" w14:textId="77777777" w:rsidR="00D041A9" w:rsidRPr="00B206EA" w:rsidRDefault="00D041A9" w:rsidP="00325FAE">
            <w:pPr>
              <w:jc w:val="center"/>
            </w:pPr>
            <w:r w:rsidRPr="00B206EA">
              <w:t>Core</w:t>
            </w:r>
          </w:p>
        </w:tc>
        <w:tc>
          <w:tcPr>
            <w:tcW w:w="993" w:type="dxa"/>
            <w:vAlign w:val="center"/>
          </w:tcPr>
          <w:p w14:paraId="1B241FBE" w14:textId="77777777" w:rsidR="00D041A9" w:rsidRPr="00B206EA" w:rsidRDefault="00D041A9" w:rsidP="00325FAE">
            <w:pPr>
              <w:jc w:val="center"/>
            </w:pPr>
            <w:r w:rsidRPr="00B206EA">
              <w:t>119666</w:t>
            </w:r>
          </w:p>
        </w:tc>
        <w:tc>
          <w:tcPr>
            <w:tcW w:w="3182" w:type="dxa"/>
            <w:vAlign w:val="center"/>
          </w:tcPr>
          <w:p w14:paraId="53E26E13" w14:textId="77777777" w:rsidR="00D041A9" w:rsidRPr="00B206EA" w:rsidRDefault="00D041A9" w:rsidP="00325FAE">
            <w:r w:rsidRPr="00B206EA">
              <w:rPr>
                <w:rFonts w:cs="Tahoma"/>
                <w:color w:val="000000"/>
              </w:rPr>
              <w:t>Determine financial requirements of a new venture </w:t>
            </w:r>
          </w:p>
        </w:tc>
        <w:tc>
          <w:tcPr>
            <w:tcW w:w="958" w:type="dxa"/>
            <w:vAlign w:val="center"/>
          </w:tcPr>
          <w:p w14:paraId="30A5B5A1" w14:textId="77777777" w:rsidR="00D041A9" w:rsidRPr="00B206EA" w:rsidRDefault="00D041A9" w:rsidP="00325FAE">
            <w:pPr>
              <w:jc w:val="center"/>
            </w:pPr>
            <w:r w:rsidRPr="00B206EA">
              <w:t>2</w:t>
            </w:r>
          </w:p>
        </w:tc>
        <w:tc>
          <w:tcPr>
            <w:tcW w:w="858" w:type="dxa"/>
            <w:vAlign w:val="center"/>
          </w:tcPr>
          <w:p w14:paraId="6035BC73" w14:textId="77777777" w:rsidR="00D041A9" w:rsidRPr="00B206EA" w:rsidRDefault="00D041A9" w:rsidP="00325FAE">
            <w:pPr>
              <w:jc w:val="center"/>
            </w:pPr>
            <w:r w:rsidRPr="00B206EA">
              <w:t>8</w:t>
            </w:r>
          </w:p>
        </w:tc>
      </w:tr>
      <w:tr w:rsidR="00D041A9" w:rsidRPr="00B206EA" w14:paraId="7F89EB37" w14:textId="77777777" w:rsidTr="00325FAE">
        <w:tc>
          <w:tcPr>
            <w:tcW w:w="0" w:type="auto"/>
            <w:vMerge/>
            <w:vAlign w:val="center"/>
          </w:tcPr>
          <w:p w14:paraId="691DDA2F" w14:textId="77777777" w:rsidR="00D041A9" w:rsidRPr="00B206EA" w:rsidRDefault="00D041A9" w:rsidP="00325FAE"/>
        </w:tc>
        <w:tc>
          <w:tcPr>
            <w:tcW w:w="1450" w:type="dxa"/>
            <w:vAlign w:val="center"/>
          </w:tcPr>
          <w:p w14:paraId="39483748" w14:textId="77777777" w:rsidR="00D041A9" w:rsidRPr="00B206EA" w:rsidRDefault="00D041A9" w:rsidP="00325FAE">
            <w:pPr>
              <w:jc w:val="center"/>
            </w:pPr>
            <w:r w:rsidRPr="00B206EA">
              <w:t>Core</w:t>
            </w:r>
          </w:p>
        </w:tc>
        <w:tc>
          <w:tcPr>
            <w:tcW w:w="993" w:type="dxa"/>
            <w:vAlign w:val="center"/>
          </w:tcPr>
          <w:p w14:paraId="227DA8D0" w14:textId="77777777" w:rsidR="00D041A9" w:rsidRPr="00B206EA" w:rsidRDefault="00D041A9" w:rsidP="00325FAE">
            <w:pPr>
              <w:jc w:val="center"/>
            </w:pPr>
            <w:r w:rsidRPr="00B206EA">
              <w:t>119670</w:t>
            </w:r>
          </w:p>
        </w:tc>
        <w:tc>
          <w:tcPr>
            <w:tcW w:w="3182" w:type="dxa"/>
            <w:vAlign w:val="center"/>
          </w:tcPr>
          <w:p w14:paraId="49C1FD5E" w14:textId="77777777" w:rsidR="00D041A9" w:rsidRPr="00B206EA" w:rsidRDefault="00D041A9" w:rsidP="00325FAE">
            <w:r w:rsidRPr="00B206EA">
              <w:rPr>
                <w:rFonts w:cs="Tahoma"/>
                <w:color w:val="000000"/>
              </w:rPr>
              <w:t>Produce a business plan for a new venture </w:t>
            </w:r>
          </w:p>
        </w:tc>
        <w:tc>
          <w:tcPr>
            <w:tcW w:w="958" w:type="dxa"/>
            <w:vAlign w:val="center"/>
          </w:tcPr>
          <w:p w14:paraId="3221D5C4" w14:textId="77777777" w:rsidR="00D041A9" w:rsidRPr="00B206EA" w:rsidRDefault="00D041A9" w:rsidP="00325FAE">
            <w:pPr>
              <w:jc w:val="center"/>
            </w:pPr>
            <w:r w:rsidRPr="00B206EA">
              <w:t>3</w:t>
            </w:r>
          </w:p>
        </w:tc>
        <w:tc>
          <w:tcPr>
            <w:tcW w:w="858" w:type="dxa"/>
            <w:vAlign w:val="center"/>
          </w:tcPr>
          <w:p w14:paraId="57129924" w14:textId="77777777" w:rsidR="00D041A9" w:rsidRPr="00B206EA" w:rsidRDefault="00D041A9" w:rsidP="00325FAE">
            <w:pPr>
              <w:jc w:val="center"/>
            </w:pPr>
            <w:r w:rsidRPr="00B206EA">
              <w:t>5</w:t>
            </w:r>
          </w:p>
        </w:tc>
      </w:tr>
      <w:tr w:rsidR="00D041A9" w:rsidRPr="00B206EA" w14:paraId="69956AAC" w14:textId="77777777" w:rsidTr="00325FAE">
        <w:tc>
          <w:tcPr>
            <w:tcW w:w="0" w:type="auto"/>
            <w:vMerge/>
            <w:vAlign w:val="center"/>
          </w:tcPr>
          <w:p w14:paraId="6911A7D2" w14:textId="77777777" w:rsidR="00D041A9" w:rsidRPr="00B206EA" w:rsidRDefault="00D041A9" w:rsidP="00325FAE"/>
        </w:tc>
        <w:tc>
          <w:tcPr>
            <w:tcW w:w="1450" w:type="dxa"/>
            <w:vAlign w:val="center"/>
          </w:tcPr>
          <w:p w14:paraId="65601374" w14:textId="77777777" w:rsidR="00D041A9" w:rsidRPr="00B206EA" w:rsidRDefault="00D041A9" w:rsidP="00325FAE">
            <w:pPr>
              <w:jc w:val="center"/>
            </w:pPr>
            <w:r w:rsidRPr="00B206EA">
              <w:t>Core</w:t>
            </w:r>
          </w:p>
        </w:tc>
        <w:tc>
          <w:tcPr>
            <w:tcW w:w="993" w:type="dxa"/>
            <w:vAlign w:val="center"/>
          </w:tcPr>
          <w:p w14:paraId="31D7461F" w14:textId="77777777" w:rsidR="00D041A9" w:rsidRPr="00B206EA" w:rsidRDefault="00D041A9" w:rsidP="00325FAE">
            <w:pPr>
              <w:jc w:val="center"/>
            </w:pPr>
            <w:r w:rsidRPr="00B206EA">
              <w:t>119674</w:t>
            </w:r>
          </w:p>
        </w:tc>
        <w:tc>
          <w:tcPr>
            <w:tcW w:w="3182" w:type="dxa"/>
            <w:vAlign w:val="center"/>
          </w:tcPr>
          <w:p w14:paraId="2AA9EC34" w14:textId="77777777" w:rsidR="00D041A9" w:rsidRPr="00B206EA" w:rsidRDefault="00D041A9" w:rsidP="00325FAE">
            <w:r w:rsidRPr="00B206EA">
              <w:rPr>
                <w:rFonts w:cs="Tahoma"/>
                <w:color w:val="000000"/>
              </w:rPr>
              <w:t>Manage finances for a new venture </w:t>
            </w:r>
          </w:p>
        </w:tc>
        <w:tc>
          <w:tcPr>
            <w:tcW w:w="958" w:type="dxa"/>
            <w:vAlign w:val="center"/>
          </w:tcPr>
          <w:p w14:paraId="53D751AB" w14:textId="77777777" w:rsidR="00D041A9" w:rsidRPr="00B206EA" w:rsidRDefault="00D041A9" w:rsidP="00325FAE">
            <w:pPr>
              <w:jc w:val="center"/>
            </w:pPr>
            <w:r w:rsidRPr="00B206EA">
              <w:t>2</w:t>
            </w:r>
          </w:p>
        </w:tc>
        <w:tc>
          <w:tcPr>
            <w:tcW w:w="858" w:type="dxa"/>
            <w:vAlign w:val="center"/>
          </w:tcPr>
          <w:p w14:paraId="0664F19B" w14:textId="77777777" w:rsidR="00D041A9" w:rsidRPr="00B206EA" w:rsidRDefault="00D041A9" w:rsidP="00325FAE">
            <w:pPr>
              <w:jc w:val="center"/>
            </w:pPr>
            <w:r w:rsidRPr="00B206EA">
              <w:t>10</w:t>
            </w:r>
          </w:p>
        </w:tc>
      </w:tr>
      <w:tr w:rsidR="00D041A9" w:rsidRPr="00B206EA" w14:paraId="2F6FEC4D" w14:textId="77777777" w:rsidTr="00325FAE">
        <w:trPr>
          <w:trHeight w:val="413"/>
        </w:trPr>
        <w:tc>
          <w:tcPr>
            <w:tcW w:w="0" w:type="auto"/>
            <w:vMerge/>
            <w:vAlign w:val="center"/>
          </w:tcPr>
          <w:p w14:paraId="242A3E80" w14:textId="77777777" w:rsidR="00D041A9" w:rsidRPr="00B206EA" w:rsidRDefault="00D041A9" w:rsidP="00325FAE"/>
        </w:tc>
        <w:tc>
          <w:tcPr>
            <w:tcW w:w="1450" w:type="dxa"/>
            <w:vAlign w:val="center"/>
          </w:tcPr>
          <w:p w14:paraId="03AC6B34" w14:textId="77777777" w:rsidR="00D041A9" w:rsidRPr="00B206EA" w:rsidRDefault="00D041A9" w:rsidP="00325FAE"/>
        </w:tc>
        <w:tc>
          <w:tcPr>
            <w:tcW w:w="993" w:type="dxa"/>
            <w:vAlign w:val="center"/>
          </w:tcPr>
          <w:p w14:paraId="08994DEF" w14:textId="77777777" w:rsidR="00D041A9" w:rsidRPr="00B206EA" w:rsidRDefault="00D041A9" w:rsidP="00325FAE"/>
        </w:tc>
        <w:tc>
          <w:tcPr>
            <w:tcW w:w="3182" w:type="dxa"/>
            <w:vAlign w:val="center"/>
          </w:tcPr>
          <w:p w14:paraId="7C4F8B75" w14:textId="77777777" w:rsidR="00D041A9" w:rsidRPr="00B206EA" w:rsidRDefault="00D041A9" w:rsidP="00325FAE">
            <w:pPr>
              <w:rPr>
                <w:b/>
              </w:rPr>
            </w:pPr>
            <w:r w:rsidRPr="00B206EA">
              <w:rPr>
                <w:b/>
              </w:rPr>
              <w:t xml:space="preserve">TOTAL CREDIT VALUE </w:t>
            </w:r>
          </w:p>
        </w:tc>
        <w:tc>
          <w:tcPr>
            <w:tcW w:w="958" w:type="dxa"/>
            <w:vAlign w:val="center"/>
          </w:tcPr>
          <w:p w14:paraId="12A60C34" w14:textId="77777777" w:rsidR="00D041A9" w:rsidRPr="00B206EA" w:rsidRDefault="00D041A9" w:rsidP="00325FAE">
            <w:pPr>
              <w:jc w:val="center"/>
            </w:pPr>
          </w:p>
        </w:tc>
        <w:tc>
          <w:tcPr>
            <w:tcW w:w="858" w:type="dxa"/>
            <w:vAlign w:val="center"/>
          </w:tcPr>
          <w:p w14:paraId="072EF4BF" w14:textId="77777777" w:rsidR="00D041A9" w:rsidRPr="00B206EA" w:rsidRDefault="00D041A9" w:rsidP="00325FAE">
            <w:pPr>
              <w:jc w:val="center"/>
              <w:rPr>
                <w:b/>
              </w:rPr>
            </w:pPr>
            <w:r w:rsidRPr="00B206EA">
              <w:rPr>
                <w:b/>
              </w:rPr>
              <w:t>23</w:t>
            </w:r>
          </w:p>
        </w:tc>
      </w:tr>
    </w:tbl>
    <w:p w14:paraId="73C90030" w14:textId="77777777" w:rsidR="00D041A9" w:rsidRPr="00B206EA" w:rsidRDefault="00D041A9" w:rsidP="00D041A9"/>
    <w:p w14:paraId="011936D0" w14:textId="77777777" w:rsidR="00D041A9" w:rsidRPr="00B206EA" w:rsidRDefault="00D041A9" w:rsidP="00976D42">
      <w:pPr>
        <w:pStyle w:val="Heading3"/>
      </w:pPr>
      <w:bookmarkStart w:id="25" w:name="_Toc299810008"/>
      <w:bookmarkStart w:id="26" w:name="_Toc417390016"/>
      <w:r w:rsidRPr="00B206EA">
        <w:t>Notional Hours Matrix</w:t>
      </w:r>
      <w:bookmarkEnd w:id="25"/>
      <w:bookmarkEnd w:id="26"/>
    </w:p>
    <w:p w14:paraId="3F588954" w14:textId="77777777" w:rsidR="00D041A9" w:rsidRPr="00B206EA" w:rsidRDefault="00D041A9" w:rsidP="00D041A9">
      <w:pPr>
        <w:rPr>
          <w:rFonts w:cs="Tahoma"/>
          <w:i/>
        </w:rPr>
      </w:pPr>
    </w:p>
    <w:p w14:paraId="42992519" w14:textId="77777777" w:rsidR="00D041A9" w:rsidRPr="00B206EA" w:rsidRDefault="00D041A9" w:rsidP="00D041A9">
      <w:pPr>
        <w:rPr>
          <w:rFonts w:cs="Tahoma"/>
          <w:i/>
        </w:rPr>
      </w:pPr>
      <w:r w:rsidRPr="00B206EA">
        <w:rPr>
          <w:rFonts w:cs="Tahoma"/>
          <w:i/>
        </w:rPr>
        <w:t xml:space="preserve">The roll out strategy below indicates the relationship between theory, practical, workplace and FSA component: </w:t>
      </w:r>
    </w:p>
    <w:p w14:paraId="0830FD43" w14:textId="77777777" w:rsidR="00D041A9" w:rsidRPr="00B206EA" w:rsidRDefault="00D041A9" w:rsidP="00D041A9"/>
    <w:p w14:paraId="5A70AA43" w14:textId="77777777" w:rsidR="00D041A9" w:rsidRPr="00B206EA" w:rsidRDefault="00D041A9" w:rsidP="00D041A9"/>
    <w:tbl>
      <w:tblPr>
        <w:tblW w:w="0" w:type="auto"/>
        <w:tblBorders>
          <w:top w:val="thinThickLargeGap" w:sz="24" w:space="0" w:color="C00000"/>
          <w:left w:val="thinThickLargeGap" w:sz="24" w:space="0" w:color="C00000"/>
          <w:bottom w:val="thickThinLargeGap" w:sz="24" w:space="0" w:color="C00000"/>
          <w:right w:val="thickThinLargeGap" w:sz="24" w:space="0" w:color="C00000"/>
          <w:insideH w:val="dotted" w:sz="4" w:space="0" w:color="auto"/>
          <w:insideV w:val="dotted" w:sz="4" w:space="0" w:color="auto"/>
        </w:tblBorders>
        <w:tblLook w:val="04A0" w:firstRow="1" w:lastRow="0" w:firstColumn="1" w:lastColumn="0" w:noHBand="0" w:noVBand="1"/>
      </w:tblPr>
      <w:tblGrid>
        <w:gridCol w:w="1077"/>
        <w:gridCol w:w="909"/>
        <w:gridCol w:w="1050"/>
        <w:gridCol w:w="821"/>
        <w:gridCol w:w="901"/>
        <w:gridCol w:w="1063"/>
        <w:gridCol w:w="777"/>
        <w:gridCol w:w="773"/>
        <w:gridCol w:w="772"/>
        <w:gridCol w:w="853"/>
      </w:tblGrid>
      <w:tr w:rsidR="00CD04C1" w:rsidRPr="00783B67" w14:paraId="51EE3F4F" w14:textId="77777777" w:rsidTr="00325FAE">
        <w:tc>
          <w:tcPr>
            <w:tcW w:w="1105" w:type="dxa"/>
            <w:vMerge w:val="restart"/>
            <w:tcBorders>
              <w:top w:val="double" w:sz="4" w:space="0" w:color="365F91"/>
              <w:left w:val="double" w:sz="4" w:space="0" w:color="365F91"/>
              <w:bottom w:val="single" w:sz="4" w:space="0" w:color="365F91"/>
              <w:right w:val="single" w:sz="4" w:space="0" w:color="365F91"/>
            </w:tcBorders>
            <w:shd w:val="clear" w:color="auto" w:fill="B8CCE4"/>
          </w:tcPr>
          <w:p w14:paraId="2F40ABA6" w14:textId="77777777" w:rsidR="00D041A9" w:rsidRPr="00783B67" w:rsidRDefault="00D041A9" w:rsidP="00783B67">
            <w:r w:rsidRPr="00783B67">
              <w:t xml:space="preserve">Learning Unit </w:t>
            </w:r>
          </w:p>
        </w:tc>
        <w:tc>
          <w:tcPr>
            <w:tcW w:w="927"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5F05DAF1" w14:textId="77777777" w:rsidR="00D041A9" w:rsidRPr="00783B67" w:rsidRDefault="00D041A9" w:rsidP="00783B67">
            <w:r w:rsidRPr="00783B67">
              <w:t>Credits</w:t>
            </w:r>
          </w:p>
        </w:tc>
        <w:tc>
          <w:tcPr>
            <w:tcW w:w="1068"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7EAD2F02" w14:textId="77777777" w:rsidR="00D041A9" w:rsidRPr="00783B67" w:rsidRDefault="00D041A9" w:rsidP="00783B67">
            <w:r w:rsidRPr="00783B67">
              <w:t>Notional Hours</w:t>
            </w:r>
          </w:p>
        </w:tc>
        <w:tc>
          <w:tcPr>
            <w:tcW w:w="851"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54F1494D" w14:textId="77777777" w:rsidR="00D041A9" w:rsidRPr="00783B67" w:rsidRDefault="00D041A9" w:rsidP="00783B67">
            <w:r w:rsidRPr="00783B67">
              <w:t>Days</w:t>
            </w:r>
          </w:p>
        </w:tc>
        <w:tc>
          <w:tcPr>
            <w:tcW w:w="2006" w:type="dxa"/>
            <w:gridSpan w:val="2"/>
            <w:tcBorders>
              <w:top w:val="double" w:sz="4" w:space="0" w:color="365F91"/>
              <w:left w:val="single" w:sz="4" w:space="0" w:color="365F91"/>
              <w:bottom w:val="single" w:sz="4" w:space="0" w:color="365F91"/>
              <w:right w:val="single" w:sz="4" w:space="0" w:color="365F91"/>
            </w:tcBorders>
            <w:shd w:val="clear" w:color="auto" w:fill="B8CCE4"/>
          </w:tcPr>
          <w:p w14:paraId="4795E644" w14:textId="77777777" w:rsidR="00D041A9" w:rsidRPr="00783B67" w:rsidRDefault="00D041A9" w:rsidP="00783B67">
            <w:r w:rsidRPr="00783B67">
              <w:t>Contact Session</w:t>
            </w:r>
          </w:p>
          <w:p w14:paraId="5CAF89A1" w14:textId="77777777" w:rsidR="00D041A9" w:rsidRPr="00783B67" w:rsidRDefault="00D041A9" w:rsidP="00783B67">
            <w:r w:rsidRPr="00783B67">
              <w:t>30%</w:t>
            </w:r>
          </w:p>
        </w:tc>
        <w:tc>
          <w:tcPr>
            <w:tcW w:w="1629" w:type="dxa"/>
            <w:gridSpan w:val="2"/>
            <w:tcBorders>
              <w:top w:val="double" w:sz="4" w:space="0" w:color="365F91"/>
              <w:left w:val="single" w:sz="4" w:space="0" w:color="365F91"/>
              <w:bottom w:val="single" w:sz="4" w:space="0" w:color="365F91"/>
              <w:right w:val="single" w:sz="4" w:space="0" w:color="365F91"/>
            </w:tcBorders>
            <w:shd w:val="clear" w:color="auto" w:fill="B8CCE4"/>
          </w:tcPr>
          <w:p w14:paraId="553FD7E7" w14:textId="77777777" w:rsidR="00D041A9" w:rsidRPr="00783B67" w:rsidRDefault="00D041A9" w:rsidP="00783B67">
            <w:r w:rsidRPr="00783B67">
              <w:t xml:space="preserve">Experiential Learning </w:t>
            </w:r>
          </w:p>
          <w:p w14:paraId="0D4AA0C6" w14:textId="77777777" w:rsidR="00D041A9" w:rsidRPr="00783B67" w:rsidRDefault="00D041A9" w:rsidP="00783B67">
            <w:r w:rsidRPr="00783B67">
              <w:t>70%</w:t>
            </w:r>
          </w:p>
        </w:tc>
        <w:tc>
          <w:tcPr>
            <w:tcW w:w="787"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030675F8" w14:textId="77777777" w:rsidR="00D041A9" w:rsidRPr="00783B67" w:rsidRDefault="00D041A9" w:rsidP="00783B67">
            <w:r w:rsidRPr="00783B67">
              <w:t>FSA</w:t>
            </w:r>
          </w:p>
        </w:tc>
        <w:tc>
          <w:tcPr>
            <w:tcW w:w="869" w:type="dxa"/>
            <w:vMerge w:val="restart"/>
            <w:tcBorders>
              <w:top w:val="double" w:sz="4" w:space="0" w:color="365F91"/>
              <w:left w:val="single" w:sz="4" w:space="0" w:color="365F91"/>
              <w:bottom w:val="single" w:sz="4" w:space="0" w:color="365F91"/>
              <w:right w:val="double" w:sz="4" w:space="0" w:color="365F91"/>
            </w:tcBorders>
            <w:shd w:val="clear" w:color="auto" w:fill="B8CCE4"/>
          </w:tcPr>
          <w:p w14:paraId="29E85AC0" w14:textId="77777777" w:rsidR="00D041A9" w:rsidRPr="00783B67" w:rsidRDefault="00D041A9" w:rsidP="00783B67">
            <w:r w:rsidRPr="00783B67">
              <w:t>TOTAL</w:t>
            </w:r>
          </w:p>
        </w:tc>
      </w:tr>
      <w:tr w:rsidR="00CD04C1" w:rsidRPr="00783B67" w14:paraId="08F38750" w14:textId="77777777" w:rsidTr="00325FAE">
        <w:tc>
          <w:tcPr>
            <w:tcW w:w="1105" w:type="dxa"/>
            <w:vMerge/>
            <w:tcBorders>
              <w:top w:val="single" w:sz="4" w:space="0" w:color="365F91"/>
              <w:left w:val="double" w:sz="4" w:space="0" w:color="365F91"/>
              <w:bottom w:val="single" w:sz="4" w:space="0" w:color="365F91"/>
              <w:right w:val="single" w:sz="4" w:space="0" w:color="365F91"/>
            </w:tcBorders>
          </w:tcPr>
          <w:p w14:paraId="3BFF9616" w14:textId="77777777" w:rsidR="00D041A9" w:rsidRPr="00783B67" w:rsidRDefault="00D041A9" w:rsidP="00783B67"/>
        </w:tc>
        <w:tc>
          <w:tcPr>
            <w:tcW w:w="927" w:type="dxa"/>
            <w:vMerge/>
            <w:tcBorders>
              <w:top w:val="single" w:sz="4" w:space="0" w:color="365F91"/>
              <w:left w:val="single" w:sz="4" w:space="0" w:color="365F91"/>
              <w:bottom w:val="single" w:sz="4" w:space="0" w:color="365F91"/>
              <w:right w:val="single" w:sz="4" w:space="0" w:color="365F91"/>
            </w:tcBorders>
          </w:tcPr>
          <w:p w14:paraId="572DA268" w14:textId="77777777" w:rsidR="00D041A9" w:rsidRPr="00783B67" w:rsidRDefault="00D041A9" w:rsidP="00783B67"/>
        </w:tc>
        <w:tc>
          <w:tcPr>
            <w:tcW w:w="1068" w:type="dxa"/>
            <w:vMerge/>
            <w:tcBorders>
              <w:top w:val="single" w:sz="4" w:space="0" w:color="365F91"/>
              <w:left w:val="single" w:sz="4" w:space="0" w:color="365F91"/>
              <w:bottom w:val="single" w:sz="4" w:space="0" w:color="365F91"/>
              <w:right w:val="single" w:sz="4" w:space="0" w:color="365F91"/>
            </w:tcBorders>
          </w:tcPr>
          <w:p w14:paraId="0CBC5683" w14:textId="77777777" w:rsidR="00D041A9" w:rsidRPr="00783B67" w:rsidRDefault="00D041A9" w:rsidP="00783B67"/>
        </w:tc>
        <w:tc>
          <w:tcPr>
            <w:tcW w:w="851" w:type="dxa"/>
            <w:vMerge/>
            <w:tcBorders>
              <w:top w:val="single" w:sz="4" w:space="0" w:color="365F91"/>
              <w:left w:val="single" w:sz="4" w:space="0" w:color="365F91"/>
              <w:bottom w:val="single" w:sz="4" w:space="0" w:color="365F91"/>
              <w:right w:val="single" w:sz="4" w:space="0" w:color="365F91"/>
            </w:tcBorders>
          </w:tcPr>
          <w:p w14:paraId="304F9431" w14:textId="77777777" w:rsidR="00D041A9" w:rsidRPr="00783B67" w:rsidRDefault="00D041A9" w:rsidP="00783B67"/>
        </w:tc>
        <w:tc>
          <w:tcPr>
            <w:tcW w:w="918" w:type="dxa"/>
            <w:tcBorders>
              <w:top w:val="single" w:sz="4" w:space="0" w:color="365F91"/>
              <w:left w:val="single" w:sz="4" w:space="0" w:color="365F91"/>
              <w:bottom w:val="single" w:sz="4" w:space="0" w:color="365F91"/>
              <w:right w:val="single" w:sz="4" w:space="0" w:color="365F91"/>
            </w:tcBorders>
            <w:shd w:val="clear" w:color="auto" w:fill="B8CCE4"/>
          </w:tcPr>
          <w:p w14:paraId="77F4E2E8" w14:textId="77777777" w:rsidR="00D041A9" w:rsidRPr="00783B67" w:rsidRDefault="00D041A9" w:rsidP="00783B67">
            <w:r w:rsidRPr="00783B67">
              <w:t>Theory</w:t>
            </w:r>
          </w:p>
          <w:p w14:paraId="08B1C696" w14:textId="77777777" w:rsidR="00D041A9" w:rsidRPr="00783B67" w:rsidRDefault="00D041A9" w:rsidP="00783B67"/>
        </w:tc>
        <w:tc>
          <w:tcPr>
            <w:tcW w:w="1088" w:type="dxa"/>
            <w:tcBorders>
              <w:top w:val="single" w:sz="4" w:space="0" w:color="365F91"/>
              <w:left w:val="single" w:sz="4" w:space="0" w:color="365F91"/>
              <w:bottom w:val="single" w:sz="4" w:space="0" w:color="365F91"/>
              <w:right w:val="single" w:sz="4" w:space="0" w:color="365F91"/>
            </w:tcBorders>
            <w:shd w:val="clear" w:color="auto" w:fill="B8CCE4"/>
          </w:tcPr>
          <w:p w14:paraId="271C15FA" w14:textId="77777777" w:rsidR="00D041A9" w:rsidRPr="00783B67" w:rsidRDefault="00D041A9" w:rsidP="00783B67">
            <w:r w:rsidRPr="00783B67">
              <w:t>Practical</w:t>
            </w:r>
          </w:p>
          <w:p w14:paraId="7B83D51C" w14:textId="77777777" w:rsidR="00D041A9" w:rsidRPr="00783B67" w:rsidRDefault="00D041A9" w:rsidP="00783B67"/>
        </w:tc>
        <w:tc>
          <w:tcPr>
            <w:tcW w:w="816" w:type="dxa"/>
            <w:tcBorders>
              <w:top w:val="single" w:sz="4" w:space="0" w:color="365F91"/>
              <w:left w:val="single" w:sz="4" w:space="0" w:color="365F91"/>
              <w:bottom w:val="single" w:sz="4" w:space="0" w:color="365F91"/>
              <w:right w:val="single" w:sz="4" w:space="0" w:color="365F91"/>
            </w:tcBorders>
            <w:shd w:val="clear" w:color="auto" w:fill="B8CCE4"/>
          </w:tcPr>
          <w:p w14:paraId="0B938358" w14:textId="77777777" w:rsidR="00D041A9" w:rsidRPr="00783B67" w:rsidRDefault="00D041A9" w:rsidP="00783B67">
            <w:r w:rsidRPr="00783B67">
              <w:t>WPE</w:t>
            </w:r>
          </w:p>
        </w:tc>
        <w:tc>
          <w:tcPr>
            <w:tcW w:w="813" w:type="dxa"/>
            <w:tcBorders>
              <w:top w:val="single" w:sz="4" w:space="0" w:color="365F91"/>
              <w:left w:val="single" w:sz="4" w:space="0" w:color="365F91"/>
              <w:bottom w:val="single" w:sz="4" w:space="0" w:color="365F91"/>
              <w:right w:val="single" w:sz="4" w:space="0" w:color="365F91"/>
            </w:tcBorders>
            <w:shd w:val="clear" w:color="auto" w:fill="B8CCE4"/>
          </w:tcPr>
          <w:p w14:paraId="3522774C" w14:textId="77777777" w:rsidR="00D041A9" w:rsidRPr="00783B67" w:rsidRDefault="00D041A9" w:rsidP="00783B67">
            <w:r w:rsidRPr="00783B67">
              <w:t>Ass Prep</w:t>
            </w:r>
          </w:p>
        </w:tc>
        <w:tc>
          <w:tcPr>
            <w:tcW w:w="787" w:type="dxa"/>
            <w:vMerge/>
            <w:tcBorders>
              <w:top w:val="single" w:sz="4" w:space="0" w:color="365F91"/>
              <w:left w:val="single" w:sz="4" w:space="0" w:color="365F91"/>
              <w:bottom w:val="single" w:sz="4" w:space="0" w:color="365F91"/>
              <w:right w:val="single" w:sz="4" w:space="0" w:color="365F91"/>
            </w:tcBorders>
          </w:tcPr>
          <w:p w14:paraId="06477E85" w14:textId="77777777" w:rsidR="00D041A9" w:rsidRPr="00783B67" w:rsidRDefault="00D041A9" w:rsidP="00783B67"/>
        </w:tc>
        <w:tc>
          <w:tcPr>
            <w:tcW w:w="869" w:type="dxa"/>
            <w:vMerge/>
            <w:tcBorders>
              <w:top w:val="single" w:sz="4" w:space="0" w:color="365F91"/>
              <w:left w:val="single" w:sz="4" w:space="0" w:color="365F91"/>
              <w:bottom w:val="single" w:sz="4" w:space="0" w:color="365F91"/>
              <w:right w:val="double" w:sz="4" w:space="0" w:color="365F91"/>
            </w:tcBorders>
          </w:tcPr>
          <w:p w14:paraId="7FCD7AF8" w14:textId="77777777" w:rsidR="00D041A9" w:rsidRPr="00783B67" w:rsidRDefault="00D041A9" w:rsidP="00783B67"/>
        </w:tc>
      </w:tr>
      <w:tr w:rsidR="00CD04C1" w:rsidRPr="00783B67" w14:paraId="49F55939" w14:textId="77777777" w:rsidTr="00325FAE">
        <w:tc>
          <w:tcPr>
            <w:tcW w:w="1105" w:type="dxa"/>
            <w:tcBorders>
              <w:top w:val="single" w:sz="4" w:space="0" w:color="365F91"/>
              <w:left w:val="double" w:sz="4" w:space="0" w:color="365F91"/>
              <w:bottom w:val="single" w:sz="4" w:space="0" w:color="365F91"/>
              <w:right w:val="single" w:sz="4" w:space="0" w:color="365F91"/>
            </w:tcBorders>
          </w:tcPr>
          <w:p w14:paraId="019ACE6D" w14:textId="77777777" w:rsidR="00D041A9" w:rsidRPr="00783B67" w:rsidRDefault="00D041A9" w:rsidP="00783B67">
            <w:r w:rsidRPr="00783B67">
              <w:t>119666</w:t>
            </w:r>
          </w:p>
        </w:tc>
        <w:tc>
          <w:tcPr>
            <w:tcW w:w="927" w:type="dxa"/>
            <w:tcBorders>
              <w:top w:val="single" w:sz="4" w:space="0" w:color="365F91"/>
              <w:left w:val="single" w:sz="4" w:space="0" w:color="365F91"/>
              <w:bottom w:val="single" w:sz="4" w:space="0" w:color="365F91"/>
              <w:right w:val="single" w:sz="4" w:space="0" w:color="365F91"/>
            </w:tcBorders>
          </w:tcPr>
          <w:p w14:paraId="2AEDCE37" w14:textId="77777777" w:rsidR="00D041A9" w:rsidRPr="00783B67" w:rsidRDefault="00D041A9" w:rsidP="00783B67">
            <w:r w:rsidRPr="00783B67">
              <w:t>8</w:t>
            </w:r>
          </w:p>
        </w:tc>
        <w:tc>
          <w:tcPr>
            <w:tcW w:w="1068" w:type="dxa"/>
            <w:tcBorders>
              <w:top w:val="single" w:sz="4" w:space="0" w:color="365F91"/>
              <w:left w:val="single" w:sz="4" w:space="0" w:color="365F91"/>
              <w:bottom w:val="single" w:sz="4" w:space="0" w:color="365F91"/>
              <w:right w:val="single" w:sz="4" w:space="0" w:color="365F91"/>
            </w:tcBorders>
          </w:tcPr>
          <w:p w14:paraId="000CEAAE" w14:textId="77777777" w:rsidR="00D041A9" w:rsidRPr="00783B67" w:rsidRDefault="00D041A9" w:rsidP="00783B67">
            <w:r w:rsidRPr="00783B67">
              <w:t>80</w:t>
            </w:r>
          </w:p>
        </w:tc>
        <w:tc>
          <w:tcPr>
            <w:tcW w:w="851" w:type="dxa"/>
            <w:tcBorders>
              <w:top w:val="single" w:sz="4" w:space="0" w:color="365F91"/>
              <w:left w:val="single" w:sz="4" w:space="0" w:color="365F91"/>
              <w:bottom w:val="single" w:sz="4" w:space="0" w:color="365F91"/>
              <w:right w:val="single" w:sz="4" w:space="0" w:color="365F91"/>
            </w:tcBorders>
          </w:tcPr>
          <w:p w14:paraId="0A93B3E6" w14:textId="77777777" w:rsidR="00D041A9" w:rsidRPr="00783B67" w:rsidRDefault="002B7056" w:rsidP="00783B67">
            <w:r w:rsidRPr="00783B67">
              <w:t>10</w:t>
            </w:r>
          </w:p>
        </w:tc>
        <w:tc>
          <w:tcPr>
            <w:tcW w:w="918" w:type="dxa"/>
            <w:tcBorders>
              <w:top w:val="single" w:sz="4" w:space="0" w:color="365F91"/>
              <w:left w:val="single" w:sz="4" w:space="0" w:color="365F91"/>
              <w:bottom w:val="single" w:sz="4" w:space="0" w:color="365F91"/>
              <w:right w:val="single" w:sz="4" w:space="0" w:color="365F91"/>
            </w:tcBorders>
          </w:tcPr>
          <w:p w14:paraId="5F692D7F" w14:textId="77777777" w:rsidR="00D041A9" w:rsidRPr="00783B67" w:rsidRDefault="002B7056" w:rsidP="00783B67">
            <w:r w:rsidRPr="00783B67">
              <w:t>2.7</w:t>
            </w:r>
          </w:p>
        </w:tc>
        <w:tc>
          <w:tcPr>
            <w:tcW w:w="1088" w:type="dxa"/>
            <w:tcBorders>
              <w:top w:val="single" w:sz="4" w:space="0" w:color="365F91"/>
              <w:left w:val="single" w:sz="4" w:space="0" w:color="365F91"/>
              <w:bottom w:val="single" w:sz="4" w:space="0" w:color="365F91"/>
              <w:right w:val="single" w:sz="4" w:space="0" w:color="365F91"/>
            </w:tcBorders>
          </w:tcPr>
          <w:p w14:paraId="6103540E" w14:textId="77777777" w:rsidR="00D041A9" w:rsidRPr="00783B67" w:rsidRDefault="002B7056" w:rsidP="00783B67">
            <w:r w:rsidRPr="00783B67">
              <w:t>0.3</w:t>
            </w:r>
          </w:p>
        </w:tc>
        <w:tc>
          <w:tcPr>
            <w:tcW w:w="816" w:type="dxa"/>
            <w:tcBorders>
              <w:top w:val="single" w:sz="4" w:space="0" w:color="365F91"/>
              <w:left w:val="single" w:sz="4" w:space="0" w:color="365F91"/>
              <w:bottom w:val="single" w:sz="4" w:space="0" w:color="365F91"/>
              <w:right w:val="single" w:sz="4" w:space="0" w:color="365F91"/>
            </w:tcBorders>
          </w:tcPr>
          <w:p w14:paraId="57BC9738" w14:textId="77777777" w:rsidR="00D041A9" w:rsidRPr="00783B67" w:rsidRDefault="002B7056" w:rsidP="00783B67">
            <w:r w:rsidRPr="00783B67">
              <w:t>6.3</w:t>
            </w:r>
          </w:p>
        </w:tc>
        <w:tc>
          <w:tcPr>
            <w:tcW w:w="813" w:type="dxa"/>
            <w:tcBorders>
              <w:top w:val="single" w:sz="4" w:space="0" w:color="365F91"/>
              <w:left w:val="single" w:sz="4" w:space="0" w:color="365F91"/>
              <w:bottom w:val="single" w:sz="4" w:space="0" w:color="365F91"/>
              <w:right w:val="single" w:sz="4" w:space="0" w:color="365F91"/>
            </w:tcBorders>
          </w:tcPr>
          <w:p w14:paraId="79021C07" w14:textId="77777777" w:rsidR="00D041A9" w:rsidRPr="00783B67" w:rsidRDefault="002B7056" w:rsidP="00783B67">
            <w:r w:rsidRPr="00783B67">
              <w:t>0.5</w:t>
            </w:r>
          </w:p>
        </w:tc>
        <w:tc>
          <w:tcPr>
            <w:tcW w:w="787" w:type="dxa"/>
            <w:tcBorders>
              <w:top w:val="single" w:sz="4" w:space="0" w:color="365F91"/>
              <w:left w:val="single" w:sz="4" w:space="0" w:color="365F91"/>
              <w:bottom w:val="single" w:sz="4" w:space="0" w:color="365F91"/>
              <w:right w:val="single" w:sz="4" w:space="0" w:color="365F91"/>
            </w:tcBorders>
          </w:tcPr>
          <w:p w14:paraId="60FA2CD4" w14:textId="77777777" w:rsidR="00D041A9" w:rsidRPr="00783B67" w:rsidRDefault="002B7056" w:rsidP="00783B67">
            <w:r w:rsidRPr="00783B67">
              <w:t>0.2</w:t>
            </w:r>
          </w:p>
        </w:tc>
        <w:tc>
          <w:tcPr>
            <w:tcW w:w="869" w:type="dxa"/>
            <w:tcBorders>
              <w:top w:val="single" w:sz="4" w:space="0" w:color="365F91"/>
              <w:left w:val="single" w:sz="4" w:space="0" w:color="365F91"/>
              <w:bottom w:val="single" w:sz="4" w:space="0" w:color="365F91"/>
              <w:right w:val="double" w:sz="4" w:space="0" w:color="365F91"/>
            </w:tcBorders>
          </w:tcPr>
          <w:p w14:paraId="7896BD9E" w14:textId="77777777" w:rsidR="00D041A9" w:rsidRPr="00783B67" w:rsidRDefault="002B7056" w:rsidP="00783B67">
            <w:r w:rsidRPr="00783B67">
              <w:t>10</w:t>
            </w:r>
          </w:p>
        </w:tc>
      </w:tr>
      <w:tr w:rsidR="00CD04C1" w:rsidRPr="00783B67" w14:paraId="30FB6477" w14:textId="77777777" w:rsidTr="00325FAE">
        <w:tc>
          <w:tcPr>
            <w:tcW w:w="1105" w:type="dxa"/>
            <w:tcBorders>
              <w:top w:val="single" w:sz="4" w:space="0" w:color="365F91"/>
              <w:left w:val="double" w:sz="4" w:space="0" w:color="365F91"/>
              <w:bottom w:val="single" w:sz="4" w:space="0" w:color="365F91"/>
              <w:right w:val="single" w:sz="4" w:space="0" w:color="365F91"/>
            </w:tcBorders>
          </w:tcPr>
          <w:p w14:paraId="646CBF3D" w14:textId="77777777" w:rsidR="00D041A9" w:rsidRPr="00783B67" w:rsidRDefault="00D041A9" w:rsidP="00783B67">
            <w:r w:rsidRPr="00783B67">
              <w:t>119670</w:t>
            </w:r>
          </w:p>
        </w:tc>
        <w:tc>
          <w:tcPr>
            <w:tcW w:w="927" w:type="dxa"/>
            <w:tcBorders>
              <w:top w:val="single" w:sz="4" w:space="0" w:color="365F91"/>
              <w:left w:val="single" w:sz="4" w:space="0" w:color="365F91"/>
              <w:bottom w:val="single" w:sz="4" w:space="0" w:color="365F91"/>
              <w:right w:val="single" w:sz="4" w:space="0" w:color="365F91"/>
            </w:tcBorders>
          </w:tcPr>
          <w:p w14:paraId="3AF177B4" w14:textId="77777777" w:rsidR="00D041A9" w:rsidRPr="00783B67" w:rsidRDefault="00D041A9" w:rsidP="00783B67">
            <w:r w:rsidRPr="00783B67">
              <w:t>5</w:t>
            </w:r>
          </w:p>
        </w:tc>
        <w:tc>
          <w:tcPr>
            <w:tcW w:w="1068" w:type="dxa"/>
            <w:tcBorders>
              <w:top w:val="single" w:sz="4" w:space="0" w:color="365F91"/>
              <w:left w:val="single" w:sz="4" w:space="0" w:color="365F91"/>
              <w:bottom w:val="single" w:sz="4" w:space="0" w:color="365F91"/>
              <w:right w:val="single" w:sz="4" w:space="0" w:color="365F91"/>
            </w:tcBorders>
          </w:tcPr>
          <w:p w14:paraId="5C8A077C" w14:textId="77777777" w:rsidR="00D041A9" w:rsidRPr="00783B67" w:rsidRDefault="00D041A9" w:rsidP="00783B67">
            <w:r w:rsidRPr="00783B67">
              <w:t>50</w:t>
            </w:r>
          </w:p>
        </w:tc>
        <w:tc>
          <w:tcPr>
            <w:tcW w:w="851" w:type="dxa"/>
            <w:tcBorders>
              <w:top w:val="single" w:sz="4" w:space="0" w:color="365F91"/>
              <w:left w:val="single" w:sz="4" w:space="0" w:color="365F91"/>
              <w:bottom w:val="single" w:sz="4" w:space="0" w:color="365F91"/>
              <w:right w:val="single" w:sz="4" w:space="0" w:color="365F91"/>
            </w:tcBorders>
          </w:tcPr>
          <w:p w14:paraId="364E0ABF" w14:textId="77777777" w:rsidR="00D041A9" w:rsidRPr="00783B67" w:rsidRDefault="008769E1" w:rsidP="00783B67">
            <w:r w:rsidRPr="00783B67">
              <w:t>6.25</w:t>
            </w:r>
          </w:p>
        </w:tc>
        <w:tc>
          <w:tcPr>
            <w:tcW w:w="918" w:type="dxa"/>
            <w:tcBorders>
              <w:top w:val="single" w:sz="4" w:space="0" w:color="365F91"/>
              <w:left w:val="single" w:sz="4" w:space="0" w:color="365F91"/>
              <w:bottom w:val="single" w:sz="4" w:space="0" w:color="365F91"/>
              <w:right w:val="single" w:sz="4" w:space="0" w:color="365F91"/>
            </w:tcBorders>
          </w:tcPr>
          <w:p w14:paraId="6AFF0E09" w14:textId="77777777" w:rsidR="00D041A9" w:rsidRPr="00783B67" w:rsidRDefault="008769E1" w:rsidP="00783B67">
            <w:r w:rsidRPr="00783B67">
              <w:t>1.5</w:t>
            </w:r>
          </w:p>
        </w:tc>
        <w:tc>
          <w:tcPr>
            <w:tcW w:w="1088" w:type="dxa"/>
            <w:tcBorders>
              <w:top w:val="single" w:sz="4" w:space="0" w:color="365F91"/>
              <w:left w:val="single" w:sz="4" w:space="0" w:color="365F91"/>
              <w:bottom w:val="single" w:sz="4" w:space="0" w:color="365F91"/>
              <w:right w:val="single" w:sz="4" w:space="0" w:color="365F91"/>
            </w:tcBorders>
          </w:tcPr>
          <w:p w14:paraId="55CA6881" w14:textId="77777777" w:rsidR="00D041A9" w:rsidRPr="00783B67" w:rsidRDefault="008769E1" w:rsidP="00783B67">
            <w:r w:rsidRPr="00783B67">
              <w:t>0.375</w:t>
            </w:r>
          </w:p>
        </w:tc>
        <w:tc>
          <w:tcPr>
            <w:tcW w:w="816" w:type="dxa"/>
            <w:tcBorders>
              <w:top w:val="single" w:sz="4" w:space="0" w:color="365F91"/>
              <w:left w:val="single" w:sz="4" w:space="0" w:color="365F91"/>
              <w:bottom w:val="single" w:sz="4" w:space="0" w:color="365F91"/>
              <w:right w:val="single" w:sz="4" w:space="0" w:color="365F91"/>
            </w:tcBorders>
          </w:tcPr>
          <w:p w14:paraId="5117F2CE" w14:textId="77777777" w:rsidR="00D041A9" w:rsidRPr="00783B67" w:rsidRDefault="008769E1" w:rsidP="00783B67">
            <w:r w:rsidRPr="00783B67">
              <w:t>4</w:t>
            </w:r>
          </w:p>
        </w:tc>
        <w:tc>
          <w:tcPr>
            <w:tcW w:w="813" w:type="dxa"/>
            <w:tcBorders>
              <w:top w:val="single" w:sz="4" w:space="0" w:color="365F91"/>
              <w:left w:val="single" w:sz="4" w:space="0" w:color="365F91"/>
              <w:bottom w:val="single" w:sz="4" w:space="0" w:color="365F91"/>
              <w:right w:val="single" w:sz="4" w:space="0" w:color="365F91"/>
            </w:tcBorders>
          </w:tcPr>
          <w:p w14:paraId="1ECAAFCA" w14:textId="77777777" w:rsidR="00D041A9" w:rsidRPr="00783B67" w:rsidRDefault="008769E1" w:rsidP="00783B67">
            <w:r w:rsidRPr="00783B67">
              <w:t>0.3</w:t>
            </w:r>
          </w:p>
        </w:tc>
        <w:tc>
          <w:tcPr>
            <w:tcW w:w="787" w:type="dxa"/>
            <w:tcBorders>
              <w:top w:val="single" w:sz="4" w:space="0" w:color="365F91"/>
              <w:left w:val="single" w:sz="4" w:space="0" w:color="365F91"/>
              <w:bottom w:val="single" w:sz="4" w:space="0" w:color="365F91"/>
              <w:right w:val="single" w:sz="4" w:space="0" w:color="365F91"/>
            </w:tcBorders>
          </w:tcPr>
          <w:p w14:paraId="60C6A1E3" w14:textId="77777777" w:rsidR="00D041A9" w:rsidRPr="00783B67" w:rsidRDefault="008769E1" w:rsidP="00783B67">
            <w:r w:rsidRPr="00783B67">
              <w:t>0.075</w:t>
            </w:r>
          </w:p>
        </w:tc>
        <w:tc>
          <w:tcPr>
            <w:tcW w:w="869" w:type="dxa"/>
            <w:tcBorders>
              <w:top w:val="single" w:sz="4" w:space="0" w:color="365F91"/>
              <w:left w:val="single" w:sz="4" w:space="0" w:color="365F91"/>
              <w:bottom w:val="single" w:sz="4" w:space="0" w:color="365F91"/>
              <w:right w:val="double" w:sz="4" w:space="0" w:color="365F91"/>
            </w:tcBorders>
          </w:tcPr>
          <w:p w14:paraId="3F3D6293" w14:textId="77777777" w:rsidR="00D041A9" w:rsidRPr="00783B67" w:rsidRDefault="008769E1" w:rsidP="00783B67">
            <w:r w:rsidRPr="00783B67">
              <w:t>6.25</w:t>
            </w:r>
          </w:p>
        </w:tc>
      </w:tr>
      <w:tr w:rsidR="00CD04C1" w:rsidRPr="00783B67" w14:paraId="2AE5A43C" w14:textId="77777777" w:rsidTr="00325FAE">
        <w:tc>
          <w:tcPr>
            <w:tcW w:w="1105" w:type="dxa"/>
            <w:tcBorders>
              <w:top w:val="single" w:sz="4" w:space="0" w:color="365F91"/>
              <w:left w:val="double" w:sz="4" w:space="0" w:color="365F91"/>
              <w:bottom w:val="single" w:sz="4" w:space="0" w:color="365F91"/>
              <w:right w:val="single" w:sz="4" w:space="0" w:color="365F91"/>
            </w:tcBorders>
          </w:tcPr>
          <w:p w14:paraId="3749F283" w14:textId="77777777" w:rsidR="00D041A9" w:rsidRPr="00783B67" w:rsidRDefault="00D041A9" w:rsidP="00783B67">
            <w:r w:rsidRPr="00783B67">
              <w:t>119674</w:t>
            </w:r>
          </w:p>
        </w:tc>
        <w:tc>
          <w:tcPr>
            <w:tcW w:w="927" w:type="dxa"/>
            <w:tcBorders>
              <w:top w:val="single" w:sz="4" w:space="0" w:color="365F91"/>
              <w:left w:val="single" w:sz="4" w:space="0" w:color="365F91"/>
              <w:bottom w:val="single" w:sz="4" w:space="0" w:color="365F91"/>
              <w:right w:val="single" w:sz="4" w:space="0" w:color="365F91"/>
            </w:tcBorders>
          </w:tcPr>
          <w:p w14:paraId="2AE957CB" w14:textId="77777777" w:rsidR="00D041A9" w:rsidRPr="00783B67" w:rsidRDefault="00D041A9" w:rsidP="00783B67">
            <w:r w:rsidRPr="00783B67">
              <w:t>10</w:t>
            </w:r>
          </w:p>
        </w:tc>
        <w:tc>
          <w:tcPr>
            <w:tcW w:w="1068" w:type="dxa"/>
            <w:tcBorders>
              <w:top w:val="single" w:sz="4" w:space="0" w:color="365F91"/>
              <w:left w:val="single" w:sz="4" w:space="0" w:color="365F91"/>
              <w:bottom w:val="single" w:sz="4" w:space="0" w:color="365F91"/>
              <w:right w:val="single" w:sz="4" w:space="0" w:color="365F91"/>
            </w:tcBorders>
          </w:tcPr>
          <w:p w14:paraId="54D9D62B" w14:textId="77777777" w:rsidR="00D041A9" w:rsidRPr="00783B67" w:rsidRDefault="00D041A9" w:rsidP="00783B67">
            <w:r w:rsidRPr="00783B67">
              <w:t>100</w:t>
            </w:r>
          </w:p>
        </w:tc>
        <w:tc>
          <w:tcPr>
            <w:tcW w:w="851" w:type="dxa"/>
            <w:tcBorders>
              <w:top w:val="single" w:sz="4" w:space="0" w:color="365F91"/>
              <w:left w:val="single" w:sz="4" w:space="0" w:color="365F91"/>
              <w:bottom w:val="single" w:sz="4" w:space="0" w:color="365F91"/>
              <w:right w:val="single" w:sz="4" w:space="0" w:color="365F91"/>
            </w:tcBorders>
          </w:tcPr>
          <w:p w14:paraId="43FA1E24" w14:textId="77777777" w:rsidR="00D041A9" w:rsidRPr="00783B67" w:rsidRDefault="00CD04C1" w:rsidP="00783B67">
            <w:r w:rsidRPr="00783B67">
              <w:t>12.5</w:t>
            </w:r>
          </w:p>
        </w:tc>
        <w:tc>
          <w:tcPr>
            <w:tcW w:w="918" w:type="dxa"/>
            <w:tcBorders>
              <w:top w:val="single" w:sz="4" w:space="0" w:color="365F91"/>
              <w:left w:val="single" w:sz="4" w:space="0" w:color="365F91"/>
              <w:bottom w:val="single" w:sz="4" w:space="0" w:color="365F91"/>
              <w:right w:val="single" w:sz="4" w:space="0" w:color="365F91"/>
            </w:tcBorders>
          </w:tcPr>
          <w:p w14:paraId="6D6321D8" w14:textId="77777777" w:rsidR="00D041A9" w:rsidRPr="00783B67" w:rsidRDefault="00CD04C1" w:rsidP="00783B67">
            <w:r w:rsidRPr="00783B67">
              <w:t>3</w:t>
            </w:r>
          </w:p>
        </w:tc>
        <w:tc>
          <w:tcPr>
            <w:tcW w:w="1088" w:type="dxa"/>
            <w:tcBorders>
              <w:top w:val="single" w:sz="4" w:space="0" w:color="365F91"/>
              <w:left w:val="single" w:sz="4" w:space="0" w:color="365F91"/>
              <w:bottom w:val="single" w:sz="4" w:space="0" w:color="365F91"/>
              <w:right w:val="single" w:sz="4" w:space="0" w:color="365F91"/>
            </w:tcBorders>
          </w:tcPr>
          <w:p w14:paraId="0F164259" w14:textId="77777777" w:rsidR="00D041A9" w:rsidRPr="00783B67" w:rsidRDefault="00CD04C1" w:rsidP="00783B67">
            <w:r w:rsidRPr="00783B67">
              <w:t>0.75</w:t>
            </w:r>
          </w:p>
        </w:tc>
        <w:tc>
          <w:tcPr>
            <w:tcW w:w="816" w:type="dxa"/>
            <w:tcBorders>
              <w:top w:val="single" w:sz="4" w:space="0" w:color="365F91"/>
              <w:left w:val="single" w:sz="4" w:space="0" w:color="365F91"/>
              <w:bottom w:val="single" w:sz="4" w:space="0" w:color="365F91"/>
              <w:right w:val="single" w:sz="4" w:space="0" w:color="365F91"/>
            </w:tcBorders>
          </w:tcPr>
          <w:p w14:paraId="63FC12F1" w14:textId="77777777" w:rsidR="00D041A9" w:rsidRPr="00783B67" w:rsidRDefault="00CD04C1" w:rsidP="00783B67">
            <w:r w:rsidRPr="00783B67">
              <w:t>8</w:t>
            </w:r>
          </w:p>
        </w:tc>
        <w:tc>
          <w:tcPr>
            <w:tcW w:w="813" w:type="dxa"/>
            <w:tcBorders>
              <w:top w:val="single" w:sz="4" w:space="0" w:color="365F91"/>
              <w:left w:val="single" w:sz="4" w:space="0" w:color="365F91"/>
              <w:bottom w:val="single" w:sz="4" w:space="0" w:color="365F91"/>
              <w:right w:val="single" w:sz="4" w:space="0" w:color="365F91"/>
            </w:tcBorders>
          </w:tcPr>
          <w:p w14:paraId="586F93BF" w14:textId="77777777" w:rsidR="00D041A9" w:rsidRPr="00783B67" w:rsidRDefault="00CD04C1" w:rsidP="00783B67">
            <w:r w:rsidRPr="00783B67">
              <w:t>0.60</w:t>
            </w:r>
          </w:p>
        </w:tc>
        <w:tc>
          <w:tcPr>
            <w:tcW w:w="787" w:type="dxa"/>
            <w:tcBorders>
              <w:top w:val="single" w:sz="4" w:space="0" w:color="365F91"/>
              <w:left w:val="single" w:sz="4" w:space="0" w:color="365F91"/>
              <w:bottom w:val="single" w:sz="4" w:space="0" w:color="365F91"/>
              <w:right w:val="single" w:sz="4" w:space="0" w:color="365F91"/>
            </w:tcBorders>
          </w:tcPr>
          <w:p w14:paraId="4B83EB51" w14:textId="77777777" w:rsidR="00D041A9" w:rsidRPr="00783B67" w:rsidRDefault="00CD04C1" w:rsidP="00783B67">
            <w:r w:rsidRPr="00783B67">
              <w:t>0.15</w:t>
            </w:r>
          </w:p>
        </w:tc>
        <w:tc>
          <w:tcPr>
            <w:tcW w:w="869" w:type="dxa"/>
            <w:tcBorders>
              <w:top w:val="single" w:sz="4" w:space="0" w:color="365F91"/>
              <w:left w:val="single" w:sz="4" w:space="0" w:color="365F91"/>
              <w:bottom w:val="single" w:sz="4" w:space="0" w:color="365F91"/>
              <w:right w:val="double" w:sz="4" w:space="0" w:color="365F91"/>
            </w:tcBorders>
          </w:tcPr>
          <w:p w14:paraId="1EE74F9B" w14:textId="77777777" w:rsidR="00D041A9" w:rsidRPr="00783B67" w:rsidRDefault="00CD04C1" w:rsidP="00783B67">
            <w:r w:rsidRPr="00783B67">
              <w:t>12.5</w:t>
            </w:r>
          </w:p>
        </w:tc>
      </w:tr>
      <w:tr w:rsidR="00CD04C1" w:rsidRPr="00783B67" w14:paraId="751F87FE" w14:textId="77777777" w:rsidTr="00325FAE">
        <w:tc>
          <w:tcPr>
            <w:tcW w:w="1105" w:type="dxa"/>
            <w:tcBorders>
              <w:top w:val="single" w:sz="4" w:space="0" w:color="365F91"/>
              <w:left w:val="double" w:sz="4" w:space="0" w:color="365F91"/>
              <w:bottom w:val="double" w:sz="4" w:space="0" w:color="365F91"/>
              <w:right w:val="single" w:sz="4" w:space="0" w:color="365F91"/>
            </w:tcBorders>
          </w:tcPr>
          <w:p w14:paraId="46DA4ABE" w14:textId="77777777" w:rsidR="00D041A9" w:rsidRPr="00783B67" w:rsidRDefault="00D041A9" w:rsidP="00783B67">
            <w:r w:rsidRPr="00783B67">
              <w:t>TOTALS</w:t>
            </w:r>
          </w:p>
        </w:tc>
        <w:tc>
          <w:tcPr>
            <w:tcW w:w="927" w:type="dxa"/>
            <w:tcBorders>
              <w:top w:val="single" w:sz="4" w:space="0" w:color="365F91"/>
              <w:left w:val="single" w:sz="4" w:space="0" w:color="365F91"/>
              <w:bottom w:val="double" w:sz="4" w:space="0" w:color="365F91"/>
              <w:right w:val="single" w:sz="4" w:space="0" w:color="365F91"/>
            </w:tcBorders>
          </w:tcPr>
          <w:p w14:paraId="3F7236A9" w14:textId="77777777" w:rsidR="00D041A9" w:rsidRPr="00783B67" w:rsidRDefault="00D041A9" w:rsidP="00783B67">
            <w:r w:rsidRPr="00783B67">
              <w:t>23</w:t>
            </w:r>
          </w:p>
        </w:tc>
        <w:tc>
          <w:tcPr>
            <w:tcW w:w="1068" w:type="dxa"/>
            <w:tcBorders>
              <w:top w:val="single" w:sz="4" w:space="0" w:color="365F91"/>
              <w:left w:val="single" w:sz="4" w:space="0" w:color="365F91"/>
              <w:bottom w:val="double" w:sz="4" w:space="0" w:color="365F91"/>
              <w:right w:val="single" w:sz="4" w:space="0" w:color="365F91"/>
            </w:tcBorders>
          </w:tcPr>
          <w:p w14:paraId="1BA7D0DB" w14:textId="77777777" w:rsidR="00D041A9" w:rsidRPr="00783B67" w:rsidRDefault="00D041A9" w:rsidP="00783B67">
            <w:r w:rsidRPr="00783B67">
              <w:t>230</w:t>
            </w:r>
          </w:p>
        </w:tc>
        <w:tc>
          <w:tcPr>
            <w:tcW w:w="851" w:type="dxa"/>
            <w:tcBorders>
              <w:top w:val="single" w:sz="4" w:space="0" w:color="365F91"/>
              <w:left w:val="single" w:sz="4" w:space="0" w:color="365F91"/>
              <w:bottom w:val="double" w:sz="4" w:space="0" w:color="365F91"/>
              <w:right w:val="single" w:sz="4" w:space="0" w:color="365F91"/>
            </w:tcBorders>
          </w:tcPr>
          <w:p w14:paraId="100424C6" w14:textId="77777777" w:rsidR="00D041A9" w:rsidRPr="00783B67" w:rsidRDefault="00783B67" w:rsidP="00783B67">
            <w:r w:rsidRPr="00783B67">
              <w:t>28.75</w:t>
            </w:r>
          </w:p>
        </w:tc>
        <w:tc>
          <w:tcPr>
            <w:tcW w:w="918" w:type="dxa"/>
            <w:tcBorders>
              <w:top w:val="single" w:sz="4" w:space="0" w:color="365F91"/>
              <w:left w:val="single" w:sz="4" w:space="0" w:color="365F91"/>
              <w:bottom w:val="double" w:sz="4" w:space="0" w:color="365F91"/>
              <w:right w:val="single" w:sz="4" w:space="0" w:color="365F91"/>
            </w:tcBorders>
          </w:tcPr>
          <w:p w14:paraId="0A0370C9" w14:textId="77777777" w:rsidR="00D041A9" w:rsidRPr="00783B67" w:rsidRDefault="00783B67" w:rsidP="00783B67">
            <w:r w:rsidRPr="00783B67">
              <w:t>7.2</w:t>
            </w:r>
          </w:p>
        </w:tc>
        <w:tc>
          <w:tcPr>
            <w:tcW w:w="1088" w:type="dxa"/>
            <w:tcBorders>
              <w:top w:val="single" w:sz="4" w:space="0" w:color="365F91"/>
              <w:left w:val="single" w:sz="4" w:space="0" w:color="365F91"/>
              <w:bottom w:val="double" w:sz="4" w:space="0" w:color="365F91"/>
              <w:right w:val="single" w:sz="4" w:space="0" w:color="365F91"/>
            </w:tcBorders>
          </w:tcPr>
          <w:p w14:paraId="410A92FB" w14:textId="77777777" w:rsidR="00D041A9" w:rsidRPr="00783B67" w:rsidRDefault="00783B67" w:rsidP="00783B67">
            <w:r w:rsidRPr="00783B67">
              <w:t>1.8</w:t>
            </w:r>
          </w:p>
        </w:tc>
        <w:tc>
          <w:tcPr>
            <w:tcW w:w="816" w:type="dxa"/>
            <w:tcBorders>
              <w:top w:val="single" w:sz="4" w:space="0" w:color="365F91"/>
              <w:left w:val="single" w:sz="4" w:space="0" w:color="365F91"/>
              <w:bottom w:val="double" w:sz="4" w:space="0" w:color="365F91"/>
              <w:right w:val="single" w:sz="4" w:space="0" w:color="365F91"/>
            </w:tcBorders>
          </w:tcPr>
          <w:p w14:paraId="4DB5775B" w14:textId="77777777" w:rsidR="00D041A9" w:rsidRPr="00783B67" w:rsidRDefault="00783B67" w:rsidP="00783B67">
            <w:r w:rsidRPr="00783B67">
              <w:t>18.3</w:t>
            </w:r>
          </w:p>
        </w:tc>
        <w:tc>
          <w:tcPr>
            <w:tcW w:w="813" w:type="dxa"/>
            <w:tcBorders>
              <w:top w:val="single" w:sz="4" w:space="0" w:color="365F91"/>
              <w:left w:val="single" w:sz="4" w:space="0" w:color="365F91"/>
              <w:bottom w:val="double" w:sz="4" w:space="0" w:color="365F91"/>
              <w:right w:val="single" w:sz="4" w:space="0" w:color="365F91"/>
            </w:tcBorders>
          </w:tcPr>
          <w:p w14:paraId="45B0C589" w14:textId="77777777" w:rsidR="00D041A9" w:rsidRPr="00783B67" w:rsidRDefault="00783B67" w:rsidP="00783B67">
            <w:r w:rsidRPr="00783B67">
              <w:t>1.4</w:t>
            </w:r>
          </w:p>
        </w:tc>
        <w:tc>
          <w:tcPr>
            <w:tcW w:w="787" w:type="dxa"/>
            <w:tcBorders>
              <w:top w:val="single" w:sz="4" w:space="0" w:color="365F91"/>
              <w:left w:val="single" w:sz="4" w:space="0" w:color="365F91"/>
              <w:bottom w:val="double" w:sz="4" w:space="0" w:color="365F91"/>
              <w:right w:val="single" w:sz="4" w:space="0" w:color="365F91"/>
            </w:tcBorders>
          </w:tcPr>
          <w:p w14:paraId="2996ECB1" w14:textId="77777777" w:rsidR="00D041A9" w:rsidRPr="00783B67" w:rsidRDefault="00783B67" w:rsidP="00783B67">
            <w:r w:rsidRPr="00783B67">
              <w:t>0.425</w:t>
            </w:r>
          </w:p>
        </w:tc>
        <w:tc>
          <w:tcPr>
            <w:tcW w:w="869" w:type="dxa"/>
            <w:tcBorders>
              <w:top w:val="single" w:sz="4" w:space="0" w:color="365F91"/>
              <w:left w:val="single" w:sz="4" w:space="0" w:color="365F91"/>
              <w:bottom w:val="double" w:sz="4" w:space="0" w:color="365F91"/>
              <w:right w:val="double" w:sz="4" w:space="0" w:color="365F91"/>
            </w:tcBorders>
          </w:tcPr>
          <w:p w14:paraId="1E030690" w14:textId="77777777" w:rsidR="00D041A9" w:rsidRPr="00783B67" w:rsidRDefault="00783B67" w:rsidP="00783B67">
            <w:r w:rsidRPr="00783B67">
              <w:t>28.75</w:t>
            </w:r>
          </w:p>
        </w:tc>
      </w:tr>
    </w:tbl>
    <w:p w14:paraId="55B118A1" w14:textId="77777777" w:rsidR="00D041A9" w:rsidRPr="00B206EA" w:rsidRDefault="00D041A9" w:rsidP="00D041A9">
      <w:pPr>
        <w:rPr>
          <w:b/>
        </w:rPr>
      </w:pPr>
    </w:p>
    <w:p w14:paraId="060AADFC" w14:textId="77777777" w:rsidR="00D041A9" w:rsidRDefault="00976D42" w:rsidP="00976D42">
      <w:pPr>
        <w:pStyle w:val="Heading3"/>
      </w:pPr>
      <w:bookmarkStart w:id="27" w:name="_Toc417390017"/>
      <w:r>
        <w:t>Facilitation</w:t>
      </w:r>
      <w:bookmarkEnd w:id="27"/>
    </w:p>
    <w:p w14:paraId="62C159B0" w14:textId="77777777" w:rsidR="00976D42" w:rsidRPr="00B206EA" w:rsidRDefault="00976D42" w:rsidP="00D041A9">
      <w:pPr>
        <w:rPr>
          <w:b/>
        </w:rPr>
      </w:pPr>
    </w:p>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143"/>
        <w:gridCol w:w="6853"/>
      </w:tblGrid>
      <w:tr w:rsidR="00D041A9" w:rsidRPr="00B206EA" w14:paraId="3091F6A6" w14:textId="77777777" w:rsidTr="00325FAE">
        <w:tc>
          <w:tcPr>
            <w:tcW w:w="2178" w:type="dxa"/>
          </w:tcPr>
          <w:p w14:paraId="2E9A972B" w14:textId="77777777" w:rsidR="00D041A9" w:rsidRPr="00B206EA" w:rsidRDefault="00D041A9" w:rsidP="00325FAE">
            <w:pPr>
              <w:rPr>
                <w:b/>
              </w:rPr>
            </w:pPr>
            <w:r w:rsidRPr="00B206EA">
              <w:rPr>
                <w:b/>
              </w:rPr>
              <w:t xml:space="preserve">Overview – Provision / Facilitation   </w:t>
            </w:r>
          </w:p>
        </w:tc>
        <w:tc>
          <w:tcPr>
            <w:tcW w:w="7064" w:type="dxa"/>
          </w:tcPr>
          <w:p w14:paraId="7BA62B7A" w14:textId="77777777" w:rsidR="00D041A9" w:rsidRPr="00315683" w:rsidRDefault="00D041A9" w:rsidP="00325FAE">
            <w:pPr>
              <w:rPr>
                <w:color w:val="000000"/>
              </w:rPr>
            </w:pPr>
            <w:r w:rsidRPr="00315683">
              <w:rPr>
                <w:color w:val="000000"/>
              </w:rPr>
              <w:t xml:space="preserve">Discussions with learners, </w:t>
            </w:r>
          </w:p>
          <w:p w14:paraId="30DEE5E0" w14:textId="77777777" w:rsidR="00D041A9" w:rsidRPr="00315683" w:rsidRDefault="00D041A9" w:rsidP="00325FAE">
            <w:pPr>
              <w:rPr>
                <w:color w:val="000000"/>
              </w:rPr>
            </w:pPr>
            <w:r w:rsidRPr="00315683">
              <w:rPr>
                <w:color w:val="000000"/>
              </w:rPr>
              <w:t>Questioning,</w:t>
            </w:r>
          </w:p>
          <w:p w14:paraId="72259445" w14:textId="77777777" w:rsidR="00D041A9" w:rsidRPr="00315683" w:rsidRDefault="00D041A9" w:rsidP="00325FAE">
            <w:pPr>
              <w:rPr>
                <w:color w:val="000000"/>
              </w:rPr>
            </w:pPr>
            <w:r w:rsidRPr="00315683">
              <w:rPr>
                <w:color w:val="000000"/>
              </w:rPr>
              <w:t xml:space="preserve">slide shows, </w:t>
            </w:r>
          </w:p>
          <w:p w14:paraId="26B6095D" w14:textId="77777777" w:rsidR="00D041A9" w:rsidRPr="00315683" w:rsidRDefault="00D041A9" w:rsidP="00325FAE">
            <w:pPr>
              <w:rPr>
                <w:color w:val="000000"/>
              </w:rPr>
            </w:pPr>
            <w:r w:rsidRPr="00315683">
              <w:rPr>
                <w:color w:val="000000"/>
              </w:rPr>
              <w:t>guidance with practical and self-assessment activities</w:t>
            </w:r>
          </w:p>
        </w:tc>
      </w:tr>
      <w:tr w:rsidR="00D041A9" w:rsidRPr="00B206EA" w14:paraId="7B3DE87E" w14:textId="77777777" w:rsidTr="00325FAE">
        <w:tc>
          <w:tcPr>
            <w:tcW w:w="2178" w:type="dxa"/>
          </w:tcPr>
          <w:p w14:paraId="6AB00B2E" w14:textId="77777777" w:rsidR="00D041A9" w:rsidRPr="00B206EA" w:rsidRDefault="00D041A9" w:rsidP="00325FAE">
            <w:pPr>
              <w:rPr>
                <w:b/>
              </w:rPr>
            </w:pPr>
            <w:r w:rsidRPr="00B206EA">
              <w:rPr>
                <w:b/>
              </w:rPr>
              <w:t xml:space="preserve">Overview – Learner Support </w:t>
            </w:r>
          </w:p>
        </w:tc>
        <w:tc>
          <w:tcPr>
            <w:tcW w:w="7064" w:type="dxa"/>
          </w:tcPr>
          <w:p w14:paraId="7EA9CB7C" w14:textId="77777777" w:rsidR="00D041A9" w:rsidRPr="00B206EA" w:rsidRDefault="00D041A9" w:rsidP="00325FAE">
            <w:pPr>
              <w:rPr>
                <w:i/>
              </w:rPr>
            </w:pPr>
            <w:r w:rsidRPr="00B206EA">
              <w:rPr>
                <w:i/>
              </w:rPr>
              <w:t>Provider Support</w:t>
            </w:r>
          </w:p>
          <w:p w14:paraId="52F043D7" w14:textId="77777777" w:rsidR="00D041A9" w:rsidRPr="00B206EA" w:rsidRDefault="00D041A9" w:rsidP="00325FAE"/>
          <w:p w14:paraId="6667693E" w14:textId="77777777" w:rsidR="00D041A9" w:rsidRPr="00B206EA" w:rsidRDefault="00D041A9" w:rsidP="00325FAE"/>
          <w:p w14:paraId="283D5D12" w14:textId="77777777" w:rsidR="00D041A9" w:rsidRPr="00B206EA" w:rsidRDefault="00D041A9" w:rsidP="00325FAE"/>
          <w:p w14:paraId="55284471" w14:textId="77777777" w:rsidR="00D041A9" w:rsidRPr="00B206EA" w:rsidRDefault="00D041A9" w:rsidP="00325FAE">
            <w:pPr>
              <w:rPr>
                <w:i/>
              </w:rPr>
            </w:pPr>
            <w:r w:rsidRPr="00B206EA">
              <w:rPr>
                <w:i/>
              </w:rPr>
              <w:t>Workplace Support</w:t>
            </w:r>
          </w:p>
          <w:p w14:paraId="04D69924" w14:textId="77777777" w:rsidR="00D041A9" w:rsidRPr="00B206EA" w:rsidRDefault="00D041A9" w:rsidP="00325FAE"/>
          <w:p w14:paraId="37BDB7BF" w14:textId="77777777" w:rsidR="00D041A9" w:rsidRPr="00B206EA" w:rsidRDefault="00D041A9" w:rsidP="00325FAE"/>
          <w:p w14:paraId="043EE0AC" w14:textId="77777777" w:rsidR="00D041A9" w:rsidRPr="00B206EA" w:rsidRDefault="00D041A9" w:rsidP="00325FAE"/>
        </w:tc>
      </w:tr>
      <w:tr w:rsidR="00D041A9" w:rsidRPr="00B206EA" w14:paraId="5D5ED17C" w14:textId="77777777" w:rsidTr="00325FAE">
        <w:tc>
          <w:tcPr>
            <w:tcW w:w="2178" w:type="dxa"/>
          </w:tcPr>
          <w:p w14:paraId="110D2AF4" w14:textId="77777777" w:rsidR="00D041A9" w:rsidRPr="00B206EA" w:rsidRDefault="00D041A9" w:rsidP="00325FAE">
            <w:pPr>
              <w:rPr>
                <w:b/>
              </w:rPr>
            </w:pPr>
            <w:r w:rsidRPr="00B206EA">
              <w:rPr>
                <w:b/>
              </w:rPr>
              <w:t xml:space="preserve">Overview – Learner Duties / Learning </w:t>
            </w:r>
          </w:p>
        </w:tc>
        <w:tc>
          <w:tcPr>
            <w:tcW w:w="7064" w:type="dxa"/>
          </w:tcPr>
          <w:p w14:paraId="41358BD0" w14:textId="77777777" w:rsidR="00D041A9" w:rsidRPr="00315683" w:rsidRDefault="00D041A9" w:rsidP="00325FAE">
            <w:pPr>
              <w:rPr>
                <w:color w:val="000000"/>
              </w:rPr>
            </w:pPr>
            <w:r w:rsidRPr="00315683">
              <w:rPr>
                <w:color w:val="000000"/>
              </w:rPr>
              <w:t>Pay attention</w:t>
            </w:r>
          </w:p>
          <w:p w14:paraId="3E4174BE" w14:textId="77777777" w:rsidR="00D041A9" w:rsidRPr="00315683" w:rsidRDefault="00D041A9" w:rsidP="00325FAE">
            <w:pPr>
              <w:rPr>
                <w:color w:val="000000"/>
              </w:rPr>
            </w:pPr>
            <w:r w:rsidRPr="00315683">
              <w:rPr>
                <w:color w:val="000000"/>
              </w:rPr>
              <w:t>Participate actively in classroom activities, discussions, etc.</w:t>
            </w:r>
          </w:p>
          <w:p w14:paraId="7028701E" w14:textId="77777777" w:rsidR="00D041A9" w:rsidRPr="00315683" w:rsidRDefault="00D041A9" w:rsidP="00325FAE">
            <w:pPr>
              <w:rPr>
                <w:color w:val="000000"/>
              </w:rPr>
            </w:pPr>
            <w:r w:rsidRPr="00315683">
              <w:rPr>
                <w:color w:val="000000"/>
              </w:rPr>
              <w:t>Be proactive and ask questions</w:t>
            </w:r>
          </w:p>
          <w:p w14:paraId="5A621998" w14:textId="77777777" w:rsidR="00D041A9" w:rsidRPr="00315683" w:rsidRDefault="00D041A9" w:rsidP="00325FAE">
            <w:pPr>
              <w:rPr>
                <w:color w:val="000000"/>
              </w:rPr>
            </w:pPr>
            <w:r w:rsidRPr="00315683">
              <w:rPr>
                <w:color w:val="000000"/>
              </w:rPr>
              <w:t>Seek assistance and help from facilitator, if required</w:t>
            </w:r>
          </w:p>
          <w:p w14:paraId="007CCF3D" w14:textId="77777777" w:rsidR="00D041A9" w:rsidRPr="00315683" w:rsidRDefault="00D041A9" w:rsidP="00325FAE">
            <w:pPr>
              <w:rPr>
                <w:color w:val="000000"/>
              </w:rPr>
            </w:pPr>
            <w:r w:rsidRPr="00315683">
              <w:rPr>
                <w:color w:val="000000"/>
              </w:rPr>
              <w:t>Complete pre-training assignments</w:t>
            </w:r>
          </w:p>
          <w:p w14:paraId="4F2703AB" w14:textId="77777777" w:rsidR="00D041A9" w:rsidRPr="00315683" w:rsidRDefault="00D041A9" w:rsidP="00325FAE">
            <w:pPr>
              <w:rPr>
                <w:color w:val="000000"/>
              </w:rPr>
            </w:pPr>
            <w:r w:rsidRPr="00315683">
              <w:rPr>
                <w:color w:val="000000"/>
              </w:rPr>
              <w:t>Assist fellow learners</w:t>
            </w:r>
          </w:p>
          <w:p w14:paraId="26C48CEB" w14:textId="77777777" w:rsidR="00D041A9" w:rsidRPr="00315683" w:rsidRDefault="00D041A9" w:rsidP="00325FAE">
            <w:pPr>
              <w:rPr>
                <w:color w:val="000000"/>
              </w:rPr>
            </w:pPr>
            <w:r w:rsidRPr="00315683">
              <w:rPr>
                <w:color w:val="000000"/>
              </w:rPr>
              <w:lastRenderedPageBreak/>
              <w:t>Display conduct according to classroom rules</w:t>
            </w:r>
          </w:p>
        </w:tc>
      </w:tr>
    </w:tbl>
    <w:p w14:paraId="19977224" w14:textId="77777777" w:rsidR="00DA4B25" w:rsidRDefault="00DA4B25"/>
    <w:p w14:paraId="62029EBA" w14:textId="77777777" w:rsidR="001F2159" w:rsidRDefault="006729BC">
      <w:r>
        <w:br w:type="page"/>
      </w:r>
    </w:p>
    <w:p w14:paraId="199022A2" w14:textId="77777777" w:rsidR="006729BC" w:rsidRPr="00252EB5" w:rsidRDefault="006729BC" w:rsidP="00252EB5">
      <w:pPr>
        <w:pStyle w:val="Heading2"/>
      </w:pPr>
      <w:bookmarkStart w:id="28" w:name="_Toc299806616"/>
      <w:bookmarkStart w:id="29" w:name="_Toc417390018"/>
      <w:r>
        <w:t xml:space="preserve">Module 6 - </w:t>
      </w:r>
      <w:r w:rsidRPr="00C670E0">
        <w:t>Business Operations</w:t>
      </w:r>
      <w:bookmarkEnd w:id="28"/>
      <w:bookmarkEnd w:id="29"/>
    </w:p>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1E0" w:firstRow="1" w:lastRow="1" w:firstColumn="1" w:lastColumn="1" w:noHBand="0" w:noVBand="0"/>
      </w:tblPr>
      <w:tblGrid>
        <w:gridCol w:w="1692"/>
        <w:gridCol w:w="1421"/>
        <w:gridCol w:w="987"/>
        <w:gridCol w:w="3094"/>
        <w:gridCol w:w="944"/>
        <w:gridCol w:w="858"/>
      </w:tblGrid>
      <w:tr w:rsidR="006729BC" w:rsidRPr="00C670E0" w14:paraId="0D9633B7" w14:textId="77777777" w:rsidTr="00325FAE">
        <w:trPr>
          <w:tblHeader/>
        </w:trPr>
        <w:tc>
          <w:tcPr>
            <w:tcW w:w="1728" w:type="dxa"/>
            <w:shd w:val="clear" w:color="auto" w:fill="B8CCE4"/>
          </w:tcPr>
          <w:p w14:paraId="498D6B41" w14:textId="77777777" w:rsidR="006729BC" w:rsidRPr="00C670E0" w:rsidRDefault="006729BC" w:rsidP="00325FAE">
            <w:pPr>
              <w:rPr>
                <w:b/>
              </w:rPr>
            </w:pPr>
            <w:r w:rsidRPr="00C670E0">
              <w:rPr>
                <w:b/>
              </w:rPr>
              <w:t>ELO</w:t>
            </w:r>
          </w:p>
        </w:tc>
        <w:tc>
          <w:tcPr>
            <w:tcW w:w="1450" w:type="dxa"/>
            <w:shd w:val="clear" w:color="auto" w:fill="B8CCE4"/>
            <w:vAlign w:val="center"/>
          </w:tcPr>
          <w:p w14:paraId="5158849D" w14:textId="77777777" w:rsidR="006729BC" w:rsidRPr="00C670E0" w:rsidRDefault="006729BC" w:rsidP="00325FAE">
            <w:pPr>
              <w:rPr>
                <w:b/>
              </w:rPr>
            </w:pPr>
            <w:r w:rsidRPr="00C670E0">
              <w:rPr>
                <w:b/>
              </w:rPr>
              <w:t xml:space="preserve">US Type </w:t>
            </w:r>
          </w:p>
        </w:tc>
        <w:tc>
          <w:tcPr>
            <w:tcW w:w="993" w:type="dxa"/>
            <w:shd w:val="clear" w:color="auto" w:fill="B8CCE4"/>
            <w:vAlign w:val="center"/>
          </w:tcPr>
          <w:p w14:paraId="4BE4595F" w14:textId="77777777" w:rsidR="006729BC" w:rsidRPr="00C670E0" w:rsidRDefault="006729BC" w:rsidP="00325FAE">
            <w:pPr>
              <w:rPr>
                <w:b/>
              </w:rPr>
            </w:pPr>
            <w:r w:rsidRPr="00C670E0">
              <w:rPr>
                <w:b/>
              </w:rPr>
              <w:t>NLRD</w:t>
            </w:r>
          </w:p>
        </w:tc>
        <w:tc>
          <w:tcPr>
            <w:tcW w:w="3182" w:type="dxa"/>
            <w:shd w:val="clear" w:color="auto" w:fill="B8CCE4"/>
            <w:vAlign w:val="center"/>
          </w:tcPr>
          <w:p w14:paraId="12455F4A" w14:textId="77777777" w:rsidR="006729BC" w:rsidRPr="00C670E0" w:rsidRDefault="006729BC" w:rsidP="00325FAE">
            <w:pPr>
              <w:rPr>
                <w:b/>
              </w:rPr>
            </w:pPr>
            <w:r w:rsidRPr="00C670E0">
              <w:rPr>
                <w:b/>
              </w:rPr>
              <w:t xml:space="preserve">US Title </w:t>
            </w:r>
          </w:p>
        </w:tc>
        <w:tc>
          <w:tcPr>
            <w:tcW w:w="958" w:type="dxa"/>
            <w:shd w:val="clear" w:color="auto" w:fill="B8CCE4"/>
            <w:vAlign w:val="center"/>
          </w:tcPr>
          <w:p w14:paraId="0A656231" w14:textId="77777777" w:rsidR="006729BC" w:rsidRPr="00C670E0" w:rsidRDefault="006729BC" w:rsidP="00325FAE">
            <w:pPr>
              <w:rPr>
                <w:b/>
              </w:rPr>
            </w:pPr>
            <w:r w:rsidRPr="00C670E0">
              <w:rPr>
                <w:b/>
              </w:rPr>
              <w:t xml:space="preserve">Level </w:t>
            </w:r>
          </w:p>
        </w:tc>
        <w:tc>
          <w:tcPr>
            <w:tcW w:w="858" w:type="dxa"/>
            <w:shd w:val="clear" w:color="auto" w:fill="B8CCE4"/>
            <w:vAlign w:val="center"/>
          </w:tcPr>
          <w:p w14:paraId="6E74B023" w14:textId="77777777" w:rsidR="006729BC" w:rsidRPr="00C670E0" w:rsidRDefault="006729BC" w:rsidP="00325FAE">
            <w:pPr>
              <w:rPr>
                <w:b/>
              </w:rPr>
            </w:pPr>
            <w:r w:rsidRPr="00C670E0">
              <w:rPr>
                <w:b/>
              </w:rPr>
              <w:t>Credits</w:t>
            </w:r>
          </w:p>
        </w:tc>
      </w:tr>
      <w:tr w:rsidR="006729BC" w:rsidRPr="00C670E0" w14:paraId="58166DF1" w14:textId="77777777" w:rsidTr="00325FAE">
        <w:tc>
          <w:tcPr>
            <w:tcW w:w="1728" w:type="dxa"/>
            <w:vMerge w:val="restart"/>
          </w:tcPr>
          <w:p w14:paraId="564AB6D7" w14:textId="77777777" w:rsidR="006729BC" w:rsidRDefault="001B2B60" w:rsidP="001B2B60">
            <w:r>
              <w:t>ELO 6:</w:t>
            </w:r>
          </w:p>
          <w:p w14:paraId="0B553B43" w14:textId="77777777" w:rsidR="001B2B60" w:rsidRPr="00C670E0" w:rsidRDefault="001B2B60" w:rsidP="001B2B60">
            <w:r>
              <w:rPr>
                <w:rFonts w:ascii="Tahoma" w:hAnsi="Tahoma" w:cs="Tahoma"/>
                <w:color w:val="000000"/>
                <w:sz w:val="18"/>
                <w:szCs w:val="18"/>
              </w:rPr>
              <w:t>Manage business operations</w:t>
            </w:r>
          </w:p>
        </w:tc>
        <w:tc>
          <w:tcPr>
            <w:tcW w:w="1450" w:type="dxa"/>
            <w:vAlign w:val="center"/>
          </w:tcPr>
          <w:p w14:paraId="5FCF350E" w14:textId="77777777" w:rsidR="006729BC" w:rsidRPr="00C670E0" w:rsidRDefault="006729BC" w:rsidP="00325FAE">
            <w:pPr>
              <w:jc w:val="center"/>
            </w:pPr>
            <w:r w:rsidRPr="00C670E0">
              <w:t>Core</w:t>
            </w:r>
          </w:p>
        </w:tc>
        <w:tc>
          <w:tcPr>
            <w:tcW w:w="993" w:type="dxa"/>
            <w:vAlign w:val="center"/>
          </w:tcPr>
          <w:p w14:paraId="2B335160" w14:textId="77777777" w:rsidR="006729BC" w:rsidRPr="00C670E0" w:rsidRDefault="006729BC" w:rsidP="00325FAE">
            <w:r w:rsidRPr="00C670E0">
              <w:t>119668</w:t>
            </w:r>
          </w:p>
        </w:tc>
        <w:tc>
          <w:tcPr>
            <w:tcW w:w="3182" w:type="dxa"/>
            <w:vAlign w:val="center"/>
          </w:tcPr>
          <w:p w14:paraId="6AC589F1" w14:textId="77777777" w:rsidR="006729BC" w:rsidRPr="00C670E0" w:rsidRDefault="006729BC" w:rsidP="00325FAE">
            <w:r w:rsidRPr="00C670E0">
              <w:rPr>
                <w:rFonts w:cs="Tahoma"/>
                <w:color w:val="000000"/>
                <w:lang w:val="en-US"/>
              </w:rPr>
              <w:t>Manage business operations </w:t>
            </w:r>
          </w:p>
        </w:tc>
        <w:tc>
          <w:tcPr>
            <w:tcW w:w="958" w:type="dxa"/>
            <w:vAlign w:val="center"/>
          </w:tcPr>
          <w:p w14:paraId="3749D9FD" w14:textId="77777777" w:rsidR="006729BC" w:rsidRPr="00C670E0" w:rsidRDefault="006729BC" w:rsidP="00325FAE">
            <w:pPr>
              <w:jc w:val="center"/>
            </w:pPr>
            <w:r w:rsidRPr="00C670E0">
              <w:t>2</w:t>
            </w:r>
          </w:p>
        </w:tc>
        <w:tc>
          <w:tcPr>
            <w:tcW w:w="858" w:type="dxa"/>
            <w:vAlign w:val="center"/>
          </w:tcPr>
          <w:p w14:paraId="273C8711" w14:textId="77777777" w:rsidR="006729BC" w:rsidRPr="00C670E0" w:rsidRDefault="006729BC" w:rsidP="00325FAE">
            <w:pPr>
              <w:jc w:val="center"/>
            </w:pPr>
            <w:r w:rsidRPr="00C670E0">
              <w:t>8</w:t>
            </w:r>
          </w:p>
        </w:tc>
      </w:tr>
      <w:tr w:rsidR="006729BC" w:rsidRPr="00C670E0" w14:paraId="2124FCE4" w14:textId="77777777" w:rsidTr="00325FAE">
        <w:tc>
          <w:tcPr>
            <w:tcW w:w="0" w:type="auto"/>
            <w:vMerge/>
            <w:vAlign w:val="center"/>
          </w:tcPr>
          <w:p w14:paraId="6F849D6D" w14:textId="77777777" w:rsidR="006729BC" w:rsidRPr="00C670E0" w:rsidRDefault="006729BC" w:rsidP="00325FAE"/>
        </w:tc>
        <w:tc>
          <w:tcPr>
            <w:tcW w:w="1450" w:type="dxa"/>
            <w:vAlign w:val="center"/>
          </w:tcPr>
          <w:p w14:paraId="4D98477F" w14:textId="77777777" w:rsidR="006729BC" w:rsidRPr="00C670E0" w:rsidRDefault="006729BC" w:rsidP="00325FAE">
            <w:pPr>
              <w:jc w:val="center"/>
            </w:pPr>
            <w:r w:rsidRPr="00C670E0">
              <w:t>Elective</w:t>
            </w:r>
          </w:p>
        </w:tc>
        <w:tc>
          <w:tcPr>
            <w:tcW w:w="993" w:type="dxa"/>
            <w:vAlign w:val="center"/>
          </w:tcPr>
          <w:p w14:paraId="65FBB85D" w14:textId="77777777" w:rsidR="006729BC" w:rsidRPr="00C670E0" w:rsidRDefault="006729BC" w:rsidP="00325FAE">
            <w:r w:rsidRPr="00C670E0">
              <w:t>13929</w:t>
            </w:r>
          </w:p>
        </w:tc>
        <w:tc>
          <w:tcPr>
            <w:tcW w:w="3182" w:type="dxa"/>
            <w:vAlign w:val="center"/>
          </w:tcPr>
          <w:p w14:paraId="04DCB0D7" w14:textId="77777777" w:rsidR="006729BC" w:rsidRPr="00C670E0" w:rsidRDefault="006729BC" w:rsidP="00325FAE">
            <w:r w:rsidRPr="00C670E0">
              <w:rPr>
                <w:rFonts w:cs="Tahoma"/>
                <w:color w:val="000000"/>
                <w:lang w:val="en-US"/>
              </w:rPr>
              <w:t>Co-ordinate meetings, minor events and travel arrangements </w:t>
            </w:r>
          </w:p>
        </w:tc>
        <w:tc>
          <w:tcPr>
            <w:tcW w:w="958" w:type="dxa"/>
            <w:vAlign w:val="center"/>
          </w:tcPr>
          <w:p w14:paraId="2178CE8C" w14:textId="77777777" w:rsidR="006729BC" w:rsidRPr="00C670E0" w:rsidRDefault="006729BC" w:rsidP="00325FAE">
            <w:pPr>
              <w:jc w:val="center"/>
            </w:pPr>
            <w:r w:rsidRPr="00C670E0">
              <w:t>3</w:t>
            </w:r>
          </w:p>
        </w:tc>
        <w:tc>
          <w:tcPr>
            <w:tcW w:w="858" w:type="dxa"/>
            <w:vAlign w:val="center"/>
          </w:tcPr>
          <w:p w14:paraId="32988B4E" w14:textId="77777777" w:rsidR="006729BC" w:rsidRPr="00C670E0" w:rsidRDefault="006729BC" w:rsidP="00325FAE">
            <w:pPr>
              <w:jc w:val="center"/>
            </w:pPr>
            <w:r w:rsidRPr="00C670E0">
              <w:t>3</w:t>
            </w:r>
          </w:p>
        </w:tc>
      </w:tr>
      <w:tr w:rsidR="006729BC" w:rsidRPr="00C670E0" w14:paraId="238A739A" w14:textId="77777777" w:rsidTr="00325FAE">
        <w:tc>
          <w:tcPr>
            <w:tcW w:w="0" w:type="auto"/>
            <w:vMerge/>
            <w:vAlign w:val="center"/>
          </w:tcPr>
          <w:p w14:paraId="23066A3B" w14:textId="77777777" w:rsidR="006729BC" w:rsidRPr="00C670E0" w:rsidRDefault="006729BC" w:rsidP="00325FAE"/>
        </w:tc>
        <w:tc>
          <w:tcPr>
            <w:tcW w:w="1450" w:type="dxa"/>
            <w:vAlign w:val="center"/>
          </w:tcPr>
          <w:p w14:paraId="48262423" w14:textId="77777777" w:rsidR="006729BC" w:rsidRPr="00C670E0" w:rsidRDefault="006729BC" w:rsidP="00325FAE">
            <w:pPr>
              <w:jc w:val="center"/>
            </w:pPr>
            <w:r w:rsidRPr="00C670E0">
              <w:t>Elective</w:t>
            </w:r>
          </w:p>
        </w:tc>
        <w:tc>
          <w:tcPr>
            <w:tcW w:w="993" w:type="dxa"/>
            <w:vAlign w:val="center"/>
          </w:tcPr>
          <w:p w14:paraId="7A453039" w14:textId="77777777" w:rsidR="006729BC" w:rsidRPr="00C670E0" w:rsidRDefault="006729BC" w:rsidP="00325FAE">
            <w:r w:rsidRPr="00C670E0">
              <w:t>13932</w:t>
            </w:r>
          </w:p>
        </w:tc>
        <w:tc>
          <w:tcPr>
            <w:tcW w:w="3182" w:type="dxa"/>
            <w:vAlign w:val="center"/>
          </w:tcPr>
          <w:p w14:paraId="4B57EEEC" w14:textId="77777777" w:rsidR="006729BC" w:rsidRPr="00C670E0" w:rsidRDefault="006729BC" w:rsidP="00325FAE">
            <w:r w:rsidRPr="00C670E0">
              <w:rPr>
                <w:rFonts w:cs="Tahoma"/>
                <w:color w:val="000000"/>
                <w:lang w:val="en-US"/>
              </w:rPr>
              <w:t>Prepare and process documents for financial and banking processes </w:t>
            </w:r>
          </w:p>
        </w:tc>
        <w:tc>
          <w:tcPr>
            <w:tcW w:w="958" w:type="dxa"/>
            <w:vAlign w:val="center"/>
          </w:tcPr>
          <w:p w14:paraId="0775A316" w14:textId="77777777" w:rsidR="006729BC" w:rsidRPr="00C670E0" w:rsidRDefault="006729BC" w:rsidP="00325FAE">
            <w:pPr>
              <w:jc w:val="center"/>
            </w:pPr>
            <w:r w:rsidRPr="00C670E0">
              <w:t>3</w:t>
            </w:r>
          </w:p>
        </w:tc>
        <w:tc>
          <w:tcPr>
            <w:tcW w:w="858" w:type="dxa"/>
            <w:vAlign w:val="center"/>
          </w:tcPr>
          <w:p w14:paraId="46FE442E" w14:textId="77777777" w:rsidR="006729BC" w:rsidRPr="00C670E0" w:rsidRDefault="006729BC" w:rsidP="00325FAE">
            <w:pPr>
              <w:jc w:val="center"/>
            </w:pPr>
            <w:r w:rsidRPr="00C670E0">
              <w:t>5</w:t>
            </w:r>
          </w:p>
        </w:tc>
      </w:tr>
      <w:tr w:rsidR="006729BC" w:rsidRPr="00C670E0" w14:paraId="74008AE5" w14:textId="77777777" w:rsidTr="00325FAE">
        <w:tc>
          <w:tcPr>
            <w:tcW w:w="0" w:type="auto"/>
            <w:vMerge/>
            <w:vAlign w:val="center"/>
          </w:tcPr>
          <w:p w14:paraId="11819B16" w14:textId="77777777" w:rsidR="006729BC" w:rsidRPr="00C670E0" w:rsidRDefault="006729BC" w:rsidP="00325FAE"/>
        </w:tc>
        <w:tc>
          <w:tcPr>
            <w:tcW w:w="1450" w:type="dxa"/>
            <w:vAlign w:val="center"/>
          </w:tcPr>
          <w:p w14:paraId="3427610D" w14:textId="77777777" w:rsidR="006729BC" w:rsidRPr="00C670E0" w:rsidRDefault="006729BC" w:rsidP="00325FAE">
            <w:pPr>
              <w:jc w:val="center"/>
            </w:pPr>
            <w:r w:rsidRPr="00C670E0">
              <w:t>Elective</w:t>
            </w:r>
          </w:p>
        </w:tc>
        <w:tc>
          <w:tcPr>
            <w:tcW w:w="993" w:type="dxa"/>
            <w:vAlign w:val="center"/>
          </w:tcPr>
          <w:p w14:paraId="65C30331" w14:textId="77777777" w:rsidR="006729BC" w:rsidRPr="00C670E0" w:rsidRDefault="006729BC" w:rsidP="00325FAE">
            <w:r w:rsidRPr="00C670E0">
              <w:t>13930</w:t>
            </w:r>
          </w:p>
        </w:tc>
        <w:tc>
          <w:tcPr>
            <w:tcW w:w="3182" w:type="dxa"/>
            <w:vAlign w:val="center"/>
          </w:tcPr>
          <w:p w14:paraId="055E55FB" w14:textId="77777777" w:rsidR="006729BC" w:rsidRPr="00C670E0" w:rsidRDefault="006729BC" w:rsidP="00325FAE">
            <w:r w:rsidRPr="00C670E0">
              <w:rPr>
                <w:rFonts w:cs="Tahoma"/>
                <w:color w:val="000000"/>
                <w:lang w:val="en-US"/>
              </w:rPr>
              <w:t>Monitor and control the receiving and satisfaction of visitors </w:t>
            </w:r>
          </w:p>
        </w:tc>
        <w:tc>
          <w:tcPr>
            <w:tcW w:w="958" w:type="dxa"/>
            <w:vAlign w:val="center"/>
          </w:tcPr>
          <w:p w14:paraId="0F15363C" w14:textId="77777777" w:rsidR="006729BC" w:rsidRPr="00C670E0" w:rsidRDefault="006729BC" w:rsidP="00325FAE">
            <w:pPr>
              <w:jc w:val="center"/>
            </w:pPr>
            <w:r w:rsidRPr="00C670E0">
              <w:t>3</w:t>
            </w:r>
          </w:p>
        </w:tc>
        <w:tc>
          <w:tcPr>
            <w:tcW w:w="858" w:type="dxa"/>
            <w:vAlign w:val="center"/>
          </w:tcPr>
          <w:p w14:paraId="3BCE4A2E" w14:textId="77777777" w:rsidR="006729BC" w:rsidRPr="00C670E0" w:rsidRDefault="006729BC" w:rsidP="00325FAE">
            <w:pPr>
              <w:jc w:val="center"/>
            </w:pPr>
            <w:r w:rsidRPr="00C670E0">
              <w:t>4</w:t>
            </w:r>
          </w:p>
        </w:tc>
      </w:tr>
      <w:tr w:rsidR="006729BC" w:rsidRPr="00C670E0" w14:paraId="76BCE82C" w14:textId="77777777" w:rsidTr="00325FAE">
        <w:tc>
          <w:tcPr>
            <w:tcW w:w="0" w:type="auto"/>
            <w:vMerge/>
            <w:vAlign w:val="center"/>
          </w:tcPr>
          <w:p w14:paraId="53DD5845" w14:textId="77777777" w:rsidR="006729BC" w:rsidRPr="00C670E0" w:rsidRDefault="006729BC" w:rsidP="00325FAE"/>
        </w:tc>
        <w:tc>
          <w:tcPr>
            <w:tcW w:w="1450" w:type="dxa"/>
            <w:vAlign w:val="center"/>
          </w:tcPr>
          <w:p w14:paraId="6D902A40" w14:textId="77777777" w:rsidR="006729BC" w:rsidRPr="00C670E0" w:rsidRDefault="006729BC" w:rsidP="00325FAE">
            <w:pPr>
              <w:jc w:val="center"/>
            </w:pPr>
            <w:r w:rsidRPr="00C670E0">
              <w:t>Core</w:t>
            </w:r>
          </w:p>
        </w:tc>
        <w:tc>
          <w:tcPr>
            <w:tcW w:w="993" w:type="dxa"/>
            <w:vAlign w:val="center"/>
          </w:tcPr>
          <w:p w14:paraId="4EB1DBA0" w14:textId="77777777" w:rsidR="006729BC" w:rsidRPr="00C670E0" w:rsidRDefault="006729BC" w:rsidP="00325FAE">
            <w:r w:rsidRPr="00C670E0">
              <w:t>114959</w:t>
            </w:r>
          </w:p>
        </w:tc>
        <w:tc>
          <w:tcPr>
            <w:tcW w:w="3182" w:type="dxa"/>
            <w:vAlign w:val="center"/>
          </w:tcPr>
          <w:p w14:paraId="18436511" w14:textId="77777777" w:rsidR="006729BC" w:rsidRPr="00C670E0" w:rsidRDefault="006729BC" w:rsidP="00325FAE">
            <w:r w:rsidRPr="00C670E0">
              <w:rPr>
                <w:rFonts w:cs="Tahoma"/>
                <w:color w:val="000000"/>
                <w:lang w:val="en-US"/>
              </w:rPr>
              <w:t>Behave in a professional manner in a business environment </w:t>
            </w:r>
          </w:p>
        </w:tc>
        <w:tc>
          <w:tcPr>
            <w:tcW w:w="958" w:type="dxa"/>
            <w:vAlign w:val="center"/>
          </w:tcPr>
          <w:p w14:paraId="6C88EBC7" w14:textId="77777777" w:rsidR="006729BC" w:rsidRPr="00C670E0" w:rsidRDefault="006729BC" w:rsidP="00325FAE">
            <w:pPr>
              <w:jc w:val="center"/>
            </w:pPr>
            <w:r w:rsidRPr="00C670E0">
              <w:t>2</w:t>
            </w:r>
          </w:p>
        </w:tc>
        <w:tc>
          <w:tcPr>
            <w:tcW w:w="858" w:type="dxa"/>
            <w:vAlign w:val="center"/>
          </w:tcPr>
          <w:p w14:paraId="5BCA30BF" w14:textId="77777777" w:rsidR="006729BC" w:rsidRPr="00C670E0" w:rsidRDefault="006729BC" w:rsidP="00325FAE">
            <w:pPr>
              <w:jc w:val="center"/>
            </w:pPr>
            <w:r w:rsidRPr="00C670E0">
              <w:t>4</w:t>
            </w:r>
          </w:p>
        </w:tc>
      </w:tr>
      <w:tr w:rsidR="006729BC" w:rsidRPr="00C670E0" w14:paraId="32FF388A" w14:textId="77777777" w:rsidTr="00325FAE">
        <w:tc>
          <w:tcPr>
            <w:tcW w:w="0" w:type="auto"/>
            <w:vMerge/>
            <w:vAlign w:val="center"/>
          </w:tcPr>
          <w:p w14:paraId="4823E98D" w14:textId="77777777" w:rsidR="006729BC" w:rsidRPr="00C670E0" w:rsidRDefault="006729BC" w:rsidP="00325FAE"/>
        </w:tc>
        <w:tc>
          <w:tcPr>
            <w:tcW w:w="1450" w:type="dxa"/>
            <w:vAlign w:val="center"/>
          </w:tcPr>
          <w:p w14:paraId="24C3B2F2" w14:textId="77777777" w:rsidR="006729BC" w:rsidRPr="00C670E0" w:rsidRDefault="006729BC" w:rsidP="00325FAE">
            <w:pPr>
              <w:jc w:val="center"/>
            </w:pPr>
            <w:r w:rsidRPr="00C670E0">
              <w:t>Core</w:t>
            </w:r>
          </w:p>
        </w:tc>
        <w:tc>
          <w:tcPr>
            <w:tcW w:w="993" w:type="dxa"/>
            <w:vAlign w:val="center"/>
          </w:tcPr>
          <w:p w14:paraId="02B4B6E6" w14:textId="77777777" w:rsidR="006729BC" w:rsidRPr="00C670E0" w:rsidRDefault="006729BC" w:rsidP="00325FAE">
            <w:r w:rsidRPr="00C670E0">
              <w:t>113924</w:t>
            </w:r>
          </w:p>
        </w:tc>
        <w:tc>
          <w:tcPr>
            <w:tcW w:w="3182" w:type="dxa"/>
            <w:vAlign w:val="center"/>
          </w:tcPr>
          <w:p w14:paraId="69D945E2" w14:textId="77777777" w:rsidR="006729BC" w:rsidRPr="00C670E0" w:rsidRDefault="006729BC" w:rsidP="00325FAE">
            <w:r w:rsidRPr="00C670E0">
              <w:rPr>
                <w:rFonts w:cs="Tahoma"/>
                <w:color w:val="000000"/>
                <w:lang w:val="en-US"/>
              </w:rPr>
              <w:t>Apply basic business ethics in a work environment </w:t>
            </w:r>
          </w:p>
        </w:tc>
        <w:tc>
          <w:tcPr>
            <w:tcW w:w="958" w:type="dxa"/>
            <w:vAlign w:val="center"/>
          </w:tcPr>
          <w:p w14:paraId="4F5ACF03" w14:textId="77777777" w:rsidR="006729BC" w:rsidRPr="00C670E0" w:rsidRDefault="006729BC" w:rsidP="00325FAE">
            <w:pPr>
              <w:jc w:val="center"/>
            </w:pPr>
            <w:r w:rsidRPr="00C670E0">
              <w:t>2</w:t>
            </w:r>
          </w:p>
        </w:tc>
        <w:tc>
          <w:tcPr>
            <w:tcW w:w="858" w:type="dxa"/>
            <w:vAlign w:val="center"/>
          </w:tcPr>
          <w:p w14:paraId="69C483BF" w14:textId="77777777" w:rsidR="006729BC" w:rsidRPr="00C670E0" w:rsidRDefault="006729BC" w:rsidP="00325FAE">
            <w:pPr>
              <w:jc w:val="center"/>
            </w:pPr>
            <w:r w:rsidRPr="00C670E0">
              <w:t>2</w:t>
            </w:r>
          </w:p>
        </w:tc>
      </w:tr>
      <w:tr w:rsidR="006729BC" w:rsidRPr="00C670E0" w14:paraId="64CFD0CB" w14:textId="77777777" w:rsidTr="00325FAE">
        <w:trPr>
          <w:trHeight w:val="413"/>
        </w:trPr>
        <w:tc>
          <w:tcPr>
            <w:tcW w:w="0" w:type="auto"/>
            <w:vMerge/>
            <w:vAlign w:val="center"/>
          </w:tcPr>
          <w:p w14:paraId="0428CD2B" w14:textId="77777777" w:rsidR="006729BC" w:rsidRPr="00C670E0" w:rsidRDefault="006729BC" w:rsidP="00325FAE"/>
        </w:tc>
        <w:tc>
          <w:tcPr>
            <w:tcW w:w="1450" w:type="dxa"/>
            <w:vAlign w:val="center"/>
          </w:tcPr>
          <w:p w14:paraId="2C53A597" w14:textId="77777777" w:rsidR="006729BC" w:rsidRPr="00C670E0" w:rsidRDefault="006729BC" w:rsidP="00325FAE"/>
        </w:tc>
        <w:tc>
          <w:tcPr>
            <w:tcW w:w="993" w:type="dxa"/>
            <w:vAlign w:val="center"/>
          </w:tcPr>
          <w:p w14:paraId="200469D3" w14:textId="77777777" w:rsidR="006729BC" w:rsidRPr="00C670E0" w:rsidRDefault="006729BC" w:rsidP="00325FAE"/>
        </w:tc>
        <w:tc>
          <w:tcPr>
            <w:tcW w:w="3182" w:type="dxa"/>
            <w:vAlign w:val="center"/>
          </w:tcPr>
          <w:p w14:paraId="645C8091" w14:textId="77777777" w:rsidR="006729BC" w:rsidRPr="00C670E0" w:rsidRDefault="006729BC" w:rsidP="00325FAE">
            <w:pPr>
              <w:rPr>
                <w:b/>
              </w:rPr>
            </w:pPr>
            <w:r w:rsidRPr="00C670E0">
              <w:rPr>
                <w:b/>
              </w:rPr>
              <w:t xml:space="preserve">TOTAL CREDIT VALUE </w:t>
            </w:r>
          </w:p>
        </w:tc>
        <w:tc>
          <w:tcPr>
            <w:tcW w:w="958" w:type="dxa"/>
            <w:vAlign w:val="center"/>
          </w:tcPr>
          <w:p w14:paraId="4BBD2E5D" w14:textId="77777777" w:rsidR="006729BC" w:rsidRPr="00C670E0" w:rsidRDefault="006729BC" w:rsidP="00325FAE">
            <w:pPr>
              <w:jc w:val="center"/>
            </w:pPr>
          </w:p>
        </w:tc>
        <w:tc>
          <w:tcPr>
            <w:tcW w:w="858" w:type="dxa"/>
            <w:vAlign w:val="center"/>
          </w:tcPr>
          <w:p w14:paraId="33A89102" w14:textId="77777777" w:rsidR="006729BC" w:rsidRPr="00C670E0" w:rsidRDefault="006729BC" w:rsidP="00325FAE">
            <w:pPr>
              <w:jc w:val="center"/>
              <w:rPr>
                <w:b/>
              </w:rPr>
            </w:pPr>
            <w:r w:rsidRPr="00C670E0">
              <w:rPr>
                <w:b/>
              </w:rPr>
              <w:t>26</w:t>
            </w:r>
          </w:p>
        </w:tc>
      </w:tr>
    </w:tbl>
    <w:p w14:paraId="1389D823" w14:textId="77777777" w:rsidR="006729BC" w:rsidRPr="00C670E0" w:rsidRDefault="006729BC" w:rsidP="006729BC"/>
    <w:p w14:paraId="2A3568C5" w14:textId="77777777" w:rsidR="006729BC" w:rsidRPr="007A4928" w:rsidRDefault="006729BC" w:rsidP="00252EB5">
      <w:pPr>
        <w:pStyle w:val="Heading3"/>
      </w:pPr>
      <w:bookmarkStart w:id="30" w:name="_Toc299806617"/>
      <w:bookmarkStart w:id="31" w:name="_Toc417390019"/>
      <w:r w:rsidRPr="007A4928">
        <w:t>Notional Hours Matrix</w:t>
      </w:r>
      <w:bookmarkEnd w:id="30"/>
      <w:bookmarkEnd w:id="31"/>
    </w:p>
    <w:p w14:paraId="5E010DEE" w14:textId="77777777" w:rsidR="006729BC" w:rsidRPr="00C670E0" w:rsidRDefault="006729BC" w:rsidP="006729BC">
      <w:pPr>
        <w:rPr>
          <w:rFonts w:cs="Tahoma"/>
          <w:i/>
        </w:rPr>
      </w:pPr>
    </w:p>
    <w:p w14:paraId="69803E6C" w14:textId="77777777" w:rsidR="006729BC" w:rsidRPr="00C670E0" w:rsidRDefault="006729BC" w:rsidP="006729BC">
      <w:pPr>
        <w:rPr>
          <w:rFonts w:cs="Tahoma"/>
          <w:i/>
        </w:rPr>
      </w:pPr>
      <w:r w:rsidRPr="00C670E0">
        <w:rPr>
          <w:rFonts w:cs="Tahoma"/>
          <w:i/>
        </w:rPr>
        <w:t xml:space="preserve">The roll out strategy below indicates the relationship between theory, practical, workplace and FSA component: </w:t>
      </w:r>
    </w:p>
    <w:p w14:paraId="77E7A2B4" w14:textId="77777777" w:rsidR="006729BC" w:rsidRPr="00C670E0" w:rsidRDefault="006729BC" w:rsidP="006729BC"/>
    <w:p w14:paraId="0C59BBB2" w14:textId="77777777" w:rsidR="006729BC" w:rsidRPr="00C670E0" w:rsidRDefault="006729BC" w:rsidP="006729BC"/>
    <w:tbl>
      <w:tblPr>
        <w:tblW w:w="0" w:type="auto"/>
        <w:tblBorders>
          <w:top w:val="thinThickLargeGap" w:sz="24" w:space="0" w:color="C00000"/>
          <w:left w:val="thinThickLargeGap" w:sz="24" w:space="0" w:color="C00000"/>
          <w:bottom w:val="thickThinLargeGap" w:sz="24" w:space="0" w:color="C00000"/>
          <w:right w:val="thickThinLargeGap" w:sz="24" w:space="0" w:color="C00000"/>
          <w:insideH w:val="dotted" w:sz="4" w:space="0" w:color="auto"/>
          <w:insideV w:val="dotted" w:sz="4" w:space="0" w:color="auto"/>
        </w:tblBorders>
        <w:tblLook w:val="04A0" w:firstRow="1" w:lastRow="0" w:firstColumn="1" w:lastColumn="0" w:noHBand="0" w:noVBand="1"/>
      </w:tblPr>
      <w:tblGrid>
        <w:gridCol w:w="1079"/>
        <w:gridCol w:w="910"/>
        <w:gridCol w:w="1051"/>
        <w:gridCol w:w="807"/>
        <w:gridCol w:w="902"/>
        <w:gridCol w:w="1065"/>
        <w:gridCol w:w="779"/>
        <w:gridCol w:w="776"/>
        <w:gridCol w:w="773"/>
        <w:gridCol w:w="854"/>
      </w:tblGrid>
      <w:tr w:rsidR="00AD3037" w:rsidRPr="0089167E" w14:paraId="5ACACAD9" w14:textId="77777777" w:rsidTr="00325FAE">
        <w:tc>
          <w:tcPr>
            <w:tcW w:w="1105" w:type="dxa"/>
            <w:vMerge w:val="restart"/>
            <w:tcBorders>
              <w:top w:val="double" w:sz="4" w:space="0" w:color="365F91"/>
              <w:left w:val="double" w:sz="4" w:space="0" w:color="365F91"/>
              <w:bottom w:val="single" w:sz="4" w:space="0" w:color="365F91"/>
              <w:right w:val="single" w:sz="4" w:space="0" w:color="365F91"/>
            </w:tcBorders>
            <w:shd w:val="clear" w:color="auto" w:fill="B8CCE4"/>
          </w:tcPr>
          <w:p w14:paraId="69824925" w14:textId="77777777" w:rsidR="006729BC" w:rsidRPr="0089167E" w:rsidRDefault="006729BC" w:rsidP="0089167E">
            <w:r w:rsidRPr="0089167E">
              <w:t xml:space="preserve">Learning nit </w:t>
            </w:r>
          </w:p>
        </w:tc>
        <w:tc>
          <w:tcPr>
            <w:tcW w:w="927"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463CF419" w14:textId="77777777" w:rsidR="006729BC" w:rsidRPr="0089167E" w:rsidRDefault="006729BC" w:rsidP="0089167E">
            <w:r w:rsidRPr="0089167E">
              <w:t>Credits</w:t>
            </w:r>
          </w:p>
        </w:tc>
        <w:tc>
          <w:tcPr>
            <w:tcW w:w="1068"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2B6D2CE3" w14:textId="77777777" w:rsidR="006729BC" w:rsidRPr="0089167E" w:rsidRDefault="006729BC" w:rsidP="0089167E">
            <w:r w:rsidRPr="0089167E">
              <w:t>Notional Hours</w:t>
            </w:r>
          </w:p>
        </w:tc>
        <w:tc>
          <w:tcPr>
            <w:tcW w:w="851"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165FD716" w14:textId="77777777" w:rsidR="006729BC" w:rsidRPr="0089167E" w:rsidRDefault="006729BC" w:rsidP="0089167E">
            <w:r w:rsidRPr="0089167E">
              <w:t>Days</w:t>
            </w:r>
          </w:p>
        </w:tc>
        <w:tc>
          <w:tcPr>
            <w:tcW w:w="2006" w:type="dxa"/>
            <w:gridSpan w:val="2"/>
            <w:tcBorders>
              <w:top w:val="double" w:sz="4" w:space="0" w:color="365F91"/>
              <w:left w:val="single" w:sz="4" w:space="0" w:color="365F91"/>
              <w:bottom w:val="single" w:sz="4" w:space="0" w:color="365F91"/>
              <w:right w:val="single" w:sz="4" w:space="0" w:color="365F91"/>
            </w:tcBorders>
            <w:shd w:val="clear" w:color="auto" w:fill="B8CCE4"/>
          </w:tcPr>
          <w:p w14:paraId="75CB1991" w14:textId="77777777" w:rsidR="006729BC" w:rsidRPr="0089167E" w:rsidRDefault="006729BC" w:rsidP="0089167E">
            <w:r w:rsidRPr="0089167E">
              <w:t>Contact Session</w:t>
            </w:r>
          </w:p>
          <w:p w14:paraId="0BA0C0D2" w14:textId="77777777" w:rsidR="006729BC" w:rsidRPr="0089167E" w:rsidRDefault="006729BC" w:rsidP="0089167E">
            <w:r w:rsidRPr="0089167E">
              <w:t>30%</w:t>
            </w:r>
          </w:p>
        </w:tc>
        <w:tc>
          <w:tcPr>
            <w:tcW w:w="1629" w:type="dxa"/>
            <w:gridSpan w:val="2"/>
            <w:tcBorders>
              <w:top w:val="double" w:sz="4" w:space="0" w:color="365F91"/>
              <w:left w:val="single" w:sz="4" w:space="0" w:color="365F91"/>
              <w:bottom w:val="single" w:sz="4" w:space="0" w:color="365F91"/>
              <w:right w:val="single" w:sz="4" w:space="0" w:color="365F91"/>
            </w:tcBorders>
            <w:shd w:val="clear" w:color="auto" w:fill="B8CCE4"/>
          </w:tcPr>
          <w:p w14:paraId="3111F68E" w14:textId="77777777" w:rsidR="006729BC" w:rsidRPr="0089167E" w:rsidRDefault="006729BC" w:rsidP="0089167E">
            <w:r w:rsidRPr="0089167E">
              <w:t xml:space="preserve">Experiential Learning </w:t>
            </w:r>
          </w:p>
          <w:p w14:paraId="192C7D41" w14:textId="77777777" w:rsidR="006729BC" w:rsidRPr="0089167E" w:rsidRDefault="006729BC" w:rsidP="0089167E">
            <w:r w:rsidRPr="0089167E">
              <w:t>70%</w:t>
            </w:r>
          </w:p>
        </w:tc>
        <w:tc>
          <w:tcPr>
            <w:tcW w:w="787" w:type="dxa"/>
            <w:vMerge w:val="restart"/>
            <w:tcBorders>
              <w:top w:val="double" w:sz="4" w:space="0" w:color="365F91"/>
              <w:left w:val="single" w:sz="4" w:space="0" w:color="365F91"/>
              <w:bottom w:val="single" w:sz="4" w:space="0" w:color="365F91"/>
              <w:right w:val="single" w:sz="4" w:space="0" w:color="365F91"/>
            </w:tcBorders>
            <w:shd w:val="clear" w:color="auto" w:fill="B8CCE4"/>
          </w:tcPr>
          <w:p w14:paraId="5ACDEE05" w14:textId="77777777" w:rsidR="006729BC" w:rsidRPr="0089167E" w:rsidRDefault="006729BC" w:rsidP="0089167E">
            <w:r w:rsidRPr="0089167E">
              <w:t>FSA</w:t>
            </w:r>
          </w:p>
        </w:tc>
        <w:tc>
          <w:tcPr>
            <w:tcW w:w="869" w:type="dxa"/>
            <w:vMerge w:val="restart"/>
            <w:tcBorders>
              <w:top w:val="double" w:sz="4" w:space="0" w:color="365F91"/>
              <w:left w:val="single" w:sz="4" w:space="0" w:color="365F91"/>
              <w:bottom w:val="single" w:sz="4" w:space="0" w:color="365F91"/>
              <w:right w:val="double" w:sz="4" w:space="0" w:color="365F91"/>
            </w:tcBorders>
            <w:shd w:val="clear" w:color="auto" w:fill="B8CCE4"/>
          </w:tcPr>
          <w:p w14:paraId="293113A1" w14:textId="77777777" w:rsidR="006729BC" w:rsidRPr="0089167E" w:rsidRDefault="006729BC" w:rsidP="0089167E">
            <w:r w:rsidRPr="0089167E">
              <w:t>TOTAL</w:t>
            </w:r>
          </w:p>
        </w:tc>
      </w:tr>
      <w:tr w:rsidR="00AD3037" w:rsidRPr="0089167E" w14:paraId="7A11C78E" w14:textId="77777777" w:rsidTr="00325FAE">
        <w:tc>
          <w:tcPr>
            <w:tcW w:w="1105" w:type="dxa"/>
            <w:vMerge/>
            <w:tcBorders>
              <w:top w:val="single" w:sz="4" w:space="0" w:color="365F91"/>
              <w:left w:val="double" w:sz="4" w:space="0" w:color="365F91"/>
              <w:bottom w:val="single" w:sz="4" w:space="0" w:color="365F91"/>
              <w:right w:val="single" w:sz="4" w:space="0" w:color="365F91"/>
            </w:tcBorders>
          </w:tcPr>
          <w:p w14:paraId="30D4CBFD" w14:textId="77777777" w:rsidR="006729BC" w:rsidRPr="0089167E" w:rsidRDefault="006729BC" w:rsidP="0089167E"/>
        </w:tc>
        <w:tc>
          <w:tcPr>
            <w:tcW w:w="927" w:type="dxa"/>
            <w:vMerge/>
            <w:tcBorders>
              <w:top w:val="single" w:sz="4" w:space="0" w:color="365F91"/>
              <w:left w:val="single" w:sz="4" w:space="0" w:color="365F91"/>
              <w:bottom w:val="single" w:sz="4" w:space="0" w:color="365F91"/>
              <w:right w:val="single" w:sz="4" w:space="0" w:color="365F91"/>
            </w:tcBorders>
          </w:tcPr>
          <w:p w14:paraId="6EA264A0" w14:textId="77777777" w:rsidR="006729BC" w:rsidRPr="0089167E" w:rsidRDefault="006729BC" w:rsidP="0089167E"/>
        </w:tc>
        <w:tc>
          <w:tcPr>
            <w:tcW w:w="1068" w:type="dxa"/>
            <w:vMerge/>
            <w:tcBorders>
              <w:top w:val="single" w:sz="4" w:space="0" w:color="365F91"/>
              <w:left w:val="single" w:sz="4" w:space="0" w:color="365F91"/>
              <w:bottom w:val="single" w:sz="4" w:space="0" w:color="365F91"/>
              <w:right w:val="single" w:sz="4" w:space="0" w:color="365F91"/>
            </w:tcBorders>
          </w:tcPr>
          <w:p w14:paraId="66FB4569" w14:textId="77777777" w:rsidR="006729BC" w:rsidRPr="0089167E" w:rsidRDefault="006729BC" w:rsidP="0089167E"/>
        </w:tc>
        <w:tc>
          <w:tcPr>
            <w:tcW w:w="851" w:type="dxa"/>
            <w:vMerge/>
            <w:tcBorders>
              <w:top w:val="single" w:sz="4" w:space="0" w:color="365F91"/>
              <w:left w:val="single" w:sz="4" w:space="0" w:color="365F91"/>
              <w:bottom w:val="single" w:sz="4" w:space="0" w:color="365F91"/>
              <w:right w:val="single" w:sz="4" w:space="0" w:color="365F91"/>
            </w:tcBorders>
          </w:tcPr>
          <w:p w14:paraId="50A2AD94" w14:textId="77777777" w:rsidR="006729BC" w:rsidRPr="0089167E" w:rsidRDefault="006729BC" w:rsidP="0089167E"/>
        </w:tc>
        <w:tc>
          <w:tcPr>
            <w:tcW w:w="918" w:type="dxa"/>
            <w:tcBorders>
              <w:top w:val="single" w:sz="4" w:space="0" w:color="365F91"/>
              <w:left w:val="single" w:sz="4" w:space="0" w:color="365F91"/>
              <w:bottom w:val="single" w:sz="4" w:space="0" w:color="365F91"/>
              <w:right w:val="single" w:sz="4" w:space="0" w:color="365F91"/>
            </w:tcBorders>
            <w:shd w:val="clear" w:color="auto" w:fill="B8CCE4"/>
          </w:tcPr>
          <w:p w14:paraId="0BE9D7D7" w14:textId="77777777" w:rsidR="006729BC" w:rsidRPr="0089167E" w:rsidRDefault="006729BC" w:rsidP="0089167E">
            <w:r w:rsidRPr="0089167E">
              <w:t>Theory</w:t>
            </w:r>
          </w:p>
          <w:p w14:paraId="250A1B1D" w14:textId="77777777" w:rsidR="006729BC" w:rsidRPr="0089167E" w:rsidRDefault="006729BC" w:rsidP="0089167E"/>
        </w:tc>
        <w:tc>
          <w:tcPr>
            <w:tcW w:w="1088" w:type="dxa"/>
            <w:tcBorders>
              <w:top w:val="single" w:sz="4" w:space="0" w:color="365F91"/>
              <w:left w:val="single" w:sz="4" w:space="0" w:color="365F91"/>
              <w:bottom w:val="single" w:sz="4" w:space="0" w:color="365F91"/>
              <w:right w:val="single" w:sz="4" w:space="0" w:color="365F91"/>
            </w:tcBorders>
            <w:shd w:val="clear" w:color="auto" w:fill="B8CCE4"/>
          </w:tcPr>
          <w:p w14:paraId="0FBEF05E" w14:textId="77777777" w:rsidR="006729BC" w:rsidRPr="0089167E" w:rsidRDefault="006729BC" w:rsidP="0089167E">
            <w:r w:rsidRPr="0089167E">
              <w:t>Practical</w:t>
            </w:r>
          </w:p>
          <w:p w14:paraId="2B180EE8" w14:textId="77777777" w:rsidR="006729BC" w:rsidRPr="0089167E" w:rsidRDefault="006729BC" w:rsidP="0089167E"/>
        </w:tc>
        <w:tc>
          <w:tcPr>
            <w:tcW w:w="816" w:type="dxa"/>
            <w:tcBorders>
              <w:top w:val="single" w:sz="4" w:space="0" w:color="365F91"/>
              <w:left w:val="single" w:sz="4" w:space="0" w:color="365F91"/>
              <w:bottom w:val="single" w:sz="4" w:space="0" w:color="365F91"/>
              <w:right w:val="single" w:sz="4" w:space="0" w:color="365F91"/>
            </w:tcBorders>
            <w:shd w:val="clear" w:color="auto" w:fill="B8CCE4"/>
          </w:tcPr>
          <w:p w14:paraId="55009C11" w14:textId="77777777" w:rsidR="006729BC" w:rsidRPr="0089167E" w:rsidRDefault="006729BC" w:rsidP="0089167E">
            <w:r w:rsidRPr="0089167E">
              <w:t>WPE</w:t>
            </w:r>
          </w:p>
        </w:tc>
        <w:tc>
          <w:tcPr>
            <w:tcW w:w="813" w:type="dxa"/>
            <w:tcBorders>
              <w:top w:val="single" w:sz="4" w:space="0" w:color="365F91"/>
              <w:left w:val="single" w:sz="4" w:space="0" w:color="365F91"/>
              <w:bottom w:val="single" w:sz="4" w:space="0" w:color="365F91"/>
              <w:right w:val="single" w:sz="4" w:space="0" w:color="365F91"/>
            </w:tcBorders>
            <w:shd w:val="clear" w:color="auto" w:fill="B8CCE4"/>
          </w:tcPr>
          <w:p w14:paraId="13702473" w14:textId="77777777" w:rsidR="006729BC" w:rsidRPr="0089167E" w:rsidRDefault="006729BC" w:rsidP="0089167E">
            <w:r w:rsidRPr="0089167E">
              <w:t>Ass Prep</w:t>
            </w:r>
          </w:p>
        </w:tc>
        <w:tc>
          <w:tcPr>
            <w:tcW w:w="787" w:type="dxa"/>
            <w:vMerge/>
            <w:tcBorders>
              <w:top w:val="single" w:sz="4" w:space="0" w:color="365F91"/>
              <w:left w:val="single" w:sz="4" w:space="0" w:color="365F91"/>
              <w:bottom w:val="single" w:sz="4" w:space="0" w:color="365F91"/>
              <w:right w:val="single" w:sz="4" w:space="0" w:color="365F91"/>
            </w:tcBorders>
          </w:tcPr>
          <w:p w14:paraId="5033154F" w14:textId="77777777" w:rsidR="006729BC" w:rsidRPr="0089167E" w:rsidRDefault="006729BC" w:rsidP="0089167E"/>
        </w:tc>
        <w:tc>
          <w:tcPr>
            <w:tcW w:w="869" w:type="dxa"/>
            <w:vMerge/>
            <w:tcBorders>
              <w:top w:val="single" w:sz="4" w:space="0" w:color="365F91"/>
              <w:left w:val="single" w:sz="4" w:space="0" w:color="365F91"/>
              <w:bottom w:val="single" w:sz="4" w:space="0" w:color="365F91"/>
              <w:right w:val="double" w:sz="4" w:space="0" w:color="365F91"/>
            </w:tcBorders>
          </w:tcPr>
          <w:p w14:paraId="52C5671E" w14:textId="77777777" w:rsidR="006729BC" w:rsidRPr="0089167E" w:rsidRDefault="006729BC" w:rsidP="0089167E"/>
        </w:tc>
      </w:tr>
      <w:tr w:rsidR="00AD3037" w:rsidRPr="0089167E" w14:paraId="5FD8B459" w14:textId="77777777" w:rsidTr="00325FAE">
        <w:tc>
          <w:tcPr>
            <w:tcW w:w="1105" w:type="dxa"/>
            <w:tcBorders>
              <w:top w:val="single" w:sz="4" w:space="0" w:color="365F91"/>
              <w:left w:val="double" w:sz="4" w:space="0" w:color="365F91"/>
              <w:bottom w:val="single" w:sz="4" w:space="0" w:color="365F91"/>
              <w:right w:val="single" w:sz="4" w:space="0" w:color="365F91"/>
            </w:tcBorders>
          </w:tcPr>
          <w:p w14:paraId="172194BD" w14:textId="77777777" w:rsidR="006729BC" w:rsidRPr="0089167E" w:rsidRDefault="006729BC" w:rsidP="0089167E">
            <w:r w:rsidRPr="0089167E">
              <w:t>119668</w:t>
            </w:r>
          </w:p>
        </w:tc>
        <w:tc>
          <w:tcPr>
            <w:tcW w:w="927" w:type="dxa"/>
            <w:tcBorders>
              <w:top w:val="single" w:sz="4" w:space="0" w:color="365F91"/>
              <w:left w:val="single" w:sz="4" w:space="0" w:color="365F91"/>
              <w:bottom w:val="single" w:sz="4" w:space="0" w:color="365F91"/>
              <w:right w:val="single" w:sz="4" w:space="0" w:color="365F91"/>
            </w:tcBorders>
          </w:tcPr>
          <w:p w14:paraId="7E53DDC3" w14:textId="77777777" w:rsidR="006729BC" w:rsidRPr="0089167E" w:rsidRDefault="006729BC" w:rsidP="0089167E">
            <w:r w:rsidRPr="0089167E">
              <w:t>8</w:t>
            </w:r>
          </w:p>
        </w:tc>
        <w:tc>
          <w:tcPr>
            <w:tcW w:w="1068" w:type="dxa"/>
            <w:tcBorders>
              <w:top w:val="single" w:sz="4" w:space="0" w:color="365F91"/>
              <w:left w:val="single" w:sz="4" w:space="0" w:color="365F91"/>
              <w:bottom w:val="single" w:sz="4" w:space="0" w:color="365F91"/>
              <w:right w:val="single" w:sz="4" w:space="0" w:color="365F91"/>
            </w:tcBorders>
          </w:tcPr>
          <w:p w14:paraId="726F9080" w14:textId="77777777" w:rsidR="006729BC" w:rsidRPr="0089167E" w:rsidRDefault="006729BC" w:rsidP="0089167E">
            <w:r w:rsidRPr="0089167E">
              <w:t>80</w:t>
            </w:r>
          </w:p>
        </w:tc>
        <w:tc>
          <w:tcPr>
            <w:tcW w:w="851" w:type="dxa"/>
            <w:tcBorders>
              <w:top w:val="single" w:sz="4" w:space="0" w:color="365F91"/>
              <w:left w:val="single" w:sz="4" w:space="0" w:color="365F91"/>
              <w:bottom w:val="single" w:sz="4" w:space="0" w:color="365F91"/>
              <w:right w:val="single" w:sz="4" w:space="0" w:color="365F91"/>
            </w:tcBorders>
          </w:tcPr>
          <w:p w14:paraId="3D0778B5" w14:textId="77777777" w:rsidR="006729BC" w:rsidRPr="0089167E" w:rsidRDefault="00E407D6" w:rsidP="0089167E">
            <w:r w:rsidRPr="0089167E">
              <w:t>10</w:t>
            </w:r>
          </w:p>
        </w:tc>
        <w:tc>
          <w:tcPr>
            <w:tcW w:w="918" w:type="dxa"/>
            <w:tcBorders>
              <w:top w:val="single" w:sz="4" w:space="0" w:color="365F91"/>
              <w:left w:val="single" w:sz="4" w:space="0" w:color="365F91"/>
              <w:bottom w:val="single" w:sz="4" w:space="0" w:color="365F91"/>
              <w:right w:val="single" w:sz="4" w:space="0" w:color="365F91"/>
            </w:tcBorders>
          </w:tcPr>
          <w:p w14:paraId="62AE9B7B" w14:textId="77777777" w:rsidR="006729BC" w:rsidRPr="0089167E" w:rsidRDefault="00E407D6" w:rsidP="0089167E">
            <w:r w:rsidRPr="0089167E">
              <w:t>2.7</w:t>
            </w:r>
          </w:p>
        </w:tc>
        <w:tc>
          <w:tcPr>
            <w:tcW w:w="1088" w:type="dxa"/>
            <w:tcBorders>
              <w:top w:val="single" w:sz="4" w:space="0" w:color="365F91"/>
              <w:left w:val="single" w:sz="4" w:space="0" w:color="365F91"/>
              <w:bottom w:val="single" w:sz="4" w:space="0" w:color="365F91"/>
              <w:right w:val="single" w:sz="4" w:space="0" w:color="365F91"/>
            </w:tcBorders>
          </w:tcPr>
          <w:p w14:paraId="5F8FB4D1" w14:textId="77777777" w:rsidR="006729BC" w:rsidRPr="0089167E" w:rsidRDefault="00E407D6" w:rsidP="0089167E">
            <w:r w:rsidRPr="0089167E">
              <w:t>0.3</w:t>
            </w:r>
          </w:p>
        </w:tc>
        <w:tc>
          <w:tcPr>
            <w:tcW w:w="816" w:type="dxa"/>
            <w:tcBorders>
              <w:top w:val="single" w:sz="4" w:space="0" w:color="365F91"/>
              <w:left w:val="single" w:sz="4" w:space="0" w:color="365F91"/>
              <w:bottom w:val="single" w:sz="4" w:space="0" w:color="365F91"/>
              <w:right w:val="single" w:sz="4" w:space="0" w:color="365F91"/>
            </w:tcBorders>
          </w:tcPr>
          <w:p w14:paraId="2718AEC9" w14:textId="77777777" w:rsidR="006729BC" w:rsidRPr="0089167E" w:rsidRDefault="00E407D6" w:rsidP="0089167E">
            <w:r w:rsidRPr="0089167E">
              <w:t>6.3</w:t>
            </w:r>
          </w:p>
        </w:tc>
        <w:tc>
          <w:tcPr>
            <w:tcW w:w="813" w:type="dxa"/>
            <w:tcBorders>
              <w:top w:val="single" w:sz="4" w:space="0" w:color="365F91"/>
              <w:left w:val="single" w:sz="4" w:space="0" w:color="365F91"/>
              <w:bottom w:val="single" w:sz="4" w:space="0" w:color="365F91"/>
              <w:right w:val="single" w:sz="4" w:space="0" w:color="365F91"/>
            </w:tcBorders>
          </w:tcPr>
          <w:p w14:paraId="78F62E55" w14:textId="77777777" w:rsidR="006729BC" w:rsidRPr="0089167E" w:rsidRDefault="00E407D6" w:rsidP="0089167E">
            <w:r w:rsidRPr="0089167E">
              <w:t>0.5</w:t>
            </w:r>
          </w:p>
        </w:tc>
        <w:tc>
          <w:tcPr>
            <w:tcW w:w="787" w:type="dxa"/>
            <w:tcBorders>
              <w:top w:val="single" w:sz="4" w:space="0" w:color="365F91"/>
              <w:left w:val="single" w:sz="4" w:space="0" w:color="365F91"/>
              <w:bottom w:val="single" w:sz="4" w:space="0" w:color="365F91"/>
              <w:right w:val="single" w:sz="4" w:space="0" w:color="365F91"/>
            </w:tcBorders>
          </w:tcPr>
          <w:p w14:paraId="175C6080" w14:textId="77777777" w:rsidR="006729BC" w:rsidRPr="0089167E" w:rsidRDefault="00E407D6" w:rsidP="0089167E">
            <w:r w:rsidRPr="0089167E">
              <w:t>0.2</w:t>
            </w:r>
          </w:p>
        </w:tc>
        <w:tc>
          <w:tcPr>
            <w:tcW w:w="869" w:type="dxa"/>
            <w:tcBorders>
              <w:top w:val="single" w:sz="4" w:space="0" w:color="365F91"/>
              <w:left w:val="single" w:sz="4" w:space="0" w:color="365F91"/>
              <w:bottom w:val="single" w:sz="4" w:space="0" w:color="365F91"/>
              <w:right w:val="double" w:sz="4" w:space="0" w:color="365F91"/>
            </w:tcBorders>
          </w:tcPr>
          <w:p w14:paraId="4DEEDE73" w14:textId="77777777" w:rsidR="006729BC" w:rsidRPr="0089167E" w:rsidRDefault="00E407D6" w:rsidP="0089167E">
            <w:r w:rsidRPr="0089167E">
              <w:t>10</w:t>
            </w:r>
          </w:p>
        </w:tc>
      </w:tr>
      <w:tr w:rsidR="00AD3037" w:rsidRPr="0089167E" w14:paraId="1BE8BB6A" w14:textId="77777777" w:rsidTr="00325FAE">
        <w:tc>
          <w:tcPr>
            <w:tcW w:w="1105" w:type="dxa"/>
            <w:tcBorders>
              <w:top w:val="single" w:sz="4" w:space="0" w:color="365F91"/>
              <w:left w:val="double" w:sz="4" w:space="0" w:color="365F91"/>
              <w:bottom w:val="single" w:sz="4" w:space="0" w:color="365F91"/>
              <w:right w:val="single" w:sz="4" w:space="0" w:color="365F91"/>
            </w:tcBorders>
          </w:tcPr>
          <w:p w14:paraId="178B9A9E" w14:textId="77777777" w:rsidR="006729BC" w:rsidRPr="0089167E" w:rsidRDefault="006729BC" w:rsidP="0089167E">
            <w:r w:rsidRPr="0089167E">
              <w:t>13929</w:t>
            </w:r>
          </w:p>
        </w:tc>
        <w:tc>
          <w:tcPr>
            <w:tcW w:w="927" w:type="dxa"/>
            <w:tcBorders>
              <w:top w:val="single" w:sz="4" w:space="0" w:color="365F91"/>
              <w:left w:val="single" w:sz="4" w:space="0" w:color="365F91"/>
              <w:bottom w:val="single" w:sz="4" w:space="0" w:color="365F91"/>
              <w:right w:val="single" w:sz="4" w:space="0" w:color="365F91"/>
            </w:tcBorders>
          </w:tcPr>
          <w:p w14:paraId="61B76288" w14:textId="77777777" w:rsidR="006729BC" w:rsidRPr="0089167E" w:rsidRDefault="006729BC" w:rsidP="0089167E">
            <w:r w:rsidRPr="0089167E">
              <w:t>3</w:t>
            </w:r>
          </w:p>
        </w:tc>
        <w:tc>
          <w:tcPr>
            <w:tcW w:w="1068" w:type="dxa"/>
            <w:tcBorders>
              <w:top w:val="single" w:sz="4" w:space="0" w:color="365F91"/>
              <w:left w:val="single" w:sz="4" w:space="0" w:color="365F91"/>
              <w:bottom w:val="single" w:sz="4" w:space="0" w:color="365F91"/>
              <w:right w:val="single" w:sz="4" w:space="0" w:color="365F91"/>
            </w:tcBorders>
          </w:tcPr>
          <w:p w14:paraId="534BF204" w14:textId="77777777" w:rsidR="006729BC" w:rsidRPr="0089167E" w:rsidRDefault="006729BC" w:rsidP="0089167E">
            <w:r w:rsidRPr="0089167E">
              <w:t>30</w:t>
            </w:r>
          </w:p>
        </w:tc>
        <w:tc>
          <w:tcPr>
            <w:tcW w:w="851" w:type="dxa"/>
            <w:tcBorders>
              <w:top w:val="single" w:sz="4" w:space="0" w:color="365F91"/>
              <w:left w:val="single" w:sz="4" w:space="0" w:color="365F91"/>
              <w:bottom w:val="single" w:sz="4" w:space="0" w:color="365F91"/>
              <w:right w:val="single" w:sz="4" w:space="0" w:color="365F91"/>
            </w:tcBorders>
          </w:tcPr>
          <w:p w14:paraId="239071E6" w14:textId="77777777" w:rsidR="006729BC" w:rsidRPr="0089167E" w:rsidRDefault="00BF359B" w:rsidP="0089167E">
            <w:r w:rsidRPr="0089167E">
              <w:t>3.75</w:t>
            </w:r>
          </w:p>
        </w:tc>
        <w:tc>
          <w:tcPr>
            <w:tcW w:w="918" w:type="dxa"/>
            <w:tcBorders>
              <w:top w:val="single" w:sz="4" w:space="0" w:color="365F91"/>
              <w:left w:val="single" w:sz="4" w:space="0" w:color="365F91"/>
              <w:bottom w:val="single" w:sz="4" w:space="0" w:color="365F91"/>
              <w:right w:val="single" w:sz="4" w:space="0" w:color="365F91"/>
            </w:tcBorders>
          </w:tcPr>
          <w:p w14:paraId="776E545A" w14:textId="77777777" w:rsidR="006729BC" w:rsidRPr="0089167E" w:rsidRDefault="00BF359B" w:rsidP="0089167E">
            <w:r w:rsidRPr="0089167E">
              <w:t>1</w:t>
            </w:r>
          </w:p>
        </w:tc>
        <w:tc>
          <w:tcPr>
            <w:tcW w:w="1088" w:type="dxa"/>
            <w:tcBorders>
              <w:top w:val="single" w:sz="4" w:space="0" w:color="365F91"/>
              <w:left w:val="single" w:sz="4" w:space="0" w:color="365F91"/>
              <w:bottom w:val="single" w:sz="4" w:space="0" w:color="365F91"/>
              <w:right w:val="single" w:sz="4" w:space="0" w:color="365F91"/>
            </w:tcBorders>
          </w:tcPr>
          <w:p w14:paraId="5EA6EBB1" w14:textId="77777777" w:rsidR="006729BC" w:rsidRPr="0089167E" w:rsidRDefault="00BF359B" w:rsidP="0089167E">
            <w:r w:rsidRPr="0089167E">
              <w:t>0.125</w:t>
            </w:r>
          </w:p>
        </w:tc>
        <w:tc>
          <w:tcPr>
            <w:tcW w:w="816" w:type="dxa"/>
            <w:tcBorders>
              <w:top w:val="single" w:sz="4" w:space="0" w:color="365F91"/>
              <w:left w:val="single" w:sz="4" w:space="0" w:color="365F91"/>
              <w:bottom w:val="single" w:sz="4" w:space="0" w:color="365F91"/>
              <w:right w:val="single" w:sz="4" w:space="0" w:color="365F91"/>
            </w:tcBorders>
          </w:tcPr>
          <w:p w14:paraId="44ACCDD3" w14:textId="77777777" w:rsidR="006729BC" w:rsidRPr="0089167E" w:rsidRDefault="00BF359B" w:rsidP="0089167E">
            <w:r w:rsidRPr="0089167E">
              <w:t>2</w:t>
            </w:r>
          </w:p>
        </w:tc>
        <w:tc>
          <w:tcPr>
            <w:tcW w:w="813" w:type="dxa"/>
            <w:tcBorders>
              <w:top w:val="single" w:sz="4" w:space="0" w:color="365F91"/>
              <w:left w:val="single" w:sz="4" w:space="0" w:color="365F91"/>
              <w:bottom w:val="single" w:sz="4" w:space="0" w:color="365F91"/>
              <w:right w:val="single" w:sz="4" w:space="0" w:color="365F91"/>
            </w:tcBorders>
          </w:tcPr>
          <w:p w14:paraId="34610067" w14:textId="77777777" w:rsidR="006729BC" w:rsidRPr="0089167E" w:rsidRDefault="00BF359B" w:rsidP="0089167E">
            <w:r w:rsidRPr="0089167E">
              <w:t>0.5</w:t>
            </w:r>
          </w:p>
        </w:tc>
        <w:tc>
          <w:tcPr>
            <w:tcW w:w="787" w:type="dxa"/>
            <w:tcBorders>
              <w:top w:val="single" w:sz="4" w:space="0" w:color="365F91"/>
              <w:left w:val="single" w:sz="4" w:space="0" w:color="365F91"/>
              <w:bottom w:val="single" w:sz="4" w:space="0" w:color="365F91"/>
              <w:right w:val="single" w:sz="4" w:space="0" w:color="365F91"/>
            </w:tcBorders>
          </w:tcPr>
          <w:p w14:paraId="085946B7" w14:textId="77777777" w:rsidR="006729BC" w:rsidRPr="0089167E" w:rsidRDefault="00BF359B" w:rsidP="0089167E">
            <w:r w:rsidRPr="0089167E">
              <w:t>0.125</w:t>
            </w:r>
          </w:p>
        </w:tc>
        <w:tc>
          <w:tcPr>
            <w:tcW w:w="869" w:type="dxa"/>
            <w:tcBorders>
              <w:top w:val="single" w:sz="4" w:space="0" w:color="365F91"/>
              <w:left w:val="single" w:sz="4" w:space="0" w:color="365F91"/>
              <w:bottom w:val="single" w:sz="4" w:space="0" w:color="365F91"/>
              <w:right w:val="double" w:sz="4" w:space="0" w:color="365F91"/>
            </w:tcBorders>
          </w:tcPr>
          <w:p w14:paraId="63FA7F0B" w14:textId="77777777" w:rsidR="006729BC" w:rsidRPr="0089167E" w:rsidRDefault="00BF359B" w:rsidP="0089167E">
            <w:r w:rsidRPr="0089167E">
              <w:t>3.75</w:t>
            </w:r>
          </w:p>
        </w:tc>
      </w:tr>
      <w:tr w:rsidR="00AD3037" w:rsidRPr="0089167E" w14:paraId="3AB12559" w14:textId="77777777" w:rsidTr="00325FAE">
        <w:tc>
          <w:tcPr>
            <w:tcW w:w="1105" w:type="dxa"/>
            <w:tcBorders>
              <w:top w:val="single" w:sz="4" w:space="0" w:color="365F91"/>
              <w:left w:val="double" w:sz="4" w:space="0" w:color="365F91"/>
              <w:bottom w:val="single" w:sz="4" w:space="0" w:color="365F91"/>
              <w:right w:val="single" w:sz="4" w:space="0" w:color="365F91"/>
            </w:tcBorders>
          </w:tcPr>
          <w:p w14:paraId="4A6A92FF" w14:textId="77777777" w:rsidR="006729BC" w:rsidRPr="0089167E" w:rsidRDefault="006729BC" w:rsidP="0089167E">
            <w:r w:rsidRPr="0089167E">
              <w:t>13932</w:t>
            </w:r>
          </w:p>
        </w:tc>
        <w:tc>
          <w:tcPr>
            <w:tcW w:w="927" w:type="dxa"/>
            <w:tcBorders>
              <w:top w:val="single" w:sz="4" w:space="0" w:color="365F91"/>
              <w:left w:val="single" w:sz="4" w:space="0" w:color="365F91"/>
              <w:bottom w:val="single" w:sz="4" w:space="0" w:color="365F91"/>
              <w:right w:val="single" w:sz="4" w:space="0" w:color="365F91"/>
            </w:tcBorders>
          </w:tcPr>
          <w:p w14:paraId="75961108" w14:textId="77777777" w:rsidR="006729BC" w:rsidRPr="0089167E" w:rsidRDefault="006729BC" w:rsidP="0089167E">
            <w:r w:rsidRPr="0089167E">
              <w:t>5</w:t>
            </w:r>
          </w:p>
        </w:tc>
        <w:tc>
          <w:tcPr>
            <w:tcW w:w="1068" w:type="dxa"/>
            <w:tcBorders>
              <w:top w:val="single" w:sz="4" w:space="0" w:color="365F91"/>
              <w:left w:val="single" w:sz="4" w:space="0" w:color="365F91"/>
              <w:bottom w:val="single" w:sz="4" w:space="0" w:color="365F91"/>
              <w:right w:val="single" w:sz="4" w:space="0" w:color="365F91"/>
            </w:tcBorders>
          </w:tcPr>
          <w:p w14:paraId="19185C4A" w14:textId="77777777" w:rsidR="006729BC" w:rsidRPr="0089167E" w:rsidRDefault="006729BC" w:rsidP="0089167E">
            <w:r w:rsidRPr="0089167E">
              <w:t>50</w:t>
            </w:r>
          </w:p>
        </w:tc>
        <w:tc>
          <w:tcPr>
            <w:tcW w:w="851" w:type="dxa"/>
            <w:tcBorders>
              <w:top w:val="single" w:sz="4" w:space="0" w:color="365F91"/>
              <w:left w:val="single" w:sz="4" w:space="0" w:color="365F91"/>
              <w:bottom w:val="single" w:sz="4" w:space="0" w:color="365F91"/>
              <w:right w:val="single" w:sz="4" w:space="0" w:color="365F91"/>
            </w:tcBorders>
          </w:tcPr>
          <w:p w14:paraId="56994A70" w14:textId="77777777" w:rsidR="006729BC" w:rsidRPr="0089167E" w:rsidRDefault="00AD3037" w:rsidP="0089167E">
            <w:r w:rsidRPr="0089167E">
              <w:t>6.25</w:t>
            </w:r>
          </w:p>
        </w:tc>
        <w:tc>
          <w:tcPr>
            <w:tcW w:w="918" w:type="dxa"/>
            <w:tcBorders>
              <w:top w:val="single" w:sz="4" w:space="0" w:color="365F91"/>
              <w:left w:val="single" w:sz="4" w:space="0" w:color="365F91"/>
              <w:bottom w:val="single" w:sz="4" w:space="0" w:color="365F91"/>
              <w:right w:val="single" w:sz="4" w:space="0" w:color="365F91"/>
            </w:tcBorders>
          </w:tcPr>
          <w:p w14:paraId="51C9966F" w14:textId="77777777" w:rsidR="006729BC" w:rsidRPr="0089167E" w:rsidRDefault="00AD3037" w:rsidP="0089167E">
            <w:r w:rsidRPr="0089167E">
              <w:t>1.5</w:t>
            </w:r>
          </w:p>
        </w:tc>
        <w:tc>
          <w:tcPr>
            <w:tcW w:w="1088" w:type="dxa"/>
            <w:tcBorders>
              <w:top w:val="single" w:sz="4" w:space="0" w:color="365F91"/>
              <w:left w:val="single" w:sz="4" w:space="0" w:color="365F91"/>
              <w:bottom w:val="single" w:sz="4" w:space="0" w:color="365F91"/>
              <w:right w:val="single" w:sz="4" w:space="0" w:color="365F91"/>
            </w:tcBorders>
          </w:tcPr>
          <w:p w14:paraId="3D9D01CE" w14:textId="77777777" w:rsidR="006729BC" w:rsidRPr="0089167E" w:rsidRDefault="00AD3037" w:rsidP="0089167E">
            <w:r w:rsidRPr="0089167E">
              <w:t>0.375</w:t>
            </w:r>
          </w:p>
        </w:tc>
        <w:tc>
          <w:tcPr>
            <w:tcW w:w="816" w:type="dxa"/>
            <w:tcBorders>
              <w:top w:val="single" w:sz="4" w:space="0" w:color="365F91"/>
              <w:left w:val="single" w:sz="4" w:space="0" w:color="365F91"/>
              <w:bottom w:val="single" w:sz="4" w:space="0" w:color="365F91"/>
              <w:right w:val="single" w:sz="4" w:space="0" w:color="365F91"/>
            </w:tcBorders>
          </w:tcPr>
          <w:p w14:paraId="4B5B21BD" w14:textId="77777777" w:rsidR="006729BC" w:rsidRPr="0089167E" w:rsidRDefault="00AD3037" w:rsidP="0089167E">
            <w:r w:rsidRPr="0089167E">
              <w:t>4</w:t>
            </w:r>
          </w:p>
        </w:tc>
        <w:tc>
          <w:tcPr>
            <w:tcW w:w="813" w:type="dxa"/>
            <w:tcBorders>
              <w:top w:val="single" w:sz="4" w:space="0" w:color="365F91"/>
              <w:left w:val="single" w:sz="4" w:space="0" w:color="365F91"/>
              <w:bottom w:val="single" w:sz="4" w:space="0" w:color="365F91"/>
              <w:right w:val="single" w:sz="4" w:space="0" w:color="365F91"/>
            </w:tcBorders>
          </w:tcPr>
          <w:p w14:paraId="022A2AB4" w14:textId="77777777" w:rsidR="006729BC" w:rsidRPr="0089167E" w:rsidRDefault="00AD3037" w:rsidP="0089167E">
            <w:r w:rsidRPr="0089167E">
              <w:t>0.3</w:t>
            </w:r>
          </w:p>
        </w:tc>
        <w:tc>
          <w:tcPr>
            <w:tcW w:w="787" w:type="dxa"/>
            <w:tcBorders>
              <w:top w:val="single" w:sz="4" w:space="0" w:color="365F91"/>
              <w:left w:val="single" w:sz="4" w:space="0" w:color="365F91"/>
              <w:bottom w:val="single" w:sz="4" w:space="0" w:color="365F91"/>
              <w:right w:val="single" w:sz="4" w:space="0" w:color="365F91"/>
            </w:tcBorders>
          </w:tcPr>
          <w:p w14:paraId="26B4E31B" w14:textId="77777777" w:rsidR="006729BC" w:rsidRPr="0089167E" w:rsidRDefault="00AD3037" w:rsidP="0089167E">
            <w:r w:rsidRPr="0089167E">
              <w:t>0.075</w:t>
            </w:r>
          </w:p>
        </w:tc>
        <w:tc>
          <w:tcPr>
            <w:tcW w:w="869" w:type="dxa"/>
            <w:tcBorders>
              <w:top w:val="single" w:sz="4" w:space="0" w:color="365F91"/>
              <w:left w:val="single" w:sz="4" w:space="0" w:color="365F91"/>
              <w:bottom w:val="single" w:sz="4" w:space="0" w:color="365F91"/>
              <w:right w:val="double" w:sz="4" w:space="0" w:color="365F91"/>
            </w:tcBorders>
          </w:tcPr>
          <w:p w14:paraId="047940A1" w14:textId="77777777" w:rsidR="006729BC" w:rsidRPr="0089167E" w:rsidRDefault="00AD3037" w:rsidP="0089167E">
            <w:r w:rsidRPr="0089167E">
              <w:t>6.25</w:t>
            </w:r>
          </w:p>
        </w:tc>
      </w:tr>
      <w:tr w:rsidR="00AD3037" w:rsidRPr="0089167E" w14:paraId="13A4D279" w14:textId="77777777" w:rsidTr="00325FAE">
        <w:tc>
          <w:tcPr>
            <w:tcW w:w="1105" w:type="dxa"/>
            <w:tcBorders>
              <w:top w:val="single" w:sz="4" w:space="0" w:color="365F91"/>
              <w:left w:val="double" w:sz="4" w:space="0" w:color="365F91"/>
              <w:bottom w:val="single" w:sz="4" w:space="0" w:color="365F91"/>
              <w:right w:val="single" w:sz="4" w:space="0" w:color="365F91"/>
            </w:tcBorders>
          </w:tcPr>
          <w:p w14:paraId="38F29E66" w14:textId="77777777" w:rsidR="006729BC" w:rsidRPr="0089167E" w:rsidRDefault="006729BC" w:rsidP="0089167E">
            <w:r w:rsidRPr="0089167E">
              <w:t>13930</w:t>
            </w:r>
          </w:p>
        </w:tc>
        <w:tc>
          <w:tcPr>
            <w:tcW w:w="927" w:type="dxa"/>
            <w:tcBorders>
              <w:top w:val="single" w:sz="4" w:space="0" w:color="365F91"/>
              <w:left w:val="single" w:sz="4" w:space="0" w:color="365F91"/>
              <w:bottom w:val="single" w:sz="4" w:space="0" w:color="365F91"/>
              <w:right w:val="single" w:sz="4" w:space="0" w:color="365F91"/>
            </w:tcBorders>
          </w:tcPr>
          <w:p w14:paraId="4EB38B71" w14:textId="77777777" w:rsidR="006729BC" w:rsidRPr="0089167E" w:rsidRDefault="006729BC" w:rsidP="0089167E">
            <w:r w:rsidRPr="0089167E">
              <w:t>4</w:t>
            </w:r>
          </w:p>
        </w:tc>
        <w:tc>
          <w:tcPr>
            <w:tcW w:w="1068" w:type="dxa"/>
            <w:tcBorders>
              <w:top w:val="single" w:sz="4" w:space="0" w:color="365F91"/>
              <w:left w:val="single" w:sz="4" w:space="0" w:color="365F91"/>
              <w:bottom w:val="single" w:sz="4" w:space="0" w:color="365F91"/>
              <w:right w:val="single" w:sz="4" w:space="0" w:color="365F91"/>
            </w:tcBorders>
          </w:tcPr>
          <w:p w14:paraId="58F94677" w14:textId="77777777" w:rsidR="006729BC" w:rsidRPr="0089167E" w:rsidRDefault="006729BC" w:rsidP="0089167E">
            <w:r w:rsidRPr="0089167E">
              <w:t>40</w:t>
            </w:r>
          </w:p>
        </w:tc>
        <w:tc>
          <w:tcPr>
            <w:tcW w:w="851" w:type="dxa"/>
            <w:tcBorders>
              <w:top w:val="single" w:sz="4" w:space="0" w:color="365F91"/>
              <w:left w:val="single" w:sz="4" w:space="0" w:color="365F91"/>
              <w:bottom w:val="single" w:sz="4" w:space="0" w:color="365F91"/>
              <w:right w:val="single" w:sz="4" w:space="0" w:color="365F91"/>
            </w:tcBorders>
          </w:tcPr>
          <w:p w14:paraId="6E1129F4" w14:textId="77777777" w:rsidR="006729BC" w:rsidRPr="0089167E" w:rsidRDefault="00C86A29" w:rsidP="0089167E">
            <w:r>
              <w:t>5</w:t>
            </w:r>
          </w:p>
        </w:tc>
        <w:tc>
          <w:tcPr>
            <w:tcW w:w="918" w:type="dxa"/>
            <w:tcBorders>
              <w:top w:val="single" w:sz="4" w:space="0" w:color="365F91"/>
              <w:left w:val="single" w:sz="4" w:space="0" w:color="365F91"/>
              <w:bottom w:val="single" w:sz="4" w:space="0" w:color="365F91"/>
              <w:right w:val="single" w:sz="4" w:space="0" w:color="365F91"/>
            </w:tcBorders>
          </w:tcPr>
          <w:p w14:paraId="238376F8" w14:textId="77777777" w:rsidR="006729BC" w:rsidRPr="0089167E" w:rsidRDefault="00C86A29" w:rsidP="0089167E">
            <w:r>
              <w:t>1.25</w:t>
            </w:r>
          </w:p>
        </w:tc>
        <w:tc>
          <w:tcPr>
            <w:tcW w:w="1088" w:type="dxa"/>
            <w:tcBorders>
              <w:top w:val="single" w:sz="4" w:space="0" w:color="365F91"/>
              <w:left w:val="single" w:sz="4" w:space="0" w:color="365F91"/>
              <w:bottom w:val="single" w:sz="4" w:space="0" w:color="365F91"/>
              <w:right w:val="single" w:sz="4" w:space="0" w:color="365F91"/>
            </w:tcBorders>
          </w:tcPr>
          <w:p w14:paraId="0577CF5B" w14:textId="77777777" w:rsidR="006729BC" w:rsidRPr="0089167E" w:rsidRDefault="00C86A29" w:rsidP="0089167E">
            <w:r>
              <w:t>0.25</w:t>
            </w:r>
          </w:p>
        </w:tc>
        <w:tc>
          <w:tcPr>
            <w:tcW w:w="816" w:type="dxa"/>
            <w:tcBorders>
              <w:top w:val="single" w:sz="4" w:space="0" w:color="365F91"/>
              <w:left w:val="single" w:sz="4" w:space="0" w:color="365F91"/>
              <w:bottom w:val="single" w:sz="4" w:space="0" w:color="365F91"/>
              <w:right w:val="single" w:sz="4" w:space="0" w:color="365F91"/>
            </w:tcBorders>
          </w:tcPr>
          <w:p w14:paraId="605A7F91" w14:textId="77777777" w:rsidR="006729BC" w:rsidRPr="0089167E" w:rsidRDefault="00C86A29" w:rsidP="0089167E">
            <w:r>
              <w:t>3.2</w:t>
            </w:r>
          </w:p>
        </w:tc>
        <w:tc>
          <w:tcPr>
            <w:tcW w:w="813" w:type="dxa"/>
            <w:tcBorders>
              <w:top w:val="single" w:sz="4" w:space="0" w:color="365F91"/>
              <w:left w:val="single" w:sz="4" w:space="0" w:color="365F91"/>
              <w:bottom w:val="single" w:sz="4" w:space="0" w:color="365F91"/>
              <w:right w:val="single" w:sz="4" w:space="0" w:color="365F91"/>
            </w:tcBorders>
          </w:tcPr>
          <w:p w14:paraId="0ADCCFA5" w14:textId="77777777" w:rsidR="006729BC" w:rsidRPr="0089167E" w:rsidRDefault="00C86A29" w:rsidP="0089167E">
            <w:r>
              <w:t>0.2</w:t>
            </w:r>
          </w:p>
        </w:tc>
        <w:tc>
          <w:tcPr>
            <w:tcW w:w="787" w:type="dxa"/>
            <w:tcBorders>
              <w:top w:val="single" w:sz="4" w:space="0" w:color="365F91"/>
              <w:left w:val="single" w:sz="4" w:space="0" w:color="365F91"/>
              <w:bottom w:val="single" w:sz="4" w:space="0" w:color="365F91"/>
              <w:right w:val="single" w:sz="4" w:space="0" w:color="365F91"/>
            </w:tcBorders>
          </w:tcPr>
          <w:p w14:paraId="5416AAFB" w14:textId="77777777" w:rsidR="006729BC" w:rsidRPr="0089167E" w:rsidRDefault="00C86A29" w:rsidP="0089167E">
            <w:r>
              <w:t>0.1</w:t>
            </w:r>
          </w:p>
        </w:tc>
        <w:tc>
          <w:tcPr>
            <w:tcW w:w="869" w:type="dxa"/>
            <w:tcBorders>
              <w:top w:val="single" w:sz="4" w:space="0" w:color="365F91"/>
              <w:left w:val="single" w:sz="4" w:space="0" w:color="365F91"/>
              <w:bottom w:val="single" w:sz="4" w:space="0" w:color="365F91"/>
              <w:right w:val="double" w:sz="4" w:space="0" w:color="365F91"/>
            </w:tcBorders>
          </w:tcPr>
          <w:p w14:paraId="04AA4850" w14:textId="77777777" w:rsidR="006729BC" w:rsidRPr="0089167E" w:rsidRDefault="00C86A29" w:rsidP="0089167E">
            <w:r>
              <w:t>5</w:t>
            </w:r>
          </w:p>
        </w:tc>
      </w:tr>
      <w:tr w:rsidR="00AD3037" w:rsidRPr="0089167E" w14:paraId="4B3D9661" w14:textId="77777777" w:rsidTr="00325FAE">
        <w:tc>
          <w:tcPr>
            <w:tcW w:w="1105" w:type="dxa"/>
            <w:tcBorders>
              <w:top w:val="single" w:sz="4" w:space="0" w:color="365F91"/>
              <w:left w:val="double" w:sz="4" w:space="0" w:color="365F91"/>
              <w:bottom w:val="single" w:sz="4" w:space="0" w:color="365F91"/>
              <w:right w:val="single" w:sz="4" w:space="0" w:color="365F91"/>
            </w:tcBorders>
          </w:tcPr>
          <w:p w14:paraId="352B2248" w14:textId="77777777" w:rsidR="006729BC" w:rsidRPr="0089167E" w:rsidRDefault="006729BC" w:rsidP="0089167E">
            <w:r w:rsidRPr="0089167E">
              <w:t>114959</w:t>
            </w:r>
          </w:p>
        </w:tc>
        <w:tc>
          <w:tcPr>
            <w:tcW w:w="927" w:type="dxa"/>
            <w:tcBorders>
              <w:top w:val="single" w:sz="4" w:space="0" w:color="365F91"/>
              <w:left w:val="single" w:sz="4" w:space="0" w:color="365F91"/>
              <w:bottom w:val="single" w:sz="4" w:space="0" w:color="365F91"/>
              <w:right w:val="single" w:sz="4" w:space="0" w:color="365F91"/>
            </w:tcBorders>
          </w:tcPr>
          <w:p w14:paraId="52CEF215" w14:textId="77777777" w:rsidR="006729BC" w:rsidRPr="0089167E" w:rsidRDefault="006729BC" w:rsidP="0089167E">
            <w:r w:rsidRPr="0089167E">
              <w:t>4</w:t>
            </w:r>
          </w:p>
        </w:tc>
        <w:tc>
          <w:tcPr>
            <w:tcW w:w="1068" w:type="dxa"/>
            <w:tcBorders>
              <w:top w:val="single" w:sz="4" w:space="0" w:color="365F91"/>
              <w:left w:val="single" w:sz="4" w:space="0" w:color="365F91"/>
              <w:bottom w:val="single" w:sz="4" w:space="0" w:color="365F91"/>
              <w:right w:val="single" w:sz="4" w:space="0" w:color="365F91"/>
            </w:tcBorders>
          </w:tcPr>
          <w:p w14:paraId="6829E5DF" w14:textId="77777777" w:rsidR="006729BC" w:rsidRPr="0089167E" w:rsidRDefault="006729BC" w:rsidP="0089167E">
            <w:r w:rsidRPr="0089167E">
              <w:t>40</w:t>
            </w:r>
          </w:p>
        </w:tc>
        <w:tc>
          <w:tcPr>
            <w:tcW w:w="851" w:type="dxa"/>
            <w:tcBorders>
              <w:top w:val="single" w:sz="4" w:space="0" w:color="365F91"/>
              <w:left w:val="single" w:sz="4" w:space="0" w:color="365F91"/>
              <w:bottom w:val="single" w:sz="4" w:space="0" w:color="365F91"/>
              <w:right w:val="single" w:sz="4" w:space="0" w:color="365F91"/>
            </w:tcBorders>
          </w:tcPr>
          <w:p w14:paraId="2A64787A" w14:textId="77777777" w:rsidR="006729BC" w:rsidRPr="0089167E" w:rsidRDefault="00C86A29" w:rsidP="0089167E">
            <w:r>
              <w:t>5</w:t>
            </w:r>
          </w:p>
        </w:tc>
        <w:tc>
          <w:tcPr>
            <w:tcW w:w="918" w:type="dxa"/>
            <w:tcBorders>
              <w:top w:val="single" w:sz="4" w:space="0" w:color="365F91"/>
              <w:left w:val="single" w:sz="4" w:space="0" w:color="365F91"/>
              <w:bottom w:val="single" w:sz="4" w:space="0" w:color="365F91"/>
              <w:right w:val="single" w:sz="4" w:space="0" w:color="365F91"/>
            </w:tcBorders>
          </w:tcPr>
          <w:p w14:paraId="6B6E9957" w14:textId="77777777" w:rsidR="006729BC" w:rsidRPr="0089167E" w:rsidRDefault="00C86A29" w:rsidP="0089167E">
            <w:r>
              <w:t>1.25</w:t>
            </w:r>
          </w:p>
        </w:tc>
        <w:tc>
          <w:tcPr>
            <w:tcW w:w="1088" w:type="dxa"/>
            <w:tcBorders>
              <w:top w:val="single" w:sz="4" w:space="0" w:color="365F91"/>
              <w:left w:val="single" w:sz="4" w:space="0" w:color="365F91"/>
              <w:bottom w:val="single" w:sz="4" w:space="0" w:color="365F91"/>
              <w:right w:val="single" w:sz="4" w:space="0" w:color="365F91"/>
            </w:tcBorders>
          </w:tcPr>
          <w:p w14:paraId="0CFD8137" w14:textId="77777777" w:rsidR="006729BC" w:rsidRPr="0089167E" w:rsidRDefault="00C86A29" w:rsidP="0089167E">
            <w:r>
              <w:t>0.25</w:t>
            </w:r>
          </w:p>
        </w:tc>
        <w:tc>
          <w:tcPr>
            <w:tcW w:w="816" w:type="dxa"/>
            <w:tcBorders>
              <w:top w:val="single" w:sz="4" w:space="0" w:color="365F91"/>
              <w:left w:val="single" w:sz="4" w:space="0" w:color="365F91"/>
              <w:bottom w:val="single" w:sz="4" w:space="0" w:color="365F91"/>
              <w:right w:val="single" w:sz="4" w:space="0" w:color="365F91"/>
            </w:tcBorders>
          </w:tcPr>
          <w:p w14:paraId="7452CFF4" w14:textId="77777777" w:rsidR="006729BC" w:rsidRPr="0089167E" w:rsidRDefault="00C86A29" w:rsidP="0089167E">
            <w:r>
              <w:t>3.2</w:t>
            </w:r>
          </w:p>
        </w:tc>
        <w:tc>
          <w:tcPr>
            <w:tcW w:w="813" w:type="dxa"/>
            <w:tcBorders>
              <w:top w:val="single" w:sz="4" w:space="0" w:color="365F91"/>
              <w:left w:val="single" w:sz="4" w:space="0" w:color="365F91"/>
              <w:bottom w:val="single" w:sz="4" w:space="0" w:color="365F91"/>
              <w:right w:val="single" w:sz="4" w:space="0" w:color="365F91"/>
            </w:tcBorders>
          </w:tcPr>
          <w:p w14:paraId="2800AD97" w14:textId="77777777" w:rsidR="006729BC" w:rsidRPr="0089167E" w:rsidRDefault="00C86A29" w:rsidP="0089167E">
            <w:r>
              <w:t>0.2</w:t>
            </w:r>
          </w:p>
        </w:tc>
        <w:tc>
          <w:tcPr>
            <w:tcW w:w="787" w:type="dxa"/>
            <w:tcBorders>
              <w:top w:val="single" w:sz="4" w:space="0" w:color="365F91"/>
              <w:left w:val="single" w:sz="4" w:space="0" w:color="365F91"/>
              <w:bottom w:val="single" w:sz="4" w:space="0" w:color="365F91"/>
              <w:right w:val="single" w:sz="4" w:space="0" w:color="365F91"/>
            </w:tcBorders>
          </w:tcPr>
          <w:p w14:paraId="3D104DB3" w14:textId="77777777" w:rsidR="006729BC" w:rsidRPr="0089167E" w:rsidRDefault="00C86A29" w:rsidP="0089167E">
            <w:r>
              <w:t>0.1</w:t>
            </w:r>
          </w:p>
        </w:tc>
        <w:tc>
          <w:tcPr>
            <w:tcW w:w="869" w:type="dxa"/>
            <w:tcBorders>
              <w:top w:val="single" w:sz="4" w:space="0" w:color="365F91"/>
              <w:left w:val="single" w:sz="4" w:space="0" w:color="365F91"/>
              <w:bottom w:val="single" w:sz="4" w:space="0" w:color="365F91"/>
              <w:right w:val="double" w:sz="4" w:space="0" w:color="365F91"/>
            </w:tcBorders>
          </w:tcPr>
          <w:p w14:paraId="3581AFAF" w14:textId="77777777" w:rsidR="006729BC" w:rsidRPr="0089167E" w:rsidRDefault="00C86A29" w:rsidP="0089167E">
            <w:r>
              <w:t>5</w:t>
            </w:r>
          </w:p>
        </w:tc>
      </w:tr>
      <w:tr w:rsidR="00AD3037" w:rsidRPr="0089167E" w14:paraId="367F0A76" w14:textId="77777777" w:rsidTr="00325FAE">
        <w:tc>
          <w:tcPr>
            <w:tcW w:w="1105" w:type="dxa"/>
            <w:tcBorders>
              <w:top w:val="single" w:sz="4" w:space="0" w:color="365F91"/>
              <w:left w:val="double" w:sz="4" w:space="0" w:color="365F91"/>
              <w:bottom w:val="single" w:sz="4" w:space="0" w:color="365F91"/>
              <w:right w:val="single" w:sz="4" w:space="0" w:color="365F91"/>
            </w:tcBorders>
          </w:tcPr>
          <w:p w14:paraId="14BEDDDC" w14:textId="77777777" w:rsidR="006729BC" w:rsidRPr="0089167E" w:rsidRDefault="006729BC" w:rsidP="0089167E">
            <w:r w:rsidRPr="0089167E">
              <w:t>113924</w:t>
            </w:r>
          </w:p>
        </w:tc>
        <w:tc>
          <w:tcPr>
            <w:tcW w:w="927" w:type="dxa"/>
            <w:tcBorders>
              <w:top w:val="single" w:sz="4" w:space="0" w:color="365F91"/>
              <w:left w:val="single" w:sz="4" w:space="0" w:color="365F91"/>
              <w:bottom w:val="single" w:sz="4" w:space="0" w:color="365F91"/>
              <w:right w:val="single" w:sz="4" w:space="0" w:color="365F91"/>
            </w:tcBorders>
          </w:tcPr>
          <w:p w14:paraId="7951F37F" w14:textId="77777777" w:rsidR="006729BC" w:rsidRPr="0089167E" w:rsidRDefault="006729BC" w:rsidP="0089167E">
            <w:r w:rsidRPr="0089167E">
              <w:t>2</w:t>
            </w:r>
          </w:p>
        </w:tc>
        <w:tc>
          <w:tcPr>
            <w:tcW w:w="1068" w:type="dxa"/>
            <w:tcBorders>
              <w:top w:val="single" w:sz="4" w:space="0" w:color="365F91"/>
              <w:left w:val="single" w:sz="4" w:space="0" w:color="365F91"/>
              <w:bottom w:val="single" w:sz="4" w:space="0" w:color="365F91"/>
              <w:right w:val="single" w:sz="4" w:space="0" w:color="365F91"/>
            </w:tcBorders>
          </w:tcPr>
          <w:p w14:paraId="57F74047" w14:textId="77777777" w:rsidR="006729BC" w:rsidRPr="0089167E" w:rsidRDefault="006729BC" w:rsidP="0089167E">
            <w:r w:rsidRPr="0089167E">
              <w:t>20</w:t>
            </w:r>
          </w:p>
        </w:tc>
        <w:tc>
          <w:tcPr>
            <w:tcW w:w="851" w:type="dxa"/>
            <w:tcBorders>
              <w:top w:val="single" w:sz="4" w:space="0" w:color="365F91"/>
              <w:left w:val="single" w:sz="4" w:space="0" w:color="365F91"/>
              <w:bottom w:val="single" w:sz="4" w:space="0" w:color="365F91"/>
              <w:right w:val="single" w:sz="4" w:space="0" w:color="365F91"/>
            </w:tcBorders>
          </w:tcPr>
          <w:p w14:paraId="4369C86C" w14:textId="77777777" w:rsidR="006729BC" w:rsidRPr="0089167E" w:rsidRDefault="00AD3037" w:rsidP="0089167E">
            <w:r w:rsidRPr="0089167E">
              <w:t>2.5</w:t>
            </w:r>
          </w:p>
        </w:tc>
        <w:tc>
          <w:tcPr>
            <w:tcW w:w="918" w:type="dxa"/>
            <w:tcBorders>
              <w:top w:val="single" w:sz="4" w:space="0" w:color="365F91"/>
              <w:left w:val="single" w:sz="4" w:space="0" w:color="365F91"/>
              <w:bottom w:val="single" w:sz="4" w:space="0" w:color="365F91"/>
              <w:right w:val="single" w:sz="4" w:space="0" w:color="365F91"/>
            </w:tcBorders>
          </w:tcPr>
          <w:p w14:paraId="4C3AAEE6" w14:textId="77777777" w:rsidR="006729BC" w:rsidRPr="0089167E" w:rsidRDefault="00AD3037" w:rsidP="0089167E">
            <w:r w:rsidRPr="0089167E">
              <w:t>0.7</w:t>
            </w:r>
          </w:p>
        </w:tc>
        <w:tc>
          <w:tcPr>
            <w:tcW w:w="1088" w:type="dxa"/>
            <w:tcBorders>
              <w:top w:val="single" w:sz="4" w:space="0" w:color="365F91"/>
              <w:left w:val="single" w:sz="4" w:space="0" w:color="365F91"/>
              <w:bottom w:val="single" w:sz="4" w:space="0" w:color="365F91"/>
              <w:right w:val="single" w:sz="4" w:space="0" w:color="365F91"/>
            </w:tcBorders>
          </w:tcPr>
          <w:p w14:paraId="02549B54" w14:textId="77777777" w:rsidR="006729BC" w:rsidRPr="0089167E" w:rsidRDefault="00AD3037" w:rsidP="0089167E">
            <w:r w:rsidRPr="0089167E">
              <w:t>0.05</w:t>
            </w:r>
          </w:p>
        </w:tc>
        <w:tc>
          <w:tcPr>
            <w:tcW w:w="816" w:type="dxa"/>
            <w:tcBorders>
              <w:top w:val="single" w:sz="4" w:space="0" w:color="365F91"/>
              <w:left w:val="single" w:sz="4" w:space="0" w:color="365F91"/>
              <w:bottom w:val="single" w:sz="4" w:space="0" w:color="365F91"/>
              <w:right w:val="single" w:sz="4" w:space="0" w:color="365F91"/>
            </w:tcBorders>
          </w:tcPr>
          <w:p w14:paraId="02D79CF7" w14:textId="77777777" w:rsidR="006729BC" w:rsidRPr="0089167E" w:rsidRDefault="00AD3037" w:rsidP="0089167E">
            <w:r w:rsidRPr="0089167E">
              <w:t>1.70</w:t>
            </w:r>
          </w:p>
        </w:tc>
        <w:tc>
          <w:tcPr>
            <w:tcW w:w="813" w:type="dxa"/>
            <w:tcBorders>
              <w:top w:val="single" w:sz="4" w:space="0" w:color="365F91"/>
              <w:left w:val="single" w:sz="4" w:space="0" w:color="365F91"/>
              <w:bottom w:val="single" w:sz="4" w:space="0" w:color="365F91"/>
              <w:right w:val="single" w:sz="4" w:space="0" w:color="365F91"/>
            </w:tcBorders>
          </w:tcPr>
          <w:p w14:paraId="24AD7318" w14:textId="77777777" w:rsidR="006729BC" w:rsidRPr="0089167E" w:rsidRDefault="00AD3037" w:rsidP="0089167E">
            <w:r w:rsidRPr="0089167E">
              <w:t>0.04</w:t>
            </w:r>
          </w:p>
        </w:tc>
        <w:tc>
          <w:tcPr>
            <w:tcW w:w="787" w:type="dxa"/>
            <w:tcBorders>
              <w:top w:val="single" w:sz="4" w:space="0" w:color="365F91"/>
              <w:left w:val="single" w:sz="4" w:space="0" w:color="365F91"/>
              <w:bottom w:val="single" w:sz="4" w:space="0" w:color="365F91"/>
              <w:right w:val="single" w:sz="4" w:space="0" w:color="365F91"/>
            </w:tcBorders>
          </w:tcPr>
          <w:p w14:paraId="2D253582" w14:textId="77777777" w:rsidR="006729BC" w:rsidRPr="0089167E" w:rsidRDefault="00AD3037" w:rsidP="0089167E">
            <w:r w:rsidRPr="0089167E">
              <w:t>0.01</w:t>
            </w:r>
          </w:p>
        </w:tc>
        <w:tc>
          <w:tcPr>
            <w:tcW w:w="869" w:type="dxa"/>
            <w:tcBorders>
              <w:top w:val="single" w:sz="4" w:space="0" w:color="365F91"/>
              <w:left w:val="single" w:sz="4" w:space="0" w:color="365F91"/>
              <w:bottom w:val="single" w:sz="4" w:space="0" w:color="365F91"/>
              <w:right w:val="double" w:sz="4" w:space="0" w:color="365F91"/>
            </w:tcBorders>
          </w:tcPr>
          <w:p w14:paraId="07828D9A" w14:textId="77777777" w:rsidR="006729BC" w:rsidRPr="0089167E" w:rsidRDefault="00AD3037" w:rsidP="0089167E">
            <w:r w:rsidRPr="0089167E">
              <w:t>2.5</w:t>
            </w:r>
          </w:p>
        </w:tc>
      </w:tr>
      <w:tr w:rsidR="00AD3037" w:rsidRPr="0089167E" w14:paraId="4BE93779" w14:textId="77777777" w:rsidTr="00325FAE">
        <w:tc>
          <w:tcPr>
            <w:tcW w:w="1105" w:type="dxa"/>
            <w:tcBorders>
              <w:top w:val="single" w:sz="4" w:space="0" w:color="365F91"/>
              <w:left w:val="double" w:sz="4" w:space="0" w:color="365F91"/>
              <w:bottom w:val="double" w:sz="4" w:space="0" w:color="365F91"/>
              <w:right w:val="single" w:sz="4" w:space="0" w:color="365F91"/>
            </w:tcBorders>
          </w:tcPr>
          <w:p w14:paraId="42C12F94" w14:textId="77777777" w:rsidR="006729BC" w:rsidRPr="0089167E" w:rsidRDefault="006729BC" w:rsidP="0089167E">
            <w:r w:rsidRPr="0089167E">
              <w:t>TOTALS</w:t>
            </w:r>
          </w:p>
        </w:tc>
        <w:tc>
          <w:tcPr>
            <w:tcW w:w="927" w:type="dxa"/>
            <w:tcBorders>
              <w:top w:val="single" w:sz="4" w:space="0" w:color="365F91"/>
              <w:left w:val="single" w:sz="4" w:space="0" w:color="365F91"/>
              <w:bottom w:val="double" w:sz="4" w:space="0" w:color="365F91"/>
              <w:right w:val="single" w:sz="4" w:space="0" w:color="365F91"/>
            </w:tcBorders>
          </w:tcPr>
          <w:p w14:paraId="084B0B06" w14:textId="77777777" w:rsidR="006729BC" w:rsidRPr="0089167E" w:rsidRDefault="00C86A29" w:rsidP="0089167E">
            <w:r>
              <w:t>26</w:t>
            </w:r>
          </w:p>
        </w:tc>
        <w:tc>
          <w:tcPr>
            <w:tcW w:w="1068" w:type="dxa"/>
            <w:tcBorders>
              <w:top w:val="single" w:sz="4" w:space="0" w:color="365F91"/>
              <w:left w:val="single" w:sz="4" w:space="0" w:color="365F91"/>
              <w:bottom w:val="double" w:sz="4" w:space="0" w:color="365F91"/>
              <w:right w:val="single" w:sz="4" w:space="0" w:color="365F91"/>
            </w:tcBorders>
          </w:tcPr>
          <w:p w14:paraId="41F298E1" w14:textId="77777777" w:rsidR="006729BC" w:rsidRPr="0089167E" w:rsidRDefault="00C86A29" w:rsidP="0089167E">
            <w:r>
              <w:t>260</w:t>
            </w:r>
          </w:p>
        </w:tc>
        <w:tc>
          <w:tcPr>
            <w:tcW w:w="851" w:type="dxa"/>
            <w:tcBorders>
              <w:top w:val="single" w:sz="4" w:space="0" w:color="365F91"/>
              <w:left w:val="single" w:sz="4" w:space="0" w:color="365F91"/>
              <w:bottom w:val="double" w:sz="4" w:space="0" w:color="365F91"/>
              <w:right w:val="single" w:sz="4" w:space="0" w:color="365F91"/>
            </w:tcBorders>
          </w:tcPr>
          <w:p w14:paraId="12DFD651" w14:textId="77777777" w:rsidR="006729BC" w:rsidRPr="0089167E" w:rsidRDefault="00C86A29" w:rsidP="0089167E">
            <w:r>
              <w:t>32.5</w:t>
            </w:r>
          </w:p>
        </w:tc>
        <w:tc>
          <w:tcPr>
            <w:tcW w:w="918" w:type="dxa"/>
            <w:tcBorders>
              <w:top w:val="single" w:sz="4" w:space="0" w:color="365F91"/>
              <w:left w:val="single" w:sz="4" w:space="0" w:color="365F91"/>
              <w:bottom w:val="double" w:sz="4" w:space="0" w:color="365F91"/>
              <w:right w:val="single" w:sz="4" w:space="0" w:color="365F91"/>
            </w:tcBorders>
          </w:tcPr>
          <w:p w14:paraId="302DAE74" w14:textId="77777777" w:rsidR="006729BC" w:rsidRPr="0089167E" w:rsidRDefault="00C86A29" w:rsidP="0089167E">
            <w:r>
              <w:t>8.4</w:t>
            </w:r>
          </w:p>
        </w:tc>
        <w:tc>
          <w:tcPr>
            <w:tcW w:w="1088" w:type="dxa"/>
            <w:tcBorders>
              <w:top w:val="single" w:sz="4" w:space="0" w:color="365F91"/>
              <w:left w:val="single" w:sz="4" w:space="0" w:color="365F91"/>
              <w:bottom w:val="double" w:sz="4" w:space="0" w:color="365F91"/>
              <w:right w:val="single" w:sz="4" w:space="0" w:color="365F91"/>
            </w:tcBorders>
          </w:tcPr>
          <w:p w14:paraId="638A677D" w14:textId="77777777" w:rsidR="006729BC" w:rsidRPr="0089167E" w:rsidRDefault="00C86A29" w:rsidP="0089167E">
            <w:r>
              <w:t>1.35</w:t>
            </w:r>
          </w:p>
        </w:tc>
        <w:tc>
          <w:tcPr>
            <w:tcW w:w="816" w:type="dxa"/>
            <w:tcBorders>
              <w:top w:val="single" w:sz="4" w:space="0" w:color="365F91"/>
              <w:left w:val="single" w:sz="4" w:space="0" w:color="365F91"/>
              <w:bottom w:val="double" w:sz="4" w:space="0" w:color="365F91"/>
              <w:right w:val="single" w:sz="4" w:space="0" w:color="365F91"/>
            </w:tcBorders>
          </w:tcPr>
          <w:p w14:paraId="4FB10DF6" w14:textId="77777777" w:rsidR="006729BC" w:rsidRPr="0089167E" w:rsidRDefault="00C86A29" w:rsidP="0089167E">
            <w:r>
              <w:t>20.4</w:t>
            </w:r>
          </w:p>
        </w:tc>
        <w:tc>
          <w:tcPr>
            <w:tcW w:w="813" w:type="dxa"/>
            <w:tcBorders>
              <w:top w:val="single" w:sz="4" w:space="0" w:color="365F91"/>
              <w:left w:val="single" w:sz="4" w:space="0" w:color="365F91"/>
              <w:bottom w:val="double" w:sz="4" w:space="0" w:color="365F91"/>
              <w:right w:val="single" w:sz="4" w:space="0" w:color="365F91"/>
            </w:tcBorders>
          </w:tcPr>
          <w:p w14:paraId="56717141" w14:textId="77777777" w:rsidR="00C86A29" w:rsidRPr="0089167E" w:rsidRDefault="00C86A29" w:rsidP="0089167E">
            <w:r>
              <w:t>1.74</w:t>
            </w:r>
          </w:p>
        </w:tc>
        <w:tc>
          <w:tcPr>
            <w:tcW w:w="787" w:type="dxa"/>
            <w:tcBorders>
              <w:top w:val="single" w:sz="4" w:space="0" w:color="365F91"/>
              <w:left w:val="single" w:sz="4" w:space="0" w:color="365F91"/>
              <w:bottom w:val="double" w:sz="4" w:space="0" w:color="365F91"/>
              <w:right w:val="single" w:sz="4" w:space="0" w:color="365F91"/>
            </w:tcBorders>
          </w:tcPr>
          <w:p w14:paraId="5912B11D" w14:textId="77777777" w:rsidR="006729BC" w:rsidRPr="0089167E" w:rsidRDefault="00C86A29" w:rsidP="0089167E">
            <w:r>
              <w:t>0.61</w:t>
            </w:r>
          </w:p>
        </w:tc>
        <w:tc>
          <w:tcPr>
            <w:tcW w:w="869" w:type="dxa"/>
            <w:tcBorders>
              <w:top w:val="single" w:sz="4" w:space="0" w:color="365F91"/>
              <w:left w:val="single" w:sz="4" w:space="0" w:color="365F91"/>
              <w:bottom w:val="double" w:sz="4" w:space="0" w:color="365F91"/>
              <w:right w:val="double" w:sz="4" w:space="0" w:color="365F91"/>
            </w:tcBorders>
          </w:tcPr>
          <w:p w14:paraId="3D2191F5" w14:textId="77777777" w:rsidR="006729BC" w:rsidRPr="0089167E" w:rsidRDefault="00C86A29" w:rsidP="0089167E">
            <w:r>
              <w:t>32.5</w:t>
            </w:r>
          </w:p>
        </w:tc>
      </w:tr>
    </w:tbl>
    <w:p w14:paraId="4D020422" w14:textId="77777777" w:rsidR="006729BC" w:rsidRPr="00C670E0" w:rsidRDefault="006729BC" w:rsidP="006729BC">
      <w:pPr>
        <w:rPr>
          <w:b/>
        </w:rPr>
      </w:pPr>
    </w:p>
    <w:p w14:paraId="61656AC2" w14:textId="77777777" w:rsidR="006729BC" w:rsidRDefault="00252EB5" w:rsidP="00252EB5">
      <w:pPr>
        <w:pStyle w:val="Heading3"/>
      </w:pPr>
      <w:bookmarkStart w:id="32" w:name="_Toc417390020"/>
      <w:r>
        <w:t>Facilitation</w:t>
      </w:r>
      <w:bookmarkEnd w:id="32"/>
    </w:p>
    <w:p w14:paraId="0ABD8F96" w14:textId="77777777" w:rsidR="00252EB5" w:rsidRPr="00C670E0" w:rsidRDefault="00252EB5" w:rsidP="006729BC">
      <w:pPr>
        <w:rPr>
          <w:b/>
        </w:rPr>
      </w:pPr>
    </w:p>
    <w:tbl>
      <w:tblPr>
        <w:tblW w:w="0" w:type="auto"/>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143"/>
        <w:gridCol w:w="6853"/>
      </w:tblGrid>
      <w:tr w:rsidR="006729BC" w:rsidRPr="00C670E0" w14:paraId="6F7B8CCC" w14:textId="77777777" w:rsidTr="00325FAE">
        <w:tc>
          <w:tcPr>
            <w:tcW w:w="2178" w:type="dxa"/>
          </w:tcPr>
          <w:p w14:paraId="253A31AE" w14:textId="77777777" w:rsidR="006729BC" w:rsidRPr="00C670E0" w:rsidRDefault="006729BC" w:rsidP="00325FAE">
            <w:pPr>
              <w:rPr>
                <w:b/>
              </w:rPr>
            </w:pPr>
            <w:r w:rsidRPr="00C670E0">
              <w:rPr>
                <w:b/>
              </w:rPr>
              <w:t xml:space="preserve">Overview – Provision / Facilitation   </w:t>
            </w:r>
          </w:p>
        </w:tc>
        <w:tc>
          <w:tcPr>
            <w:tcW w:w="7064" w:type="dxa"/>
          </w:tcPr>
          <w:p w14:paraId="44909EED" w14:textId="77777777" w:rsidR="006729BC" w:rsidRPr="00315683" w:rsidRDefault="006729BC" w:rsidP="00325FAE">
            <w:pPr>
              <w:rPr>
                <w:color w:val="000000"/>
              </w:rPr>
            </w:pPr>
            <w:r w:rsidRPr="00315683">
              <w:rPr>
                <w:color w:val="000000"/>
              </w:rPr>
              <w:t xml:space="preserve">Discussions with learners, </w:t>
            </w:r>
          </w:p>
          <w:p w14:paraId="7B2DC535" w14:textId="77777777" w:rsidR="006729BC" w:rsidRPr="00315683" w:rsidRDefault="006729BC" w:rsidP="00325FAE">
            <w:pPr>
              <w:rPr>
                <w:color w:val="000000"/>
              </w:rPr>
            </w:pPr>
            <w:r w:rsidRPr="00315683">
              <w:rPr>
                <w:color w:val="000000"/>
              </w:rPr>
              <w:t>Questioning,</w:t>
            </w:r>
          </w:p>
          <w:p w14:paraId="25F37DAA" w14:textId="77777777" w:rsidR="006729BC" w:rsidRPr="00315683" w:rsidRDefault="006729BC" w:rsidP="00325FAE">
            <w:pPr>
              <w:rPr>
                <w:color w:val="000000"/>
              </w:rPr>
            </w:pPr>
            <w:r w:rsidRPr="00315683">
              <w:rPr>
                <w:color w:val="000000"/>
              </w:rPr>
              <w:t xml:space="preserve">slide shows, </w:t>
            </w:r>
          </w:p>
          <w:p w14:paraId="09289C88" w14:textId="77777777" w:rsidR="006729BC" w:rsidRPr="00C670E0" w:rsidRDefault="006729BC" w:rsidP="00325FAE">
            <w:r w:rsidRPr="00315683">
              <w:rPr>
                <w:color w:val="000000"/>
              </w:rPr>
              <w:t>guidance with practical and self-assessment activities</w:t>
            </w:r>
          </w:p>
          <w:p w14:paraId="7609C29A" w14:textId="77777777" w:rsidR="006729BC" w:rsidRPr="00C670E0" w:rsidRDefault="006729BC" w:rsidP="00325FAE"/>
        </w:tc>
      </w:tr>
      <w:tr w:rsidR="006729BC" w:rsidRPr="00C670E0" w14:paraId="3B1367EA" w14:textId="77777777" w:rsidTr="00325FAE">
        <w:tc>
          <w:tcPr>
            <w:tcW w:w="2178" w:type="dxa"/>
          </w:tcPr>
          <w:p w14:paraId="71D55BE0" w14:textId="77777777" w:rsidR="006729BC" w:rsidRPr="00C670E0" w:rsidRDefault="006729BC" w:rsidP="00325FAE">
            <w:pPr>
              <w:rPr>
                <w:b/>
              </w:rPr>
            </w:pPr>
            <w:r w:rsidRPr="00C670E0">
              <w:rPr>
                <w:b/>
              </w:rPr>
              <w:t xml:space="preserve">Overview – Learner Support </w:t>
            </w:r>
          </w:p>
        </w:tc>
        <w:tc>
          <w:tcPr>
            <w:tcW w:w="7064" w:type="dxa"/>
          </w:tcPr>
          <w:p w14:paraId="2132A4A0" w14:textId="77777777" w:rsidR="006729BC" w:rsidRPr="00C670E0" w:rsidRDefault="006729BC" w:rsidP="00325FAE">
            <w:pPr>
              <w:rPr>
                <w:i/>
              </w:rPr>
            </w:pPr>
            <w:r w:rsidRPr="00C670E0">
              <w:rPr>
                <w:i/>
              </w:rPr>
              <w:t>Provider Support</w:t>
            </w:r>
          </w:p>
          <w:p w14:paraId="2EE25888" w14:textId="77777777" w:rsidR="006729BC" w:rsidRPr="00C670E0" w:rsidRDefault="006729BC" w:rsidP="00325FAE"/>
          <w:p w14:paraId="3C6B1B0B" w14:textId="77777777" w:rsidR="006729BC" w:rsidRPr="00C670E0" w:rsidRDefault="006729BC" w:rsidP="00325FAE"/>
          <w:p w14:paraId="73F95354" w14:textId="77777777" w:rsidR="006729BC" w:rsidRPr="00C670E0" w:rsidRDefault="006729BC" w:rsidP="00325FAE"/>
          <w:p w14:paraId="3EFEB1A8" w14:textId="77777777" w:rsidR="006729BC" w:rsidRPr="00C670E0" w:rsidRDefault="006729BC" w:rsidP="00325FAE">
            <w:pPr>
              <w:rPr>
                <w:i/>
              </w:rPr>
            </w:pPr>
            <w:r w:rsidRPr="00C670E0">
              <w:rPr>
                <w:i/>
              </w:rPr>
              <w:t>Workplace Support</w:t>
            </w:r>
          </w:p>
          <w:p w14:paraId="4BF2427D" w14:textId="77777777" w:rsidR="006729BC" w:rsidRPr="00C670E0" w:rsidRDefault="006729BC" w:rsidP="00325FAE"/>
          <w:p w14:paraId="27ED81B0" w14:textId="77777777" w:rsidR="006729BC" w:rsidRPr="00C670E0" w:rsidRDefault="006729BC" w:rsidP="00325FAE"/>
          <w:p w14:paraId="5D951354" w14:textId="77777777" w:rsidR="006729BC" w:rsidRPr="00C670E0" w:rsidRDefault="006729BC" w:rsidP="00325FAE"/>
        </w:tc>
      </w:tr>
      <w:tr w:rsidR="006729BC" w:rsidRPr="00C670E0" w14:paraId="78CC59AF" w14:textId="77777777" w:rsidTr="00325FAE">
        <w:tc>
          <w:tcPr>
            <w:tcW w:w="2178" w:type="dxa"/>
          </w:tcPr>
          <w:p w14:paraId="72865326" w14:textId="77777777" w:rsidR="006729BC" w:rsidRPr="00C670E0" w:rsidRDefault="006729BC" w:rsidP="00325FAE">
            <w:pPr>
              <w:rPr>
                <w:b/>
              </w:rPr>
            </w:pPr>
            <w:r w:rsidRPr="00C670E0">
              <w:rPr>
                <w:b/>
              </w:rPr>
              <w:lastRenderedPageBreak/>
              <w:t xml:space="preserve">Overview – Learner Duties / Learning </w:t>
            </w:r>
          </w:p>
        </w:tc>
        <w:tc>
          <w:tcPr>
            <w:tcW w:w="7064" w:type="dxa"/>
          </w:tcPr>
          <w:p w14:paraId="2630BC29" w14:textId="77777777" w:rsidR="006729BC" w:rsidRPr="00315683" w:rsidRDefault="006729BC" w:rsidP="00325FAE">
            <w:pPr>
              <w:rPr>
                <w:color w:val="000000"/>
              </w:rPr>
            </w:pPr>
            <w:r w:rsidRPr="00315683">
              <w:rPr>
                <w:color w:val="000000"/>
              </w:rPr>
              <w:t>Pay attention</w:t>
            </w:r>
          </w:p>
          <w:p w14:paraId="36AF4557" w14:textId="77777777" w:rsidR="006729BC" w:rsidRPr="00315683" w:rsidRDefault="006729BC" w:rsidP="00325FAE">
            <w:pPr>
              <w:rPr>
                <w:color w:val="000000"/>
              </w:rPr>
            </w:pPr>
            <w:r w:rsidRPr="00315683">
              <w:rPr>
                <w:color w:val="000000"/>
              </w:rPr>
              <w:t>Participate actively in classroom activities, discussions, etc.</w:t>
            </w:r>
          </w:p>
          <w:p w14:paraId="7D03E947" w14:textId="77777777" w:rsidR="006729BC" w:rsidRPr="00315683" w:rsidRDefault="006729BC" w:rsidP="00325FAE">
            <w:pPr>
              <w:rPr>
                <w:color w:val="000000"/>
              </w:rPr>
            </w:pPr>
            <w:r w:rsidRPr="00315683">
              <w:rPr>
                <w:color w:val="000000"/>
              </w:rPr>
              <w:t>Be proactive and ask questions</w:t>
            </w:r>
          </w:p>
          <w:p w14:paraId="1A193E5C" w14:textId="77777777" w:rsidR="006729BC" w:rsidRPr="00315683" w:rsidRDefault="006729BC" w:rsidP="00325FAE">
            <w:pPr>
              <w:rPr>
                <w:color w:val="000000"/>
              </w:rPr>
            </w:pPr>
            <w:r w:rsidRPr="00315683">
              <w:rPr>
                <w:color w:val="000000"/>
              </w:rPr>
              <w:t>Seek assistance and help from facilitator, if required</w:t>
            </w:r>
          </w:p>
          <w:p w14:paraId="557A02BF" w14:textId="77777777" w:rsidR="006729BC" w:rsidRPr="00315683" w:rsidRDefault="006729BC" w:rsidP="00325FAE">
            <w:pPr>
              <w:rPr>
                <w:color w:val="000000"/>
              </w:rPr>
            </w:pPr>
            <w:r w:rsidRPr="00315683">
              <w:rPr>
                <w:color w:val="000000"/>
              </w:rPr>
              <w:t>Complete pre-training assignments</w:t>
            </w:r>
          </w:p>
          <w:p w14:paraId="44C8437C" w14:textId="77777777" w:rsidR="006729BC" w:rsidRPr="00315683" w:rsidRDefault="006729BC" w:rsidP="00325FAE">
            <w:pPr>
              <w:rPr>
                <w:color w:val="000000"/>
              </w:rPr>
            </w:pPr>
            <w:r w:rsidRPr="00315683">
              <w:rPr>
                <w:color w:val="000000"/>
              </w:rPr>
              <w:t>Assist fellow learners</w:t>
            </w:r>
          </w:p>
          <w:p w14:paraId="51D1CDAD" w14:textId="77777777" w:rsidR="006729BC" w:rsidRPr="00315683" w:rsidRDefault="006729BC" w:rsidP="00325FAE">
            <w:pPr>
              <w:rPr>
                <w:color w:val="000000"/>
              </w:rPr>
            </w:pPr>
            <w:r w:rsidRPr="00315683">
              <w:rPr>
                <w:color w:val="000000"/>
              </w:rPr>
              <w:t>Display conduct according to classroom rules</w:t>
            </w:r>
          </w:p>
        </w:tc>
      </w:tr>
    </w:tbl>
    <w:p w14:paraId="529987BC" w14:textId="77777777" w:rsidR="006729BC" w:rsidRDefault="006729BC"/>
    <w:p w14:paraId="66F90632" w14:textId="77777777" w:rsidR="006729BC" w:rsidRDefault="006729BC"/>
    <w:sectPr w:rsidR="006729BC" w:rsidSect="00FC4785">
      <w:headerReference w:type="default" r:id="rId18"/>
      <w:pgSz w:w="11906" w:h="16838"/>
      <w:pgMar w:top="1440" w:right="1440" w:bottom="1440" w:left="1440" w:header="706" w:footer="115"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67EE99" w14:textId="77777777" w:rsidR="00831202" w:rsidRDefault="00831202" w:rsidP="006C0147">
      <w:r>
        <w:separator/>
      </w:r>
    </w:p>
  </w:endnote>
  <w:endnote w:type="continuationSeparator" w:id="0">
    <w:p w14:paraId="13F2C782" w14:textId="77777777" w:rsidR="00831202" w:rsidRDefault="00831202" w:rsidP="006C0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1BC8F9" w14:textId="5A7EDF03" w:rsidR="00FC4785" w:rsidRDefault="00FC4785">
    <w:pPr>
      <w:pStyle w:val="Footer"/>
    </w:pPr>
    <w:r>
      <w:rPr>
        <w:noProof/>
      </w:rPr>
      <w:drawing>
        <wp:anchor distT="0" distB="0" distL="114300" distR="114300" simplePos="0" relativeHeight="251659264" behindDoc="1" locked="0" layoutInCell="1" allowOverlap="1" wp14:anchorId="4FF5913D" wp14:editId="2B399110">
          <wp:simplePos x="0" y="0"/>
          <wp:positionH relativeFrom="page">
            <wp:posOffset>6477635</wp:posOffset>
          </wp:positionH>
          <wp:positionV relativeFrom="page">
            <wp:posOffset>9740265</wp:posOffset>
          </wp:positionV>
          <wp:extent cx="550545" cy="549275"/>
          <wp:effectExtent l="0" t="0" r="0" b="0"/>
          <wp:wrapTight wrapText="bothSides">
            <wp:wrapPolygon edited="0">
              <wp:start x="5232" y="0"/>
              <wp:lineTo x="0" y="3746"/>
              <wp:lineTo x="0" y="17230"/>
              <wp:lineTo x="5232" y="20976"/>
              <wp:lineTo x="15696" y="20976"/>
              <wp:lineTo x="20927" y="17230"/>
              <wp:lineTo x="20927" y="3746"/>
              <wp:lineTo x="15696" y="0"/>
              <wp:lineTo x="5232" y="0"/>
            </wp:wrapPolygon>
          </wp:wrapTight>
          <wp:docPr id="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6FCD0B" w14:textId="77777777" w:rsidR="00831202" w:rsidRDefault="00831202" w:rsidP="006C0147">
      <w:r>
        <w:separator/>
      </w:r>
    </w:p>
  </w:footnote>
  <w:footnote w:type="continuationSeparator" w:id="0">
    <w:p w14:paraId="41415FE2" w14:textId="77777777" w:rsidR="00831202" w:rsidRDefault="00831202" w:rsidP="006C0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069BC2" w14:textId="0979A5C8" w:rsidR="00C76FB1" w:rsidRDefault="00FC4785">
    <w:pPr>
      <w:pStyle w:val="Header"/>
    </w:pPr>
    <w:r>
      <w:rPr>
        <w:noProof/>
      </w:rPr>
      <w:drawing>
        <wp:anchor distT="91440" distB="88900" distL="205740" distR="208534" simplePos="0" relativeHeight="251657216" behindDoc="0" locked="0" layoutInCell="1" allowOverlap="1" wp14:anchorId="7AADB7C9" wp14:editId="2F41C6F0">
          <wp:simplePos x="0" y="0"/>
          <wp:positionH relativeFrom="column">
            <wp:posOffset>8315325</wp:posOffset>
          </wp:positionH>
          <wp:positionV relativeFrom="paragraph">
            <wp:posOffset>-286385</wp:posOffset>
          </wp:positionV>
          <wp:extent cx="509016" cy="520700"/>
          <wp:effectExtent l="95250" t="95250" r="81915" b="69850"/>
          <wp:wrapNone/>
          <wp:docPr id="32"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
                  <a:srcRect/>
                  <a:stretch>
                    <a:fillRect/>
                  </a:stretch>
                </pic:blipFill>
                <pic:spPr bwMode="auto">
                  <a:xfrm>
                    <a:off x="0" y="0"/>
                    <a:ext cx="508635" cy="520700"/>
                  </a:xfrm>
                  <a:prstGeom prst="rect">
                    <a:avLst/>
                  </a:prstGeom>
                  <a:ln w="88900" cap="sq" cmpd="thickThin">
                    <a:solidFill>
                      <a:schemeClr val="accent1">
                        <a:lumMod val="75000"/>
                      </a:schemeClr>
                    </a:solidFill>
                    <a:prstDash val="solid"/>
                    <a:miter lim="800000"/>
                  </a:ln>
                  <a:effectLst>
                    <a:innerShdw blurRad="76200">
                      <a:srgbClr val="000000"/>
                    </a:innerShdw>
                  </a:effec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BD841602"/>
    <w:styleLink w:val="bulletOutline"/>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A82E754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2F3E67"/>
    <w:multiLevelType w:val="hybridMultilevel"/>
    <w:tmpl w:val="ABC89762"/>
    <w:lvl w:ilvl="0" w:tplc="45C4FA34">
      <w:start w:val="1"/>
      <w:numFmt w:val="bullet"/>
      <w:pStyle w:val="ListBullet2"/>
      <w:lvlText w:val=""/>
      <w:lvlJc w:val="left"/>
      <w:pPr>
        <w:tabs>
          <w:tab w:val="num" w:pos="360"/>
        </w:tabs>
        <w:ind w:left="360" w:hanging="360"/>
      </w:pPr>
      <w:rPr>
        <w:rFonts w:ascii="Symbol" w:hAnsi="Symbol" w:hint="default"/>
      </w:rPr>
    </w:lvl>
    <w:lvl w:ilvl="1" w:tplc="7A1028CC">
      <w:start w:val="1"/>
      <w:numFmt w:val="decimal"/>
      <w:lvlText w:val="%2."/>
      <w:lvlJc w:val="left"/>
      <w:pPr>
        <w:tabs>
          <w:tab w:val="num" w:pos="227"/>
        </w:tabs>
        <w:ind w:left="227" w:hanging="227"/>
      </w:pPr>
      <w:rPr>
        <w:rFonts w:hint="default"/>
      </w:rPr>
    </w:lvl>
    <w:lvl w:ilvl="2" w:tplc="0744F6E4">
      <w:start w:val="1"/>
      <w:numFmt w:val="decimal"/>
      <w:lvlText w:val="%3."/>
      <w:lvlJc w:val="left"/>
      <w:pPr>
        <w:tabs>
          <w:tab w:val="num" w:pos="227"/>
        </w:tabs>
        <w:ind w:left="227" w:hanging="227"/>
      </w:pPr>
      <w:rPr>
        <w:rFonts w:hint="default"/>
      </w:r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4CB2199"/>
    <w:multiLevelType w:val="hybridMultilevel"/>
    <w:tmpl w:val="B32AE5D2"/>
    <w:lvl w:ilvl="0" w:tplc="5D5C25D8">
      <w:start w:val="1"/>
      <w:numFmt w:val="bullet"/>
      <w:lvlText w:val=""/>
      <w:lvlJc w:val="left"/>
      <w:pPr>
        <w:tabs>
          <w:tab w:val="num" w:pos="510"/>
        </w:tabs>
        <w:ind w:left="510" w:hanging="17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3B5318"/>
    <w:multiLevelType w:val="hybridMultilevel"/>
    <w:tmpl w:val="2BBC2B2A"/>
    <w:lvl w:ilvl="0" w:tplc="1C09000F">
      <w:start w:val="1"/>
      <w:numFmt w:val="decimal"/>
      <w:lvlText w:val="%1."/>
      <w:lvlJc w:val="left"/>
      <w:pPr>
        <w:ind w:left="720" w:hanging="360"/>
      </w:pPr>
    </w:lvl>
    <w:lvl w:ilvl="1" w:tplc="B4060108">
      <w:start w:val="1"/>
      <w:numFmt w:val="decimal"/>
      <w:lvlText w:val="%2."/>
      <w:lvlJc w:val="left"/>
      <w:pPr>
        <w:tabs>
          <w:tab w:val="num" w:pos="1364"/>
        </w:tabs>
        <w:ind w:left="1364" w:hanging="284"/>
      </w:pPr>
      <w:rPr>
        <w:rFonts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099D776B"/>
    <w:multiLevelType w:val="hybridMultilevel"/>
    <w:tmpl w:val="222652C8"/>
    <w:lvl w:ilvl="0" w:tplc="45C4FA34">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B1B4186"/>
    <w:multiLevelType w:val="hybridMultilevel"/>
    <w:tmpl w:val="FF68CA9A"/>
    <w:lvl w:ilvl="0" w:tplc="89FAC9F4">
      <w:start w:val="2"/>
      <w:numFmt w:val="decimal"/>
      <w:lvlText w:val="%1."/>
      <w:lvlJc w:val="left"/>
      <w:pPr>
        <w:tabs>
          <w:tab w:val="num" w:pos="227"/>
        </w:tabs>
        <w:ind w:left="227" w:hanging="227"/>
      </w:pPr>
      <w:rPr>
        <w:rFonts w:hint="default"/>
      </w:rPr>
    </w:lvl>
    <w:lvl w:ilvl="1" w:tplc="11E6F3A0">
      <w:start w:val="1"/>
      <w:numFmt w:val="bullet"/>
      <w:lvlText w:val=""/>
      <w:lvlJc w:val="left"/>
      <w:pPr>
        <w:tabs>
          <w:tab w:val="num" w:pos="510"/>
        </w:tabs>
        <w:ind w:left="510" w:hanging="226"/>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B946456"/>
    <w:multiLevelType w:val="hybridMultilevel"/>
    <w:tmpl w:val="F88EF434"/>
    <w:lvl w:ilvl="0" w:tplc="9712192E">
      <w:start w:val="1"/>
      <w:numFmt w:val="bullet"/>
      <w:lvlText w:val=""/>
      <w:lvlJc w:val="left"/>
      <w:pPr>
        <w:tabs>
          <w:tab w:val="num" w:pos="227"/>
        </w:tabs>
        <w:ind w:left="227"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CA82BF1"/>
    <w:multiLevelType w:val="hybridMultilevel"/>
    <w:tmpl w:val="EB5A62E6"/>
    <w:lvl w:ilvl="0" w:tplc="B4060108">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1452E89"/>
    <w:multiLevelType w:val="hybridMultilevel"/>
    <w:tmpl w:val="D5BE7D3A"/>
    <w:lvl w:ilvl="0" w:tplc="7BF4DEEE">
      <w:start w:val="1"/>
      <w:numFmt w:val="bullet"/>
      <w:lvlText w:val=""/>
      <w:lvlJc w:val="left"/>
      <w:pPr>
        <w:tabs>
          <w:tab w:val="num" w:pos="510"/>
        </w:tabs>
        <w:ind w:left="51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1D0C97"/>
    <w:multiLevelType w:val="hybridMultilevel"/>
    <w:tmpl w:val="69E4B940"/>
    <w:lvl w:ilvl="0" w:tplc="EF227FEA">
      <w:start w:val="1"/>
      <w:numFmt w:val="bullet"/>
      <w:lvlText w:val=""/>
      <w:lvlJc w:val="left"/>
      <w:pPr>
        <w:tabs>
          <w:tab w:val="num" w:pos="170"/>
        </w:tabs>
        <w:ind w:left="170" w:hanging="17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DF92286"/>
    <w:multiLevelType w:val="hybridMultilevel"/>
    <w:tmpl w:val="621C5818"/>
    <w:lvl w:ilvl="0" w:tplc="B4060108">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0616484"/>
    <w:multiLevelType w:val="multilevel"/>
    <w:tmpl w:val="61742B76"/>
    <w:lvl w:ilvl="0">
      <w:start w:val="1"/>
      <w:numFmt w:val="decimal"/>
      <w:lvlText w:val="%1."/>
      <w:lvlJc w:val="left"/>
      <w:pPr>
        <w:tabs>
          <w:tab w:val="num" w:pos="227"/>
        </w:tabs>
        <w:ind w:left="227" w:hanging="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1462E2B"/>
    <w:multiLevelType w:val="multilevel"/>
    <w:tmpl w:val="FF68CA9A"/>
    <w:lvl w:ilvl="0">
      <w:start w:val="2"/>
      <w:numFmt w:val="decimal"/>
      <w:lvlText w:val="%1."/>
      <w:lvlJc w:val="left"/>
      <w:pPr>
        <w:tabs>
          <w:tab w:val="num" w:pos="227"/>
        </w:tabs>
        <w:ind w:left="227" w:hanging="227"/>
      </w:pPr>
      <w:rPr>
        <w:rFonts w:hint="default"/>
      </w:rPr>
    </w:lvl>
    <w:lvl w:ilvl="1">
      <w:start w:val="1"/>
      <w:numFmt w:val="bullet"/>
      <w:lvlText w:val=""/>
      <w:lvlJc w:val="left"/>
      <w:pPr>
        <w:tabs>
          <w:tab w:val="num" w:pos="510"/>
        </w:tabs>
        <w:ind w:left="510" w:hanging="226"/>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1480587"/>
    <w:multiLevelType w:val="hybridMultilevel"/>
    <w:tmpl w:val="666C9928"/>
    <w:lvl w:ilvl="0" w:tplc="5D5C25D8">
      <w:start w:val="1"/>
      <w:numFmt w:val="bullet"/>
      <w:lvlText w:val=""/>
      <w:lvlJc w:val="left"/>
      <w:pPr>
        <w:tabs>
          <w:tab w:val="num" w:pos="510"/>
        </w:tabs>
        <w:ind w:left="510" w:hanging="17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7BF4DEEE">
      <w:start w:val="1"/>
      <w:numFmt w:val="bullet"/>
      <w:lvlText w:val=""/>
      <w:lvlJc w:val="left"/>
      <w:pPr>
        <w:tabs>
          <w:tab w:val="num" w:pos="1970"/>
        </w:tabs>
        <w:ind w:left="1970" w:hanging="17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17007EE"/>
    <w:multiLevelType w:val="multilevel"/>
    <w:tmpl w:val="1B4A595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227"/>
        </w:tabs>
        <w:ind w:left="227" w:hanging="227"/>
      </w:pPr>
      <w:rPr>
        <w:rFonts w:hint="default"/>
      </w:rPr>
    </w:lvl>
    <w:lvl w:ilvl="2">
      <w:start w:val="1"/>
      <w:numFmt w:val="decimal"/>
      <w:lvlText w:val="%3."/>
      <w:lvlJc w:val="left"/>
      <w:pPr>
        <w:tabs>
          <w:tab w:val="num" w:pos="2340"/>
        </w:tabs>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CCE0812"/>
    <w:multiLevelType w:val="hybridMultilevel"/>
    <w:tmpl w:val="CFFEDBDC"/>
    <w:lvl w:ilvl="0" w:tplc="04090001">
      <w:start w:val="1"/>
      <w:numFmt w:val="bullet"/>
      <w:pStyle w:val="TableBullet"/>
      <w:lvlText w:val=""/>
      <w:lvlJc w:val="left"/>
      <w:pPr>
        <w:ind w:left="720" w:hanging="360"/>
      </w:pPr>
      <w:rPr>
        <w:rFonts w:ascii="Wingdings" w:hAnsi="Wingding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7" w15:restartNumberingAfterBreak="0">
    <w:nsid w:val="2F2A1775"/>
    <w:multiLevelType w:val="hybridMultilevel"/>
    <w:tmpl w:val="4E8E3754"/>
    <w:lvl w:ilvl="0" w:tplc="AED01054">
      <w:start w:val="1"/>
      <w:numFmt w:val="bullet"/>
      <w:lvlText w:val=""/>
      <w:lvlJc w:val="left"/>
      <w:pPr>
        <w:ind w:left="720" w:hanging="360"/>
      </w:pPr>
      <w:rPr>
        <w:rFonts w:ascii="Symbol" w:hAnsi="Symbol" w:hint="default"/>
      </w:rPr>
    </w:lvl>
    <w:lvl w:ilvl="1" w:tplc="1C090019" w:tentative="1">
      <w:start w:val="1"/>
      <w:numFmt w:val="bullet"/>
      <w:lvlText w:val="o"/>
      <w:lvlJc w:val="left"/>
      <w:pPr>
        <w:ind w:left="1440" w:hanging="360"/>
      </w:pPr>
      <w:rPr>
        <w:rFonts w:ascii="Courier New" w:hAnsi="Courier New" w:cs="Courier New" w:hint="default"/>
      </w:rPr>
    </w:lvl>
    <w:lvl w:ilvl="2" w:tplc="1C09001B" w:tentative="1">
      <w:start w:val="1"/>
      <w:numFmt w:val="bullet"/>
      <w:lvlText w:val=""/>
      <w:lvlJc w:val="left"/>
      <w:pPr>
        <w:ind w:left="2160" w:hanging="360"/>
      </w:pPr>
      <w:rPr>
        <w:rFonts w:ascii="Wingdings" w:hAnsi="Wingdings" w:hint="default"/>
      </w:rPr>
    </w:lvl>
    <w:lvl w:ilvl="3" w:tplc="1C09000F" w:tentative="1">
      <w:start w:val="1"/>
      <w:numFmt w:val="bullet"/>
      <w:lvlText w:val=""/>
      <w:lvlJc w:val="left"/>
      <w:pPr>
        <w:ind w:left="2880" w:hanging="360"/>
      </w:pPr>
      <w:rPr>
        <w:rFonts w:ascii="Symbol" w:hAnsi="Symbol" w:hint="default"/>
      </w:rPr>
    </w:lvl>
    <w:lvl w:ilvl="4" w:tplc="1C090019" w:tentative="1">
      <w:start w:val="1"/>
      <w:numFmt w:val="bullet"/>
      <w:lvlText w:val="o"/>
      <w:lvlJc w:val="left"/>
      <w:pPr>
        <w:ind w:left="3600" w:hanging="360"/>
      </w:pPr>
      <w:rPr>
        <w:rFonts w:ascii="Courier New" w:hAnsi="Courier New" w:cs="Courier New" w:hint="default"/>
      </w:rPr>
    </w:lvl>
    <w:lvl w:ilvl="5" w:tplc="1C09001B" w:tentative="1">
      <w:start w:val="1"/>
      <w:numFmt w:val="bullet"/>
      <w:lvlText w:val=""/>
      <w:lvlJc w:val="left"/>
      <w:pPr>
        <w:ind w:left="4320" w:hanging="360"/>
      </w:pPr>
      <w:rPr>
        <w:rFonts w:ascii="Wingdings" w:hAnsi="Wingdings" w:hint="default"/>
      </w:rPr>
    </w:lvl>
    <w:lvl w:ilvl="6" w:tplc="1C09000F" w:tentative="1">
      <w:start w:val="1"/>
      <w:numFmt w:val="bullet"/>
      <w:lvlText w:val=""/>
      <w:lvlJc w:val="left"/>
      <w:pPr>
        <w:ind w:left="5040" w:hanging="360"/>
      </w:pPr>
      <w:rPr>
        <w:rFonts w:ascii="Symbol" w:hAnsi="Symbol" w:hint="default"/>
      </w:rPr>
    </w:lvl>
    <w:lvl w:ilvl="7" w:tplc="1C090019" w:tentative="1">
      <w:start w:val="1"/>
      <w:numFmt w:val="bullet"/>
      <w:lvlText w:val="o"/>
      <w:lvlJc w:val="left"/>
      <w:pPr>
        <w:ind w:left="5760" w:hanging="360"/>
      </w:pPr>
      <w:rPr>
        <w:rFonts w:ascii="Courier New" w:hAnsi="Courier New" w:cs="Courier New" w:hint="default"/>
      </w:rPr>
    </w:lvl>
    <w:lvl w:ilvl="8" w:tplc="1C09001B" w:tentative="1">
      <w:start w:val="1"/>
      <w:numFmt w:val="bullet"/>
      <w:lvlText w:val=""/>
      <w:lvlJc w:val="left"/>
      <w:pPr>
        <w:ind w:left="6480" w:hanging="360"/>
      </w:pPr>
      <w:rPr>
        <w:rFonts w:ascii="Wingdings" w:hAnsi="Wingdings" w:hint="default"/>
      </w:rPr>
    </w:lvl>
  </w:abstractNum>
  <w:abstractNum w:abstractNumId="18" w15:restartNumberingAfterBreak="0">
    <w:nsid w:val="30F42F80"/>
    <w:multiLevelType w:val="multilevel"/>
    <w:tmpl w:val="6B8655AA"/>
    <w:styleLink w:val="StyleBulleted1"/>
    <w:lvl w:ilvl="0">
      <w:start w:val="1"/>
      <w:numFmt w:val="bullet"/>
      <w:lvlText w:val=""/>
      <w:lvlJc w:val="left"/>
      <w:pPr>
        <w:tabs>
          <w:tab w:val="num" w:pos="4423"/>
        </w:tabs>
        <w:ind w:left="4423" w:hanging="1588"/>
      </w:pPr>
      <w:rPr>
        <w:rFonts w:ascii="Wingdings" w:hAnsi="Wingdings" w:hint="default"/>
        <w:sz w:val="22"/>
      </w:rPr>
    </w:lvl>
    <w:lvl w:ilvl="1">
      <w:start w:val="1"/>
      <w:numFmt w:val="bullet"/>
      <w:lvlText w:val=""/>
      <w:lvlJc w:val="left"/>
      <w:pPr>
        <w:tabs>
          <w:tab w:val="num" w:pos="4990"/>
        </w:tabs>
        <w:ind w:left="5046" w:hanging="1644"/>
      </w:pPr>
      <w:rPr>
        <w:rFonts w:ascii="Wingdings" w:hAnsi="Wingdings" w:hint="default"/>
      </w:rPr>
    </w:lvl>
    <w:lvl w:ilvl="2">
      <w:start w:val="1"/>
      <w:numFmt w:val="bullet"/>
      <w:lvlText w:val=""/>
      <w:lvlJc w:val="left"/>
      <w:pPr>
        <w:tabs>
          <w:tab w:val="num" w:pos="6710"/>
        </w:tabs>
        <w:ind w:left="6710" w:hanging="360"/>
      </w:pPr>
      <w:rPr>
        <w:rFonts w:ascii="Wingdings" w:hAnsi="Wingdings" w:hint="default"/>
      </w:rPr>
    </w:lvl>
    <w:lvl w:ilvl="3">
      <w:start w:val="1"/>
      <w:numFmt w:val="bullet"/>
      <w:lvlText w:val=""/>
      <w:lvlJc w:val="left"/>
      <w:pPr>
        <w:tabs>
          <w:tab w:val="num" w:pos="7070"/>
        </w:tabs>
        <w:ind w:left="7070" w:hanging="360"/>
      </w:pPr>
      <w:rPr>
        <w:rFonts w:ascii="Symbol" w:hAnsi="Symbol" w:hint="default"/>
      </w:rPr>
    </w:lvl>
    <w:lvl w:ilvl="4">
      <w:start w:val="1"/>
      <w:numFmt w:val="bullet"/>
      <w:lvlText w:val=""/>
      <w:lvlJc w:val="left"/>
      <w:pPr>
        <w:tabs>
          <w:tab w:val="num" w:pos="7430"/>
        </w:tabs>
        <w:ind w:left="7430" w:hanging="360"/>
      </w:pPr>
      <w:rPr>
        <w:rFonts w:ascii="Symbol" w:hAnsi="Symbol" w:hint="default"/>
      </w:rPr>
    </w:lvl>
    <w:lvl w:ilvl="5">
      <w:start w:val="1"/>
      <w:numFmt w:val="bullet"/>
      <w:lvlText w:val=""/>
      <w:lvlJc w:val="left"/>
      <w:pPr>
        <w:tabs>
          <w:tab w:val="num" w:pos="7790"/>
        </w:tabs>
        <w:ind w:left="7790" w:hanging="360"/>
      </w:pPr>
      <w:rPr>
        <w:rFonts w:ascii="Wingdings" w:hAnsi="Wingdings" w:hint="default"/>
      </w:rPr>
    </w:lvl>
    <w:lvl w:ilvl="6">
      <w:start w:val="1"/>
      <w:numFmt w:val="bullet"/>
      <w:lvlText w:val=""/>
      <w:lvlJc w:val="left"/>
      <w:pPr>
        <w:tabs>
          <w:tab w:val="num" w:pos="8150"/>
        </w:tabs>
        <w:ind w:left="8150" w:hanging="360"/>
      </w:pPr>
      <w:rPr>
        <w:rFonts w:ascii="Wingdings" w:hAnsi="Wingdings" w:hint="default"/>
      </w:rPr>
    </w:lvl>
    <w:lvl w:ilvl="7">
      <w:start w:val="1"/>
      <w:numFmt w:val="bullet"/>
      <w:lvlText w:val=""/>
      <w:lvlJc w:val="left"/>
      <w:pPr>
        <w:tabs>
          <w:tab w:val="num" w:pos="8510"/>
        </w:tabs>
        <w:ind w:left="8510" w:hanging="360"/>
      </w:pPr>
      <w:rPr>
        <w:rFonts w:ascii="Symbol" w:hAnsi="Symbol" w:hint="default"/>
      </w:rPr>
    </w:lvl>
    <w:lvl w:ilvl="8">
      <w:start w:val="1"/>
      <w:numFmt w:val="bullet"/>
      <w:lvlText w:val=""/>
      <w:lvlJc w:val="left"/>
      <w:pPr>
        <w:tabs>
          <w:tab w:val="num" w:pos="8870"/>
        </w:tabs>
        <w:ind w:left="8870" w:hanging="360"/>
      </w:pPr>
      <w:rPr>
        <w:rFonts w:ascii="Symbol" w:hAnsi="Symbol" w:hint="default"/>
      </w:rPr>
    </w:lvl>
  </w:abstractNum>
  <w:abstractNum w:abstractNumId="19" w15:restartNumberingAfterBreak="0">
    <w:nsid w:val="33F21AD2"/>
    <w:multiLevelType w:val="hybridMultilevel"/>
    <w:tmpl w:val="22FC66B4"/>
    <w:lvl w:ilvl="0" w:tplc="B4060108">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61675F9"/>
    <w:multiLevelType w:val="hybridMultilevel"/>
    <w:tmpl w:val="255A369E"/>
    <w:lvl w:ilvl="0" w:tplc="C834F472">
      <w:start w:val="1"/>
      <w:numFmt w:val="decimal"/>
      <w:lvlText w:val="%1."/>
      <w:lvlJc w:val="left"/>
      <w:pPr>
        <w:tabs>
          <w:tab w:val="num" w:pos="282"/>
        </w:tabs>
        <w:ind w:left="282" w:hanging="284"/>
      </w:pPr>
      <w:rPr>
        <w:rFonts w:hint="default"/>
      </w:rPr>
    </w:lvl>
    <w:lvl w:ilvl="1" w:tplc="04090019" w:tentative="1">
      <w:start w:val="1"/>
      <w:numFmt w:val="lowerLetter"/>
      <w:lvlText w:val="%2."/>
      <w:lvlJc w:val="left"/>
      <w:pPr>
        <w:tabs>
          <w:tab w:val="num" w:pos="1438"/>
        </w:tabs>
        <w:ind w:left="1438" w:hanging="360"/>
      </w:pPr>
    </w:lvl>
    <w:lvl w:ilvl="2" w:tplc="0409001B" w:tentative="1">
      <w:start w:val="1"/>
      <w:numFmt w:val="lowerRoman"/>
      <w:lvlText w:val="%3."/>
      <w:lvlJc w:val="right"/>
      <w:pPr>
        <w:tabs>
          <w:tab w:val="num" w:pos="2158"/>
        </w:tabs>
        <w:ind w:left="2158" w:hanging="180"/>
      </w:pPr>
    </w:lvl>
    <w:lvl w:ilvl="3" w:tplc="0409000F" w:tentative="1">
      <w:start w:val="1"/>
      <w:numFmt w:val="decimal"/>
      <w:lvlText w:val="%4."/>
      <w:lvlJc w:val="left"/>
      <w:pPr>
        <w:tabs>
          <w:tab w:val="num" w:pos="2878"/>
        </w:tabs>
        <w:ind w:left="2878" w:hanging="360"/>
      </w:pPr>
    </w:lvl>
    <w:lvl w:ilvl="4" w:tplc="04090019" w:tentative="1">
      <w:start w:val="1"/>
      <w:numFmt w:val="lowerLetter"/>
      <w:lvlText w:val="%5."/>
      <w:lvlJc w:val="left"/>
      <w:pPr>
        <w:tabs>
          <w:tab w:val="num" w:pos="3598"/>
        </w:tabs>
        <w:ind w:left="3598" w:hanging="360"/>
      </w:pPr>
    </w:lvl>
    <w:lvl w:ilvl="5" w:tplc="0409001B" w:tentative="1">
      <w:start w:val="1"/>
      <w:numFmt w:val="lowerRoman"/>
      <w:lvlText w:val="%6."/>
      <w:lvlJc w:val="right"/>
      <w:pPr>
        <w:tabs>
          <w:tab w:val="num" w:pos="4318"/>
        </w:tabs>
        <w:ind w:left="4318" w:hanging="180"/>
      </w:pPr>
    </w:lvl>
    <w:lvl w:ilvl="6" w:tplc="0409000F" w:tentative="1">
      <w:start w:val="1"/>
      <w:numFmt w:val="decimal"/>
      <w:lvlText w:val="%7."/>
      <w:lvlJc w:val="left"/>
      <w:pPr>
        <w:tabs>
          <w:tab w:val="num" w:pos="5038"/>
        </w:tabs>
        <w:ind w:left="5038" w:hanging="360"/>
      </w:pPr>
    </w:lvl>
    <w:lvl w:ilvl="7" w:tplc="04090019" w:tentative="1">
      <w:start w:val="1"/>
      <w:numFmt w:val="lowerLetter"/>
      <w:lvlText w:val="%8."/>
      <w:lvlJc w:val="left"/>
      <w:pPr>
        <w:tabs>
          <w:tab w:val="num" w:pos="5758"/>
        </w:tabs>
        <w:ind w:left="5758" w:hanging="360"/>
      </w:pPr>
    </w:lvl>
    <w:lvl w:ilvl="8" w:tplc="0409001B" w:tentative="1">
      <w:start w:val="1"/>
      <w:numFmt w:val="lowerRoman"/>
      <w:lvlText w:val="%9."/>
      <w:lvlJc w:val="right"/>
      <w:pPr>
        <w:tabs>
          <w:tab w:val="num" w:pos="6478"/>
        </w:tabs>
        <w:ind w:left="6478" w:hanging="180"/>
      </w:pPr>
    </w:lvl>
  </w:abstractNum>
  <w:abstractNum w:abstractNumId="21" w15:restartNumberingAfterBreak="0">
    <w:nsid w:val="4C191C15"/>
    <w:multiLevelType w:val="hybridMultilevel"/>
    <w:tmpl w:val="097C522E"/>
    <w:lvl w:ilvl="0" w:tplc="9712192E">
      <w:start w:val="1"/>
      <w:numFmt w:val="bullet"/>
      <w:lvlText w:val=""/>
      <w:lvlJc w:val="left"/>
      <w:pPr>
        <w:tabs>
          <w:tab w:val="num" w:pos="227"/>
        </w:tabs>
        <w:ind w:left="227"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CD537D"/>
    <w:multiLevelType w:val="multilevel"/>
    <w:tmpl w:val="1BB8C2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50830911"/>
    <w:multiLevelType w:val="hybridMultilevel"/>
    <w:tmpl w:val="F0DA7286"/>
    <w:lvl w:ilvl="0" w:tplc="9712192E">
      <w:start w:val="1"/>
      <w:numFmt w:val="bullet"/>
      <w:lvlText w:val=""/>
      <w:lvlJc w:val="left"/>
      <w:pPr>
        <w:tabs>
          <w:tab w:val="num" w:pos="227"/>
        </w:tabs>
        <w:ind w:left="227"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7AB13A8"/>
    <w:multiLevelType w:val="hybridMultilevel"/>
    <w:tmpl w:val="F41A1A0A"/>
    <w:lvl w:ilvl="0" w:tplc="7A1028CC">
      <w:start w:val="1"/>
      <w:numFmt w:val="decimal"/>
      <w:lvlText w:val="%1."/>
      <w:lvlJc w:val="left"/>
      <w:pPr>
        <w:tabs>
          <w:tab w:val="num" w:pos="227"/>
        </w:tabs>
        <w:ind w:left="22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C3822F9"/>
    <w:multiLevelType w:val="hybridMultilevel"/>
    <w:tmpl w:val="3626E1DC"/>
    <w:lvl w:ilvl="0" w:tplc="AED01054">
      <w:start w:val="1"/>
      <w:numFmt w:val="bullet"/>
      <w:lvlText w:val=""/>
      <w:lvlJc w:val="left"/>
      <w:pPr>
        <w:ind w:left="720" w:hanging="360"/>
      </w:pPr>
      <w:rPr>
        <w:rFonts w:ascii="Wingdings" w:hAnsi="Wingdings" w:hint="default"/>
      </w:rPr>
    </w:lvl>
    <w:lvl w:ilvl="1" w:tplc="EF227FEA">
      <w:start w:val="1"/>
      <w:numFmt w:val="bullet"/>
      <w:pStyle w:val="BulletText1"/>
      <w:lvlText w:val=""/>
      <w:lvlJc w:val="left"/>
      <w:pPr>
        <w:tabs>
          <w:tab w:val="num" w:pos="1250"/>
        </w:tabs>
        <w:ind w:left="1250" w:hanging="17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5C7D76B3"/>
    <w:multiLevelType w:val="hybridMultilevel"/>
    <w:tmpl w:val="07D01BE6"/>
    <w:lvl w:ilvl="0" w:tplc="F9C8F51E">
      <w:start w:val="1"/>
      <w:numFmt w:val="decimal"/>
      <w:lvlText w:val="%1."/>
      <w:lvlJc w:val="left"/>
      <w:pPr>
        <w:tabs>
          <w:tab w:val="num" w:pos="227"/>
        </w:tabs>
        <w:ind w:left="22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C805A31"/>
    <w:multiLevelType w:val="hybridMultilevel"/>
    <w:tmpl w:val="C5BC3F1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625350B9"/>
    <w:multiLevelType w:val="hybridMultilevel"/>
    <w:tmpl w:val="38BE48AC"/>
    <w:lvl w:ilvl="0" w:tplc="AD5C5858">
      <w:start w:val="2"/>
      <w:numFmt w:val="decimal"/>
      <w:lvlText w:val="%1."/>
      <w:lvlJc w:val="left"/>
      <w:pPr>
        <w:tabs>
          <w:tab w:val="num" w:pos="227"/>
        </w:tabs>
        <w:ind w:left="22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7242094"/>
    <w:multiLevelType w:val="hybridMultilevel"/>
    <w:tmpl w:val="129E7A56"/>
    <w:lvl w:ilvl="0" w:tplc="F9C8F51E">
      <w:start w:val="1"/>
      <w:numFmt w:val="decimal"/>
      <w:lvlText w:val="%1."/>
      <w:lvlJc w:val="left"/>
      <w:pPr>
        <w:tabs>
          <w:tab w:val="num" w:pos="227"/>
        </w:tabs>
        <w:ind w:left="227"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B88192D"/>
    <w:multiLevelType w:val="hybridMultilevel"/>
    <w:tmpl w:val="36F0039A"/>
    <w:lvl w:ilvl="0" w:tplc="89FAC9F4">
      <w:start w:val="2"/>
      <w:numFmt w:val="decimal"/>
      <w:lvlText w:val="%1."/>
      <w:lvlJc w:val="left"/>
      <w:pPr>
        <w:tabs>
          <w:tab w:val="num" w:pos="227"/>
        </w:tabs>
        <w:ind w:left="227" w:hanging="227"/>
      </w:pPr>
      <w:rPr>
        <w:rFonts w:hint="default"/>
      </w:rPr>
    </w:lvl>
    <w:lvl w:ilvl="1" w:tplc="9712192E">
      <w:start w:val="1"/>
      <w:numFmt w:val="bullet"/>
      <w:lvlText w:val=""/>
      <w:lvlJc w:val="left"/>
      <w:pPr>
        <w:tabs>
          <w:tab w:val="num" w:pos="227"/>
        </w:tabs>
        <w:ind w:left="227" w:hanging="227"/>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1603544"/>
    <w:multiLevelType w:val="hybridMultilevel"/>
    <w:tmpl w:val="7842F888"/>
    <w:lvl w:ilvl="0" w:tplc="1C09000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7312562B"/>
    <w:multiLevelType w:val="hybridMultilevel"/>
    <w:tmpl w:val="0FBCE3FA"/>
    <w:lvl w:ilvl="0" w:tplc="B4060108">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34" w15:restartNumberingAfterBreak="0">
    <w:nsid w:val="78885AB9"/>
    <w:multiLevelType w:val="hybridMultilevel"/>
    <w:tmpl w:val="96C805EE"/>
    <w:lvl w:ilvl="0" w:tplc="89FAC9F4">
      <w:start w:val="2"/>
      <w:numFmt w:val="decimal"/>
      <w:lvlText w:val="%1."/>
      <w:lvlJc w:val="left"/>
      <w:pPr>
        <w:tabs>
          <w:tab w:val="num" w:pos="227"/>
        </w:tabs>
        <w:ind w:left="227" w:hanging="227"/>
      </w:pPr>
      <w:rPr>
        <w:rFonts w:hint="default"/>
      </w:rPr>
    </w:lvl>
    <w:lvl w:ilvl="1" w:tplc="6598E7BC">
      <w:start w:val="1"/>
      <w:numFmt w:val="bullet"/>
      <w:lvlText w:val=""/>
      <w:lvlJc w:val="left"/>
      <w:pPr>
        <w:tabs>
          <w:tab w:val="num" w:pos="1307"/>
        </w:tabs>
        <w:ind w:left="1307" w:hanging="227"/>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A08517A"/>
    <w:multiLevelType w:val="hybridMultilevel"/>
    <w:tmpl w:val="16AE955C"/>
    <w:lvl w:ilvl="0" w:tplc="02222BE8">
      <w:start w:val="2"/>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C9D652E"/>
    <w:multiLevelType w:val="hybridMultilevel"/>
    <w:tmpl w:val="BCBE5AE6"/>
    <w:lvl w:ilvl="0" w:tplc="9712192E">
      <w:start w:val="1"/>
      <w:numFmt w:val="bullet"/>
      <w:lvlText w:val=""/>
      <w:lvlJc w:val="left"/>
      <w:pPr>
        <w:tabs>
          <w:tab w:val="num" w:pos="227"/>
        </w:tabs>
        <w:ind w:left="227"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D394285"/>
    <w:multiLevelType w:val="hybridMultilevel"/>
    <w:tmpl w:val="349254C0"/>
    <w:lvl w:ilvl="0" w:tplc="9712192E">
      <w:start w:val="1"/>
      <w:numFmt w:val="bullet"/>
      <w:lvlText w:val=""/>
      <w:lvlJc w:val="left"/>
      <w:pPr>
        <w:tabs>
          <w:tab w:val="num" w:pos="227"/>
        </w:tabs>
        <w:ind w:left="227"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E9B65E0"/>
    <w:multiLevelType w:val="multilevel"/>
    <w:tmpl w:val="96C805EE"/>
    <w:lvl w:ilvl="0">
      <w:start w:val="2"/>
      <w:numFmt w:val="decimal"/>
      <w:lvlText w:val="%1."/>
      <w:lvlJc w:val="left"/>
      <w:pPr>
        <w:tabs>
          <w:tab w:val="num" w:pos="227"/>
        </w:tabs>
        <w:ind w:left="227" w:hanging="227"/>
      </w:pPr>
      <w:rPr>
        <w:rFonts w:hint="default"/>
      </w:rPr>
    </w:lvl>
    <w:lvl w:ilvl="1">
      <w:start w:val="1"/>
      <w:numFmt w:val="bullet"/>
      <w:lvlText w:val=""/>
      <w:lvlJc w:val="left"/>
      <w:pPr>
        <w:tabs>
          <w:tab w:val="num" w:pos="1307"/>
        </w:tabs>
        <w:ind w:left="1307" w:hanging="227"/>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6"/>
  </w:num>
  <w:num w:numId="2">
    <w:abstractNumId w:val="17"/>
  </w:num>
  <w:num w:numId="3">
    <w:abstractNumId w:val="31"/>
  </w:num>
  <w:num w:numId="4">
    <w:abstractNumId w:val="4"/>
  </w:num>
  <w:num w:numId="5">
    <w:abstractNumId w:val="27"/>
  </w:num>
  <w:num w:numId="6">
    <w:abstractNumId w:val="25"/>
  </w:num>
  <w:num w:numId="7">
    <w:abstractNumId w:val="0"/>
  </w:num>
  <w:num w:numId="8">
    <w:abstractNumId w:val="10"/>
  </w:num>
  <w:num w:numId="9">
    <w:abstractNumId w:val="35"/>
  </w:num>
  <w:num w:numId="10">
    <w:abstractNumId w:val="8"/>
  </w:num>
  <w:num w:numId="11">
    <w:abstractNumId w:val="19"/>
  </w:num>
  <w:num w:numId="12">
    <w:abstractNumId w:val="11"/>
  </w:num>
  <w:num w:numId="13">
    <w:abstractNumId w:val="32"/>
  </w:num>
  <w:num w:numId="14">
    <w:abstractNumId w:val="29"/>
  </w:num>
  <w:num w:numId="15">
    <w:abstractNumId w:val="5"/>
  </w:num>
  <w:num w:numId="16">
    <w:abstractNumId w:val="26"/>
  </w:num>
  <w:num w:numId="17">
    <w:abstractNumId w:val="2"/>
  </w:num>
  <w:num w:numId="18">
    <w:abstractNumId w:val="24"/>
  </w:num>
  <w:num w:numId="19">
    <w:abstractNumId w:val="15"/>
  </w:num>
  <w:num w:numId="20">
    <w:abstractNumId w:val="33"/>
  </w:num>
  <w:num w:numId="21">
    <w:abstractNumId w:val="1"/>
  </w:num>
  <w:num w:numId="22">
    <w:abstractNumId w:val="34"/>
  </w:num>
  <w:num w:numId="23">
    <w:abstractNumId w:val="12"/>
  </w:num>
  <w:num w:numId="24">
    <w:abstractNumId w:val="14"/>
  </w:num>
  <w:num w:numId="25">
    <w:abstractNumId w:val="3"/>
  </w:num>
  <w:num w:numId="26">
    <w:abstractNumId w:val="9"/>
  </w:num>
  <w:num w:numId="27">
    <w:abstractNumId w:val="18"/>
  </w:num>
  <w:num w:numId="28">
    <w:abstractNumId w:val="20"/>
  </w:num>
  <w:num w:numId="29">
    <w:abstractNumId w:val="0"/>
  </w:num>
  <w:num w:numId="3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8"/>
  </w:num>
  <w:num w:numId="32">
    <w:abstractNumId w:val="22"/>
  </w:num>
  <w:num w:numId="33">
    <w:abstractNumId w:val="38"/>
  </w:num>
  <w:num w:numId="34">
    <w:abstractNumId w:val="6"/>
  </w:num>
  <w:num w:numId="35">
    <w:abstractNumId w:val="13"/>
  </w:num>
  <w:num w:numId="36">
    <w:abstractNumId w:val="30"/>
  </w:num>
  <w:num w:numId="37">
    <w:abstractNumId w:val="7"/>
  </w:num>
  <w:num w:numId="38">
    <w:abstractNumId w:val="37"/>
  </w:num>
  <w:num w:numId="39">
    <w:abstractNumId w:val="23"/>
  </w:num>
  <w:num w:numId="40">
    <w:abstractNumId w:val="36"/>
  </w:num>
  <w:num w:numId="41">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C94"/>
    <w:rsid w:val="00011FF9"/>
    <w:rsid w:val="00016FAE"/>
    <w:rsid w:val="0003409B"/>
    <w:rsid w:val="00073DE5"/>
    <w:rsid w:val="00087D52"/>
    <w:rsid w:val="00091D03"/>
    <w:rsid w:val="00093131"/>
    <w:rsid w:val="000B5666"/>
    <w:rsid w:val="000B7B6B"/>
    <w:rsid w:val="000D3CFA"/>
    <w:rsid w:val="000D596F"/>
    <w:rsid w:val="00100E66"/>
    <w:rsid w:val="00121267"/>
    <w:rsid w:val="0015185F"/>
    <w:rsid w:val="00174604"/>
    <w:rsid w:val="001926A0"/>
    <w:rsid w:val="001A0899"/>
    <w:rsid w:val="001B2B60"/>
    <w:rsid w:val="001B2B76"/>
    <w:rsid w:val="001D6BB0"/>
    <w:rsid w:val="001F0B58"/>
    <w:rsid w:val="001F2159"/>
    <w:rsid w:val="002021A9"/>
    <w:rsid w:val="00252EB5"/>
    <w:rsid w:val="0027021A"/>
    <w:rsid w:val="00272CFD"/>
    <w:rsid w:val="002864D5"/>
    <w:rsid w:val="002B7056"/>
    <w:rsid w:val="002D421B"/>
    <w:rsid w:val="002E32C5"/>
    <w:rsid w:val="002F3FA0"/>
    <w:rsid w:val="00344DB5"/>
    <w:rsid w:val="00345700"/>
    <w:rsid w:val="003469B4"/>
    <w:rsid w:val="00354CC1"/>
    <w:rsid w:val="003619D3"/>
    <w:rsid w:val="00366895"/>
    <w:rsid w:val="003735D4"/>
    <w:rsid w:val="003A2C90"/>
    <w:rsid w:val="003B38B6"/>
    <w:rsid w:val="003C2787"/>
    <w:rsid w:val="003C38EB"/>
    <w:rsid w:val="003C3EFB"/>
    <w:rsid w:val="003E7586"/>
    <w:rsid w:val="003F6144"/>
    <w:rsid w:val="00400AD3"/>
    <w:rsid w:val="00447408"/>
    <w:rsid w:val="00461B38"/>
    <w:rsid w:val="004B2081"/>
    <w:rsid w:val="004B62A4"/>
    <w:rsid w:val="004C0B0F"/>
    <w:rsid w:val="004D4D01"/>
    <w:rsid w:val="004D5A61"/>
    <w:rsid w:val="004E0160"/>
    <w:rsid w:val="004E674E"/>
    <w:rsid w:val="00520212"/>
    <w:rsid w:val="00520DC9"/>
    <w:rsid w:val="00521FCA"/>
    <w:rsid w:val="005249D1"/>
    <w:rsid w:val="00544A6A"/>
    <w:rsid w:val="005523CA"/>
    <w:rsid w:val="00555A7C"/>
    <w:rsid w:val="005737DE"/>
    <w:rsid w:val="00575FF3"/>
    <w:rsid w:val="00576A3F"/>
    <w:rsid w:val="00585FA9"/>
    <w:rsid w:val="00597FA5"/>
    <w:rsid w:val="005B127E"/>
    <w:rsid w:val="005B7C34"/>
    <w:rsid w:val="005C1D48"/>
    <w:rsid w:val="005F1EDF"/>
    <w:rsid w:val="005F4D55"/>
    <w:rsid w:val="00604BE6"/>
    <w:rsid w:val="00620E6D"/>
    <w:rsid w:val="00624D53"/>
    <w:rsid w:val="006262B9"/>
    <w:rsid w:val="006427F0"/>
    <w:rsid w:val="00645850"/>
    <w:rsid w:val="006504BF"/>
    <w:rsid w:val="0066457B"/>
    <w:rsid w:val="006729BC"/>
    <w:rsid w:val="006752C4"/>
    <w:rsid w:val="006B148A"/>
    <w:rsid w:val="006C0147"/>
    <w:rsid w:val="006E1783"/>
    <w:rsid w:val="006F357B"/>
    <w:rsid w:val="007135AC"/>
    <w:rsid w:val="00717898"/>
    <w:rsid w:val="00720915"/>
    <w:rsid w:val="007353B5"/>
    <w:rsid w:val="00737622"/>
    <w:rsid w:val="007403C0"/>
    <w:rsid w:val="007505E6"/>
    <w:rsid w:val="00756E02"/>
    <w:rsid w:val="00773D1E"/>
    <w:rsid w:val="0077417E"/>
    <w:rsid w:val="00783B67"/>
    <w:rsid w:val="00786B83"/>
    <w:rsid w:val="0079382D"/>
    <w:rsid w:val="007C0301"/>
    <w:rsid w:val="007D175C"/>
    <w:rsid w:val="007E219E"/>
    <w:rsid w:val="007F3186"/>
    <w:rsid w:val="007F32EF"/>
    <w:rsid w:val="0080448A"/>
    <w:rsid w:val="0080676E"/>
    <w:rsid w:val="0081499F"/>
    <w:rsid w:val="00822C93"/>
    <w:rsid w:val="00831202"/>
    <w:rsid w:val="0086211C"/>
    <w:rsid w:val="00862591"/>
    <w:rsid w:val="008769E1"/>
    <w:rsid w:val="00881991"/>
    <w:rsid w:val="0089167E"/>
    <w:rsid w:val="008939C1"/>
    <w:rsid w:val="008B195A"/>
    <w:rsid w:val="008C24AD"/>
    <w:rsid w:val="008C71C5"/>
    <w:rsid w:val="008D46C0"/>
    <w:rsid w:val="008D7768"/>
    <w:rsid w:val="00901CE4"/>
    <w:rsid w:val="00902978"/>
    <w:rsid w:val="00902DE4"/>
    <w:rsid w:val="0090514D"/>
    <w:rsid w:val="00950A4D"/>
    <w:rsid w:val="00961008"/>
    <w:rsid w:val="00976D42"/>
    <w:rsid w:val="009947D5"/>
    <w:rsid w:val="00997D8B"/>
    <w:rsid w:val="009D2A34"/>
    <w:rsid w:val="009D3CA0"/>
    <w:rsid w:val="009D6231"/>
    <w:rsid w:val="009F3165"/>
    <w:rsid w:val="009F38B2"/>
    <w:rsid w:val="009F46D0"/>
    <w:rsid w:val="009F4F52"/>
    <w:rsid w:val="00A10B72"/>
    <w:rsid w:val="00A12AD0"/>
    <w:rsid w:val="00A17B1D"/>
    <w:rsid w:val="00A20106"/>
    <w:rsid w:val="00A2266D"/>
    <w:rsid w:val="00A27ED0"/>
    <w:rsid w:val="00A53815"/>
    <w:rsid w:val="00A73B5B"/>
    <w:rsid w:val="00A80359"/>
    <w:rsid w:val="00A9076E"/>
    <w:rsid w:val="00A91E12"/>
    <w:rsid w:val="00A93E0F"/>
    <w:rsid w:val="00AB07D3"/>
    <w:rsid w:val="00AD3037"/>
    <w:rsid w:val="00AD692D"/>
    <w:rsid w:val="00AE1BD9"/>
    <w:rsid w:val="00AE2B9B"/>
    <w:rsid w:val="00AF5187"/>
    <w:rsid w:val="00B00F8C"/>
    <w:rsid w:val="00B0368C"/>
    <w:rsid w:val="00B06955"/>
    <w:rsid w:val="00B3233D"/>
    <w:rsid w:val="00B32FBE"/>
    <w:rsid w:val="00B339C1"/>
    <w:rsid w:val="00B54A41"/>
    <w:rsid w:val="00B5673F"/>
    <w:rsid w:val="00B5747C"/>
    <w:rsid w:val="00B61613"/>
    <w:rsid w:val="00B71B2B"/>
    <w:rsid w:val="00B7611D"/>
    <w:rsid w:val="00B82A07"/>
    <w:rsid w:val="00B83B48"/>
    <w:rsid w:val="00B91BB6"/>
    <w:rsid w:val="00BB108A"/>
    <w:rsid w:val="00BB181F"/>
    <w:rsid w:val="00BB43F9"/>
    <w:rsid w:val="00BC1E54"/>
    <w:rsid w:val="00BD10A2"/>
    <w:rsid w:val="00BD6B9B"/>
    <w:rsid w:val="00BF2BE1"/>
    <w:rsid w:val="00BF359B"/>
    <w:rsid w:val="00C36292"/>
    <w:rsid w:val="00C42576"/>
    <w:rsid w:val="00C57BA0"/>
    <w:rsid w:val="00C65215"/>
    <w:rsid w:val="00C75A5C"/>
    <w:rsid w:val="00C76ADA"/>
    <w:rsid w:val="00C76FB1"/>
    <w:rsid w:val="00C83A05"/>
    <w:rsid w:val="00C86A29"/>
    <w:rsid w:val="00C92042"/>
    <w:rsid w:val="00CA4829"/>
    <w:rsid w:val="00CD04C1"/>
    <w:rsid w:val="00CD2692"/>
    <w:rsid w:val="00CD2C55"/>
    <w:rsid w:val="00CD72F6"/>
    <w:rsid w:val="00CE2506"/>
    <w:rsid w:val="00CE405A"/>
    <w:rsid w:val="00CE5054"/>
    <w:rsid w:val="00CF5219"/>
    <w:rsid w:val="00D01A48"/>
    <w:rsid w:val="00D041A9"/>
    <w:rsid w:val="00D211AA"/>
    <w:rsid w:val="00D21D3C"/>
    <w:rsid w:val="00D3778B"/>
    <w:rsid w:val="00D47E32"/>
    <w:rsid w:val="00D52592"/>
    <w:rsid w:val="00D53BC0"/>
    <w:rsid w:val="00D624F3"/>
    <w:rsid w:val="00D65342"/>
    <w:rsid w:val="00D66122"/>
    <w:rsid w:val="00D7666A"/>
    <w:rsid w:val="00D76AE0"/>
    <w:rsid w:val="00D941C5"/>
    <w:rsid w:val="00DA055C"/>
    <w:rsid w:val="00DA4B25"/>
    <w:rsid w:val="00DB4C20"/>
    <w:rsid w:val="00DB6B0B"/>
    <w:rsid w:val="00DD7444"/>
    <w:rsid w:val="00E04AA7"/>
    <w:rsid w:val="00E0515D"/>
    <w:rsid w:val="00E16B55"/>
    <w:rsid w:val="00E20BEC"/>
    <w:rsid w:val="00E26721"/>
    <w:rsid w:val="00E35D91"/>
    <w:rsid w:val="00E407D6"/>
    <w:rsid w:val="00E42A42"/>
    <w:rsid w:val="00E460EF"/>
    <w:rsid w:val="00E5627F"/>
    <w:rsid w:val="00E732D2"/>
    <w:rsid w:val="00E82144"/>
    <w:rsid w:val="00E8512C"/>
    <w:rsid w:val="00E957EA"/>
    <w:rsid w:val="00EA79DC"/>
    <w:rsid w:val="00ED6133"/>
    <w:rsid w:val="00ED6C94"/>
    <w:rsid w:val="00EE7A18"/>
    <w:rsid w:val="00EF39FA"/>
    <w:rsid w:val="00F00188"/>
    <w:rsid w:val="00F007AB"/>
    <w:rsid w:val="00F035B1"/>
    <w:rsid w:val="00F04462"/>
    <w:rsid w:val="00F07C0A"/>
    <w:rsid w:val="00F22ABA"/>
    <w:rsid w:val="00F56BE4"/>
    <w:rsid w:val="00F604EF"/>
    <w:rsid w:val="00F72DB2"/>
    <w:rsid w:val="00F80CBA"/>
    <w:rsid w:val="00F80F2F"/>
    <w:rsid w:val="00FC1093"/>
    <w:rsid w:val="00FC47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64EBE0"/>
  <w15:chartTrackingRefBased/>
  <w15:docId w15:val="{81D32887-5289-4515-A388-459645958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Hyperlink"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5A7C"/>
    <w:rPr>
      <w:rFonts w:eastAsia="Calibri"/>
      <w:sz w:val="22"/>
      <w:szCs w:val="22"/>
      <w:lang w:eastAsia="en-US"/>
    </w:rPr>
  </w:style>
  <w:style w:type="paragraph" w:styleId="Heading1">
    <w:name w:val="heading 1"/>
    <w:basedOn w:val="Normal"/>
    <w:next w:val="Normal"/>
    <w:link w:val="Heading1Char"/>
    <w:uiPriority w:val="9"/>
    <w:qFormat/>
    <w:rsid w:val="006427F0"/>
    <w:pPr>
      <w:keepNext/>
      <w:keepLines/>
      <w:spacing w:before="480"/>
      <w:outlineLvl w:val="0"/>
    </w:pPr>
    <w:rPr>
      <w:rFonts w:ascii="Cambria" w:eastAsia="Times New Roman" w:hAnsi="Cambria"/>
      <w:b/>
      <w:bCs/>
      <w:sz w:val="28"/>
      <w:szCs w:val="28"/>
    </w:rPr>
  </w:style>
  <w:style w:type="paragraph" w:styleId="Heading2">
    <w:name w:val="heading 2"/>
    <w:basedOn w:val="Normal"/>
    <w:next w:val="Normal"/>
    <w:link w:val="Heading2Char"/>
    <w:uiPriority w:val="9"/>
    <w:qFormat/>
    <w:rsid w:val="00E35D91"/>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qFormat/>
    <w:rsid w:val="00E35D91"/>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qFormat/>
    <w:rsid w:val="00604BE6"/>
    <w:pPr>
      <w:keepNext/>
      <w:keepLines/>
      <w:spacing w:before="200"/>
      <w:outlineLvl w:val="3"/>
    </w:pPr>
    <w:rPr>
      <w:rFonts w:ascii="Cambria" w:eastAsia="Times New Roman" w:hAnsi="Cambria"/>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0147"/>
    <w:pPr>
      <w:tabs>
        <w:tab w:val="center" w:pos="4513"/>
        <w:tab w:val="right" w:pos="9026"/>
      </w:tabs>
    </w:pPr>
  </w:style>
  <w:style w:type="character" w:customStyle="1" w:styleId="HeaderChar">
    <w:name w:val="Header Char"/>
    <w:basedOn w:val="DefaultParagraphFont"/>
    <w:link w:val="Header"/>
    <w:uiPriority w:val="99"/>
    <w:rsid w:val="006C0147"/>
  </w:style>
  <w:style w:type="paragraph" w:styleId="Footer">
    <w:name w:val="footer"/>
    <w:basedOn w:val="Normal"/>
    <w:link w:val="FooterChar"/>
    <w:uiPriority w:val="99"/>
    <w:unhideWhenUsed/>
    <w:rsid w:val="006C0147"/>
    <w:pPr>
      <w:tabs>
        <w:tab w:val="center" w:pos="4513"/>
        <w:tab w:val="right" w:pos="9026"/>
      </w:tabs>
    </w:pPr>
  </w:style>
  <w:style w:type="character" w:customStyle="1" w:styleId="FooterChar">
    <w:name w:val="Footer Char"/>
    <w:basedOn w:val="DefaultParagraphFont"/>
    <w:link w:val="Footer"/>
    <w:uiPriority w:val="99"/>
    <w:rsid w:val="006C0147"/>
  </w:style>
  <w:style w:type="paragraph" w:styleId="NoSpacing">
    <w:name w:val="No Spacing"/>
    <w:link w:val="NoSpacingChar"/>
    <w:uiPriority w:val="1"/>
    <w:rsid w:val="006C0147"/>
    <w:rPr>
      <w:sz w:val="22"/>
      <w:szCs w:val="22"/>
      <w:lang w:val="en-US" w:eastAsia="en-US"/>
    </w:rPr>
  </w:style>
  <w:style w:type="character" w:customStyle="1" w:styleId="NoSpacingChar">
    <w:name w:val="No Spacing Char"/>
    <w:link w:val="NoSpacing"/>
    <w:uiPriority w:val="1"/>
    <w:rsid w:val="006C0147"/>
    <w:rPr>
      <w:sz w:val="22"/>
      <w:szCs w:val="22"/>
      <w:lang w:val="en-US" w:eastAsia="en-US" w:bidi="ar-SA"/>
    </w:rPr>
  </w:style>
  <w:style w:type="paragraph" w:styleId="Title">
    <w:name w:val="Title"/>
    <w:basedOn w:val="Normal"/>
    <w:next w:val="Normal"/>
    <w:link w:val="TitleChar"/>
    <w:uiPriority w:val="10"/>
    <w:rsid w:val="00555A7C"/>
    <w:pPr>
      <w:pBdr>
        <w:bottom w:val="single" w:sz="8" w:space="4" w:color="4F81BD"/>
      </w:pBdr>
      <w:spacing w:after="300"/>
      <w:contextualSpacing/>
    </w:pPr>
    <w:rPr>
      <w:rFonts w:ascii="Cambria" w:eastAsia="Times New Roman" w:hAnsi="Cambria"/>
      <w:color w:val="365F91"/>
      <w:spacing w:val="5"/>
      <w:kern w:val="28"/>
      <w:sz w:val="52"/>
      <w:szCs w:val="52"/>
    </w:rPr>
  </w:style>
  <w:style w:type="character" w:customStyle="1" w:styleId="TitleChar">
    <w:name w:val="Title Char"/>
    <w:link w:val="Title"/>
    <w:uiPriority w:val="10"/>
    <w:rsid w:val="00555A7C"/>
    <w:rPr>
      <w:rFonts w:ascii="Cambria" w:eastAsia="Times New Roman" w:hAnsi="Cambria" w:cs="Times New Roman"/>
      <w:color w:val="365F91"/>
      <w:spacing w:val="5"/>
      <w:kern w:val="28"/>
      <w:sz w:val="52"/>
      <w:szCs w:val="52"/>
      <w:lang w:eastAsia="en-US"/>
    </w:rPr>
  </w:style>
  <w:style w:type="character" w:styleId="IntenseEmphasis">
    <w:name w:val="Intense Emphasis"/>
    <w:uiPriority w:val="21"/>
    <w:rsid w:val="006C0147"/>
    <w:rPr>
      <w:b/>
      <w:bCs/>
      <w:i/>
      <w:iCs/>
      <w:color w:val="4F81BD"/>
    </w:rPr>
  </w:style>
  <w:style w:type="paragraph" w:styleId="BalloonText">
    <w:name w:val="Balloon Text"/>
    <w:basedOn w:val="Normal"/>
    <w:link w:val="BalloonTextChar"/>
    <w:uiPriority w:val="99"/>
    <w:semiHidden/>
    <w:unhideWhenUsed/>
    <w:rsid w:val="006C0147"/>
    <w:rPr>
      <w:rFonts w:ascii="Tahoma" w:hAnsi="Tahoma" w:cs="Tahoma"/>
      <w:sz w:val="16"/>
      <w:szCs w:val="16"/>
    </w:rPr>
  </w:style>
  <w:style w:type="character" w:customStyle="1" w:styleId="BalloonTextChar">
    <w:name w:val="Balloon Text Char"/>
    <w:link w:val="BalloonText"/>
    <w:uiPriority w:val="99"/>
    <w:semiHidden/>
    <w:rsid w:val="006C0147"/>
    <w:rPr>
      <w:rFonts w:ascii="Tahoma" w:hAnsi="Tahoma" w:cs="Tahoma"/>
      <w:sz w:val="16"/>
      <w:szCs w:val="16"/>
    </w:rPr>
  </w:style>
  <w:style w:type="paragraph" w:styleId="IntenseQuote">
    <w:name w:val="Intense Quote"/>
    <w:basedOn w:val="Normal"/>
    <w:next w:val="Normal"/>
    <w:link w:val="IntenseQuoteChar"/>
    <w:uiPriority w:val="30"/>
    <w:rsid w:val="003735D4"/>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735D4"/>
    <w:rPr>
      <w:b/>
      <w:bCs/>
      <w:i/>
      <w:iCs/>
      <w:color w:val="4F81BD"/>
    </w:rPr>
  </w:style>
  <w:style w:type="table" w:styleId="TableGrid">
    <w:name w:val="Table Grid"/>
    <w:basedOn w:val="TableNormal"/>
    <w:rsid w:val="00D01A48"/>
    <w:rPr>
      <w:rFonts w:eastAsia="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rsid w:val="00D01A48"/>
    <w:pPr>
      <w:ind w:left="720"/>
      <w:contextualSpacing/>
    </w:pPr>
  </w:style>
  <w:style w:type="paragraph" w:customStyle="1" w:styleId="TableBullet">
    <w:name w:val="TableBullet"/>
    <w:basedOn w:val="Normal"/>
    <w:rsid w:val="00D01A48"/>
    <w:pPr>
      <w:numPr>
        <w:numId w:val="1"/>
      </w:numPr>
    </w:pPr>
  </w:style>
  <w:style w:type="character" w:customStyle="1" w:styleId="Heading4Char">
    <w:name w:val="Heading 4 Char"/>
    <w:link w:val="Heading4"/>
    <w:uiPriority w:val="9"/>
    <w:rsid w:val="00604BE6"/>
    <w:rPr>
      <w:rFonts w:ascii="Cambria" w:eastAsia="Times New Roman" w:hAnsi="Cambria" w:cs="Times New Roman"/>
      <w:b/>
      <w:bCs/>
      <w:i/>
      <w:iCs/>
      <w:lang w:eastAsia="en-US"/>
    </w:rPr>
  </w:style>
  <w:style w:type="paragraph" w:styleId="FootnoteText">
    <w:name w:val="footnote text"/>
    <w:basedOn w:val="Normal"/>
    <w:link w:val="FootnoteTextChar"/>
    <w:uiPriority w:val="99"/>
    <w:semiHidden/>
    <w:unhideWhenUsed/>
    <w:rsid w:val="00604BE6"/>
    <w:rPr>
      <w:sz w:val="20"/>
      <w:szCs w:val="20"/>
    </w:rPr>
  </w:style>
  <w:style w:type="character" w:customStyle="1" w:styleId="FootnoteTextChar">
    <w:name w:val="Footnote Text Char"/>
    <w:link w:val="FootnoteText"/>
    <w:uiPriority w:val="99"/>
    <w:semiHidden/>
    <w:rsid w:val="00604BE6"/>
    <w:rPr>
      <w:rFonts w:eastAsia="Calibri"/>
      <w:sz w:val="20"/>
      <w:szCs w:val="20"/>
      <w:lang w:eastAsia="en-US"/>
    </w:rPr>
  </w:style>
  <w:style w:type="character" w:styleId="FootnoteReference">
    <w:name w:val="footnote reference"/>
    <w:uiPriority w:val="99"/>
    <w:semiHidden/>
    <w:unhideWhenUsed/>
    <w:rsid w:val="00604BE6"/>
    <w:rPr>
      <w:vertAlign w:val="superscript"/>
    </w:rPr>
  </w:style>
  <w:style w:type="character" w:customStyle="1" w:styleId="Heading1Char">
    <w:name w:val="Heading 1 Char"/>
    <w:link w:val="Heading1"/>
    <w:uiPriority w:val="9"/>
    <w:rsid w:val="006427F0"/>
    <w:rPr>
      <w:rFonts w:ascii="Cambria" w:eastAsia="Times New Roman" w:hAnsi="Cambria" w:cs="Times New Roman"/>
      <w:b/>
      <w:bCs/>
      <w:sz w:val="28"/>
      <w:szCs w:val="28"/>
      <w:lang w:eastAsia="en-US"/>
    </w:rPr>
  </w:style>
  <w:style w:type="paragraph" w:styleId="TOCHeading">
    <w:name w:val="TOC Heading"/>
    <w:basedOn w:val="Heading1"/>
    <w:next w:val="Normal"/>
    <w:uiPriority w:val="39"/>
    <w:qFormat/>
    <w:rsid w:val="00E35D91"/>
    <w:pPr>
      <w:outlineLvl w:val="9"/>
    </w:pPr>
    <w:rPr>
      <w:lang w:val="en-US"/>
    </w:rPr>
  </w:style>
  <w:style w:type="paragraph" w:styleId="TOC1">
    <w:name w:val="toc 1"/>
    <w:basedOn w:val="Normal"/>
    <w:next w:val="Normal"/>
    <w:autoRedefine/>
    <w:uiPriority w:val="39"/>
    <w:unhideWhenUsed/>
    <w:qFormat/>
    <w:rsid w:val="00E35D91"/>
    <w:pPr>
      <w:spacing w:after="100"/>
    </w:pPr>
    <w:rPr>
      <w:b/>
      <w:sz w:val="24"/>
    </w:rPr>
  </w:style>
  <w:style w:type="character" w:styleId="Hyperlink">
    <w:name w:val="Hyperlink"/>
    <w:uiPriority w:val="99"/>
    <w:unhideWhenUsed/>
    <w:rsid w:val="00E35D91"/>
    <w:rPr>
      <w:color w:val="0000FF"/>
      <w:u w:val="single"/>
    </w:rPr>
  </w:style>
  <w:style w:type="paragraph" w:styleId="TOC2">
    <w:name w:val="toc 2"/>
    <w:basedOn w:val="Normal"/>
    <w:next w:val="Normal"/>
    <w:autoRedefine/>
    <w:uiPriority w:val="39"/>
    <w:unhideWhenUsed/>
    <w:qFormat/>
    <w:rsid w:val="00E35D91"/>
    <w:pPr>
      <w:spacing w:after="100"/>
      <w:ind w:left="220"/>
    </w:pPr>
    <w:rPr>
      <w:rFonts w:eastAsia="Times New Roman"/>
      <w:lang w:val="en-US"/>
    </w:rPr>
  </w:style>
  <w:style w:type="paragraph" w:styleId="TOC3">
    <w:name w:val="toc 3"/>
    <w:basedOn w:val="Normal"/>
    <w:next w:val="Normal"/>
    <w:autoRedefine/>
    <w:uiPriority w:val="39"/>
    <w:unhideWhenUsed/>
    <w:qFormat/>
    <w:rsid w:val="00E35D91"/>
    <w:pPr>
      <w:spacing w:after="100"/>
      <w:ind w:left="440"/>
    </w:pPr>
    <w:rPr>
      <w:rFonts w:eastAsia="Times New Roman"/>
      <w:lang w:val="en-US"/>
    </w:rPr>
  </w:style>
  <w:style w:type="character" w:customStyle="1" w:styleId="Heading2Char">
    <w:name w:val="Heading 2 Char"/>
    <w:link w:val="Heading2"/>
    <w:uiPriority w:val="9"/>
    <w:semiHidden/>
    <w:rsid w:val="00E35D91"/>
    <w:rPr>
      <w:rFonts w:ascii="Cambria" w:eastAsia="Times New Roman" w:hAnsi="Cambria" w:cs="Times New Roman"/>
      <w:b/>
      <w:bCs/>
      <w:color w:val="4F81BD"/>
      <w:sz w:val="26"/>
      <w:szCs w:val="26"/>
      <w:lang w:eastAsia="en-US"/>
    </w:rPr>
  </w:style>
  <w:style w:type="character" w:customStyle="1" w:styleId="Heading3Char">
    <w:name w:val="Heading 3 Char"/>
    <w:link w:val="Heading3"/>
    <w:uiPriority w:val="9"/>
    <w:semiHidden/>
    <w:rsid w:val="00E35D91"/>
    <w:rPr>
      <w:rFonts w:ascii="Cambria" w:eastAsia="Times New Roman" w:hAnsi="Cambria" w:cs="Times New Roman"/>
      <w:b/>
      <w:bCs/>
      <w:color w:val="4F81BD"/>
      <w:lang w:eastAsia="en-US"/>
    </w:rPr>
  </w:style>
  <w:style w:type="paragraph" w:styleId="TOC4">
    <w:name w:val="toc 4"/>
    <w:basedOn w:val="Normal"/>
    <w:next w:val="Normal"/>
    <w:autoRedefine/>
    <w:uiPriority w:val="39"/>
    <w:unhideWhenUsed/>
    <w:rsid w:val="00E35D91"/>
    <w:pPr>
      <w:spacing w:after="100"/>
      <w:ind w:left="660"/>
    </w:pPr>
  </w:style>
  <w:style w:type="paragraph" w:styleId="ListBullet2">
    <w:name w:val="List Bullet 2"/>
    <w:basedOn w:val="Normal"/>
    <w:rsid w:val="00F22ABA"/>
    <w:pPr>
      <w:numPr>
        <w:numId w:val="17"/>
      </w:numPr>
      <w:spacing w:before="60" w:after="60"/>
      <w:jc w:val="both"/>
    </w:pPr>
    <w:rPr>
      <w:rFonts w:ascii="Verdana" w:eastAsia="Times New Roman" w:hAnsi="Verdana" w:cs="Arial"/>
      <w:szCs w:val="24"/>
      <w:lang w:val="en-GB"/>
    </w:rPr>
  </w:style>
  <w:style w:type="numbering" w:customStyle="1" w:styleId="bulletOutline">
    <w:name w:val="bulletOutline"/>
    <w:basedOn w:val="NoList"/>
    <w:semiHidden/>
    <w:rsid w:val="00F22ABA"/>
    <w:pPr>
      <w:numPr>
        <w:numId w:val="7"/>
      </w:numPr>
    </w:pPr>
  </w:style>
  <w:style w:type="character" w:customStyle="1" w:styleId="StyleLatinArial">
    <w:name w:val="Style (Latin) Arial"/>
    <w:rsid w:val="00F22ABA"/>
    <w:rPr>
      <w:rFonts w:ascii="Verdana" w:hAnsi="Verdana"/>
      <w:sz w:val="22"/>
    </w:rPr>
  </w:style>
  <w:style w:type="paragraph" w:customStyle="1" w:styleId="BulletText1">
    <w:name w:val="Bullet Text 1"/>
    <w:basedOn w:val="Normal"/>
    <w:rsid w:val="00BB181F"/>
    <w:pPr>
      <w:numPr>
        <w:ilvl w:val="1"/>
        <w:numId w:val="6"/>
      </w:numPr>
    </w:pPr>
  </w:style>
  <w:style w:type="paragraph" w:styleId="TOC6">
    <w:name w:val="toc 6"/>
    <w:basedOn w:val="Normal"/>
    <w:next w:val="Normal"/>
    <w:autoRedefine/>
    <w:semiHidden/>
    <w:rsid w:val="00C75A5C"/>
    <w:pPr>
      <w:ind w:left="1100"/>
    </w:pPr>
  </w:style>
  <w:style w:type="numbering" w:customStyle="1" w:styleId="StyleBulleted">
    <w:name w:val="Style Bulleted"/>
    <w:basedOn w:val="NoList"/>
    <w:semiHidden/>
    <w:rsid w:val="00C75A5C"/>
    <w:pPr>
      <w:numPr>
        <w:numId w:val="20"/>
      </w:numPr>
    </w:pPr>
  </w:style>
  <w:style w:type="paragraph" w:styleId="ListBullet">
    <w:name w:val="List Bullet"/>
    <w:basedOn w:val="Normal"/>
    <w:rsid w:val="00C75A5C"/>
    <w:pPr>
      <w:numPr>
        <w:numId w:val="21"/>
      </w:numPr>
      <w:spacing w:before="120" w:after="120"/>
      <w:jc w:val="both"/>
    </w:pPr>
    <w:rPr>
      <w:rFonts w:ascii="Verdana" w:eastAsia="Times New Roman" w:hAnsi="Verdana" w:cs="Arial"/>
      <w:szCs w:val="24"/>
      <w:lang w:val="en-GB"/>
    </w:rPr>
  </w:style>
  <w:style w:type="numbering" w:customStyle="1" w:styleId="StyleBulleted1">
    <w:name w:val="Style Bulleted1"/>
    <w:basedOn w:val="NoList"/>
    <w:rsid w:val="003619D3"/>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Data" Target="diagrams/data1.xm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diagramQuickStyle" Target="diagrams/quickStyle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Layout" Target="diagrams/layout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_rels/settings.xml.rels><?xml version="1.0" encoding="UTF-8" standalone="yes"?>
<Relationships xmlns="http://schemas.openxmlformats.org/package/2006/relationships"><Relationship Id="rId1" Type="http://schemas.openxmlformats.org/officeDocument/2006/relationships/attachedTemplate" Target="file:///Z:\Chamber%20Shared%20Info\Deliwe\01.04.2009\Blue%20CD\SSETA%20Blueprints\SSETA%20Template%201%20Blue%20Print%20Alignment%20Strategy%20V1.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A039A2A-1041-4F3C-934C-A54C56B2EE08}" type="doc">
      <dgm:prSet loTypeId="urn:microsoft.com/office/officeart/2005/8/layout/orgChart1" loCatId="hierarchy" qsTypeId="urn:microsoft.com/office/officeart/2005/8/quickstyle/simple1" qsCatId="simple" csTypeId="urn:microsoft.com/office/officeart/2005/8/colors/accent1_2" csCatId="accent1"/>
      <dgm:spPr/>
    </dgm:pt>
    <dgm:pt modelId="{21E2FDFC-28E4-43F7-B836-EA2CAAC85FB1}">
      <dgm:prSet/>
      <dgm:spPr/>
      <dgm:t>
        <a:bodyPr/>
        <a:lstStyle/>
        <a:p>
          <a:pPr marR="0" algn="ctr" rtl="0"/>
          <a:r>
            <a:rPr lang="en-TC" b="0" i="0" u="none" strike="noStrike" baseline="0">
              <a:latin typeface="Calibri" panose="020F0502020204030204" pitchFamily="34" charset="0"/>
            </a:rPr>
            <a:t>49648</a:t>
          </a:r>
        </a:p>
        <a:p>
          <a:pPr marR="0" algn="ctr" rtl="0"/>
          <a:r>
            <a:rPr lang="en-US" b="0" i="0" u="none" strike="noStrike" baseline="0">
              <a:latin typeface="Calibri" panose="020F0502020204030204" pitchFamily="34" charset="0"/>
            </a:rPr>
            <a:t>NC New Venture Creation</a:t>
          </a:r>
        </a:p>
        <a:p>
          <a:pPr marR="0" algn="ctr" rtl="0"/>
          <a:r>
            <a:rPr lang="en-US" b="0" i="0" u="none" strike="noStrike" baseline="0">
              <a:latin typeface="Calibri" panose="020F0502020204030204" pitchFamily="34" charset="0"/>
            </a:rPr>
            <a:t>Level 2</a:t>
          </a:r>
          <a:endParaRPr lang="en-TC"/>
        </a:p>
      </dgm:t>
    </dgm:pt>
    <dgm:pt modelId="{FE8219A9-C54F-4EDE-A1F2-779211555633}" type="parTrans" cxnId="{60312A09-4504-4679-BD8C-64FAE260DDE3}">
      <dgm:prSet/>
      <dgm:spPr/>
    </dgm:pt>
    <dgm:pt modelId="{D2CFBE78-3CC3-43BA-98BE-AD960952B9EA}" type="sibTrans" cxnId="{60312A09-4504-4679-BD8C-64FAE260DDE3}">
      <dgm:prSet/>
      <dgm:spPr/>
    </dgm:pt>
    <dgm:pt modelId="{920F78AB-EF97-49C6-8EE9-BC8CBEAC8977}">
      <dgm:prSet/>
      <dgm:spPr/>
      <dgm:t>
        <a:bodyPr/>
        <a:lstStyle/>
        <a:p>
          <a:pPr marR="0" algn="l" rtl="0"/>
          <a:r>
            <a:rPr lang="en-US" b="0" i="0" u="none" strike="noStrike" baseline="0">
              <a:latin typeface="Calibri" panose="020F0502020204030204" pitchFamily="34" charset="0"/>
            </a:rPr>
            <a:t>Use basic Mathematics in order to fulfil new venture functions effectively</a:t>
          </a:r>
          <a:endParaRPr lang="en-TC"/>
        </a:p>
      </dgm:t>
    </dgm:pt>
    <dgm:pt modelId="{D4580059-CF4A-4FA5-9C87-FF8CBD616929}" type="parTrans" cxnId="{5B521867-54FD-40D6-A7BA-6C7819C56E01}">
      <dgm:prSet/>
      <dgm:spPr/>
    </dgm:pt>
    <dgm:pt modelId="{F945376B-BF9E-43D3-A4BF-728D1596804A}" type="sibTrans" cxnId="{5B521867-54FD-40D6-A7BA-6C7819C56E01}">
      <dgm:prSet/>
      <dgm:spPr/>
    </dgm:pt>
    <dgm:pt modelId="{A40217E1-5B10-45A7-9133-14216C8F7374}">
      <dgm:prSet/>
      <dgm:spPr/>
      <dgm:t>
        <a:bodyPr/>
        <a:lstStyle/>
        <a:p>
          <a:pPr marR="0" algn="ctr" rtl="0"/>
          <a:r>
            <a:rPr lang="en-TC" b="0" i="0" u="none" strike="noStrike" baseline="0">
              <a:latin typeface="Calibri" panose="020F0502020204030204" pitchFamily="34" charset="0"/>
            </a:rPr>
            <a:t>7469</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9008</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9007</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9009</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7480</a:t>
          </a:r>
          <a:endParaRPr lang="en-TC"/>
        </a:p>
      </dgm:t>
    </dgm:pt>
    <dgm:pt modelId="{50C7A1B1-FAFE-4B89-89D8-E448AF1088E8}" type="parTrans" cxnId="{2EB6FA4D-84AD-44D0-A0F7-833F34180A4F}">
      <dgm:prSet/>
      <dgm:spPr/>
    </dgm:pt>
    <dgm:pt modelId="{0501B5AF-A035-40A3-BAFF-05A94A933208}" type="sibTrans" cxnId="{2EB6FA4D-84AD-44D0-A0F7-833F34180A4F}">
      <dgm:prSet/>
      <dgm:spPr/>
    </dgm:pt>
    <dgm:pt modelId="{0060A644-0D48-4B17-93F9-50275066C947}">
      <dgm:prSet/>
      <dgm:spPr/>
      <dgm:t>
        <a:bodyPr/>
        <a:lstStyle/>
        <a:p>
          <a:pPr marR="0" algn="ctr" rtl="0"/>
          <a:r>
            <a:rPr lang="en-US" b="0" i="0" u="none" strike="noStrike" baseline="0">
              <a:latin typeface="Calibri" panose="020F0502020204030204" pitchFamily="34" charset="0"/>
            </a:rPr>
            <a:t>Apply basic Communication skills in new venture creation context</a:t>
          </a:r>
          <a:endParaRPr lang="en-TC"/>
        </a:p>
      </dgm:t>
    </dgm:pt>
    <dgm:pt modelId="{C91CF93A-ACDD-4FE5-8D21-F39BB07A4050}" type="parTrans" cxnId="{42BBA708-39AE-402B-8FCC-93DF52CF78AF}">
      <dgm:prSet/>
      <dgm:spPr/>
    </dgm:pt>
    <dgm:pt modelId="{4A6F293B-1EA7-43D8-AAFD-B424FAE291E0}" type="sibTrans" cxnId="{42BBA708-39AE-402B-8FCC-93DF52CF78AF}">
      <dgm:prSet/>
      <dgm:spPr/>
    </dgm:pt>
    <dgm:pt modelId="{1CBA5273-3813-4622-BB93-42BC654B74D6}">
      <dgm:prSet/>
      <dgm:spPr/>
      <dgm:t>
        <a:bodyPr/>
        <a:lstStyle/>
        <a:p>
          <a:pPr marR="0" algn="ctr" rtl="0"/>
          <a:r>
            <a:rPr lang="en-TC" b="0" i="0" u="none" strike="noStrike" baseline="0">
              <a:latin typeface="Calibri" panose="020F0502020204030204" pitchFamily="34" charset="0"/>
            </a:rPr>
            <a:t>119463</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119456</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119454</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119460</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13915</a:t>
          </a:r>
          <a:endParaRPr lang="en-TC"/>
        </a:p>
      </dgm:t>
    </dgm:pt>
    <dgm:pt modelId="{FA56887B-0F61-493C-BFBC-17A25F360437}" type="parTrans" cxnId="{A5D24BBD-D08E-4CEC-B842-6CD793A467F0}">
      <dgm:prSet/>
      <dgm:spPr/>
    </dgm:pt>
    <dgm:pt modelId="{3FCCC45B-B56F-45B0-AF9C-BF3D1CA822D0}" type="sibTrans" cxnId="{A5D24BBD-D08E-4CEC-B842-6CD793A467F0}">
      <dgm:prSet/>
      <dgm:spPr/>
    </dgm:pt>
    <dgm:pt modelId="{D7F8B8A0-7593-4FED-8BEB-CB8F3BCC0192}">
      <dgm:prSet/>
      <dgm:spPr/>
      <dgm:t>
        <a:bodyPr/>
        <a:lstStyle/>
        <a:p>
          <a:pPr marR="0" algn="ctr" rtl="0"/>
          <a:r>
            <a:rPr lang="en-US" b="0" i="0" u="none" strike="noStrike" baseline="0">
              <a:latin typeface="Calibri" panose="020F0502020204030204" pitchFamily="34" charset="0"/>
            </a:rPr>
            <a:t>Determine market requirements and manage the relevant marketing and selling processes</a:t>
          </a:r>
          <a:endParaRPr lang="en-TC"/>
        </a:p>
      </dgm:t>
    </dgm:pt>
    <dgm:pt modelId="{48463BCB-ACB7-42DC-9512-76D286C95F3D}" type="parTrans" cxnId="{15A2DD68-F217-44FC-B040-19164AD46ED7}">
      <dgm:prSet/>
      <dgm:spPr/>
    </dgm:pt>
    <dgm:pt modelId="{182E04BF-3B4D-451E-9800-5130CB81187F}" type="sibTrans" cxnId="{15A2DD68-F217-44FC-B040-19164AD46ED7}">
      <dgm:prSet/>
      <dgm:spPr/>
    </dgm:pt>
    <dgm:pt modelId="{CD2F2E8D-04C1-4566-BD6E-F3B4D26F8426}">
      <dgm:prSet/>
      <dgm:spPr/>
      <dgm:t>
        <a:bodyPr/>
        <a:lstStyle/>
        <a:p>
          <a:pPr marR="0" algn="ctr" rtl="0"/>
          <a:r>
            <a:rPr lang="en-TC" b="0" i="0" u="none" strike="noStrike" baseline="0">
              <a:latin typeface="Calibri" panose="020F0502020204030204" pitchFamily="34" charset="0"/>
            </a:rPr>
            <a:t>119673</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119669</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119672</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114974</a:t>
          </a:r>
          <a:endParaRPr lang="en-TC"/>
        </a:p>
      </dgm:t>
    </dgm:pt>
    <dgm:pt modelId="{4297708D-3054-45FF-90F2-C0A392E647BE}" type="parTrans" cxnId="{C3E3CC3E-37A6-4662-AA95-4192291D6E55}">
      <dgm:prSet/>
      <dgm:spPr/>
    </dgm:pt>
    <dgm:pt modelId="{A20CD00A-3DAE-4D01-97E8-E228F4409780}" type="sibTrans" cxnId="{C3E3CC3E-37A6-4662-AA95-4192291D6E55}">
      <dgm:prSet/>
      <dgm:spPr/>
    </dgm:pt>
    <dgm:pt modelId="{0E5AF004-7923-4653-A046-42502350A3A8}">
      <dgm:prSet/>
      <dgm:spPr/>
      <dgm:t>
        <a:bodyPr/>
        <a:lstStyle/>
        <a:p>
          <a:pPr marR="0" algn="ctr" rtl="0"/>
          <a:r>
            <a:rPr lang="en-US" b="0" i="0" u="none" strike="noStrike" baseline="0">
              <a:latin typeface="Calibri" panose="020F0502020204030204" pitchFamily="34" charset="0"/>
            </a:rPr>
            <a:t>Demonstrate an understanding of the sector/industry in which the business operates</a:t>
          </a:r>
          <a:endParaRPr lang="en-TC"/>
        </a:p>
      </dgm:t>
    </dgm:pt>
    <dgm:pt modelId="{15A147F4-DD82-48F8-8320-EB03E02E302C}" type="parTrans" cxnId="{7A8B2F41-AFEC-45B4-81BC-D9FC01045181}">
      <dgm:prSet/>
      <dgm:spPr/>
    </dgm:pt>
    <dgm:pt modelId="{C3B14672-5B89-4272-9B70-220A09D63B12}" type="sibTrans" cxnId="{7A8B2F41-AFEC-45B4-81BC-D9FC01045181}">
      <dgm:prSet/>
      <dgm:spPr/>
    </dgm:pt>
    <dgm:pt modelId="{2D423E04-A980-4039-8BB2-1D277FD4BAAE}">
      <dgm:prSet/>
      <dgm:spPr/>
      <dgm:t>
        <a:bodyPr/>
        <a:lstStyle/>
        <a:p>
          <a:pPr marR="0" algn="ctr" rtl="0"/>
          <a:r>
            <a:rPr lang="en-TC" b="0" i="0" u="none" strike="noStrike" baseline="0">
              <a:latin typeface="Calibri" panose="020F0502020204030204" pitchFamily="34" charset="0"/>
            </a:rPr>
            <a:t>119667</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119712</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119671</a:t>
          </a:r>
          <a:endParaRPr lang="en-TC"/>
        </a:p>
      </dgm:t>
    </dgm:pt>
    <dgm:pt modelId="{45E9AB16-C734-4CCD-BBDF-5C6721AAC192}" type="parTrans" cxnId="{01FC9D3C-14DE-49C4-A695-C9D23BC4ABCD}">
      <dgm:prSet/>
      <dgm:spPr/>
    </dgm:pt>
    <dgm:pt modelId="{AF8D588C-5937-47C4-A1D6-543E82CEA519}" type="sibTrans" cxnId="{01FC9D3C-14DE-49C4-A695-C9D23BC4ABCD}">
      <dgm:prSet/>
      <dgm:spPr/>
    </dgm:pt>
    <dgm:pt modelId="{BB938D7F-E690-417B-9CA6-1CD5D669AAD7}">
      <dgm:prSet/>
      <dgm:spPr/>
      <dgm:t>
        <a:bodyPr/>
        <a:lstStyle/>
        <a:p>
          <a:pPr marR="0" algn="ctr" rtl="0"/>
          <a:r>
            <a:rPr lang="en-US" b="0" i="0" u="none" strike="noStrike" baseline="0">
              <a:latin typeface="Calibri" panose="020F0502020204030204" pitchFamily="34" charset="0"/>
            </a:rPr>
            <a:t>Determine financial requirements and manage financial resources of a new venture</a:t>
          </a:r>
          <a:endParaRPr lang="en-TC"/>
        </a:p>
      </dgm:t>
    </dgm:pt>
    <dgm:pt modelId="{B86B509E-7807-4C29-87DA-E1B6D738878E}" type="parTrans" cxnId="{BF0B1EEA-E88B-45AC-8C7C-281474D3EC79}">
      <dgm:prSet/>
      <dgm:spPr/>
    </dgm:pt>
    <dgm:pt modelId="{2F67B45E-4E74-4081-9F01-A0CEDC9A6EB5}" type="sibTrans" cxnId="{BF0B1EEA-E88B-45AC-8C7C-281474D3EC79}">
      <dgm:prSet/>
      <dgm:spPr/>
    </dgm:pt>
    <dgm:pt modelId="{0FCF5BFE-90E7-4BD5-8619-DE58D74C9023}">
      <dgm:prSet/>
      <dgm:spPr/>
      <dgm:t>
        <a:bodyPr/>
        <a:lstStyle/>
        <a:p>
          <a:pPr marR="0" algn="ctr" rtl="0"/>
          <a:r>
            <a:rPr lang="en-TC" b="0" i="0" u="none" strike="noStrike" baseline="0">
              <a:latin typeface="Calibri" panose="020F0502020204030204" pitchFamily="34" charset="0"/>
            </a:rPr>
            <a:t>119666</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119670</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119674</a:t>
          </a:r>
          <a:endParaRPr lang="en-TC"/>
        </a:p>
      </dgm:t>
    </dgm:pt>
    <dgm:pt modelId="{CA13A3D4-EE20-43D5-ACBA-C1D772048808}" type="parTrans" cxnId="{1C43B0D4-0A36-4980-987F-E32EFAF676BD}">
      <dgm:prSet/>
      <dgm:spPr/>
    </dgm:pt>
    <dgm:pt modelId="{20187F32-232A-4746-A918-42A62A9CCC76}" type="sibTrans" cxnId="{1C43B0D4-0A36-4980-987F-E32EFAF676BD}">
      <dgm:prSet/>
      <dgm:spPr/>
    </dgm:pt>
    <dgm:pt modelId="{45F8FE24-3273-4A4A-8F02-A6715DE687EB}">
      <dgm:prSet/>
      <dgm:spPr/>
      <dgm:t>
        <a:bodyPr/>
        <a:lstStyle/>
        <a:p>
          <a:pPr marR="0" algn="ctr" rtl="0"/>
          <a:r>
            <a:rPr lang="en-US" b="0" i="0" u="none" strike="noStrike" baseline="0">
              <a:latin typeface="Calibri" panose="020F0502020204030204" pitchFamily="34" charset="0"/>
            </a:rPr>
            <a:t>Manage business operations</a:t>
          </a:r>
          <a:endParaRPr lang="en-TC"/>
        </a:p>
      </dgm:t>
    </dgm:pt>
    <dgm:pt modelId="{A160B93E-14D0-4E1F-B0C4-B2AEF2830D17}" type="parTrans" cxnId="{F7C0635E-1A05-4D41-AF7C-A6528EC7754F}">
      <dgm:prSet/>
      <dgm:spPr/>
    </dgm:pt>
    <dgm:pt modelId="{578C0876-0157-4423-8D7A-51C6F3A743FF}" type="sibTrans" cxnId="{F7C0635E-1A05-4D41-AF7C-A6528EC7754F}">
      <dgm:prSet/>
      <dgm:spPr/>
    </dgm:pt>
    <dgm:pt modelId="{CB1BD659-6C3C-4FD4-8A1B-59BCDE742FC7}">
      <dgm:prSet/>
      <dgm:spPr/>
      <dgm:t>
        <a:bodyPr/>
        <a:lstStyle/>
        <a:p>
          <a:pPr marR="0" algn="ctr" rtl="0"/>
          <a:r>
            <a:rPr lang="en-TC" b="0" i="0" u="none" strike="noStrike" baseline="0">
              <a:latin typeface="Calibri" panose="020F0502020204030204" pitchFamily="34" charset="0"/>
            </a:rPr>
            <a:t>119668</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13929</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13932</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13930</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114959</a:t>
          </a:r>
          <a:endParaRPr lang="en-TC" b="0" i="0" u="none" strike="noStrike" baseline="0">
            <a:latin typeface="Times New Roman" panose="02020603050405020304" pitchFamily="18" charset="0"/>
          </a:endParaRPr>
        </a:p>
        <a:p>
          <a:pPr marR="0" algn="ctr" rtl="0"/>
          <a:r>
            <a:rPr lang="en-TC" b="0" i="0" u="none" strike="noStrike" baseline="0">
              <a:latin typeface="Calibri" panose="020F0502020204030204" pitchFamily="34" charset="0"/>
            </a:rPr>
            <a:t>113924</a:t>
          </a:r>
          <a:endParaRPr lang="en-TC"/>
        </a:p>
      </dgm:t>
    </dgm:pt>
    <dgm:pt modelId="{26BD7ADA-0E3C-4E85-AB85-CD3B8D55AEEE}" type="parTrans" cxnId="{5DAF7208-590B-4001-A239-05E1662D174D}">
      <dgm:prSet/>
      <dgm:spPr/>
    </dgm:pt>
    <dgm:pt modelId="{7093B2B2-138B-40F7-8F4D-46DA1AFC5C45}" type="sibTrans" cxnId="{5DAF7208-590B-4001-A239-05E1662D174D}">
      <dgm:prSet/>
      <dgm:spPr/>
    </dgm:pt>
    <dgm:pt modelId="{C08C866B-4694-40A8-98B1-8E2A2DE5401C}" type="pres">
      <dgm:prSet presAssocID="{7A039A2A-1041-4F3C-934C-A54C56B2EE08}" presName="hierChild1" presStyleCnt="0">
        <dgm:presLayoutVars>
          <dgm:orgChart val="1"/>
          <dgm:chPref val="1"/>
          <dgm:dir/>
          <dgm:animOne val="branch"/>
          <dgm:animLvl val="lvl"/>
          <dgm:resizeHandles/>
        </dgm:presLayoutVars>
      </dgm:prSet>
      <dgm:spPr/>
    </dgm:pt>
    <dgm:pt modelId="{98C318BE-A71F-45CF-8DAD-740E62C9FA3F}" type="pres">
      <dgm:prSet presAssocID="{21E2FDFC-28E4-43F7-B836-EA2CAAC85FB1}" presName="hierRoot1" presStyleCnt="0">
        <dgm:presLayoutVars>
          <dgm:hierBranch/>
        </dgm:presLayoutVars>
      </dgm:prSet>
      <dgm:spPr/>
    </dgm:pt>
    <dgm:pt modelId="{79238D51-6622-401F-8E07-C12CAE576BDF}" type="pres">
      <dgm:prSet presAssocID="{21E2FDFC-28E4-43F7-B836-EA2CAAC85FB1}" presName="rootComposite1" presStyleCnt="0"/>
      <dgm:spPr/>
    </dgm:pt>
    <dgm:pt modelId="{4932AE4C-FEAF-4F7A-8C2B-4BA23462F1FA}" type="pres">
      <dgm:prSet presAssocID="{21E2FDFC-28E4-43F7-B836-EA2CAAC85FB1}" presName="rootText1" presStyleLbl="node0" presStyleIdx="0" presStyleCnt="1">
        <dgm:presLayoutVars>
          <dgm:chPref val="3"/>
        </dgm:presLayoutVars>
      </dgm:prSet>
      <dgm:spPr/>
    </dgm:pt>
    <dgm:pt modelId="{435EFA7E-0C58-46E1-89E9-A4E3E304C6EA}" type="pres">
      <dgm:prSet presAssocID="{21E2FDFC-28E4-43F7-B836-EA2CAAC85FB1}" presName="rootConnector1" presStyleLbl="node1" presStyleIdx="0" presStyleCnt="0"/>
      <dgm:spPr/>
    </dgm:pt>
    <dgm:pt modelId="{DF2E4E33-F6C2-456E-B0E8-9FFA1E73A533}" type="pres">
      <dgm:prSet presAssocID="{21E2FDFC-28E4-43F7-B836-EA2CAAC85FB1}" presName="hierChild2" presStyleCnt="0"/>
      <dgm:spPr/>
    </dgm:pt>
    <dgm:pt modelId="{F7414517-E3FE-4499-A4FE-7F746D0B4CF6}" type="pres">
      <dgm:prSet presAssocID="{D4580059-CF4A-4FA5-9C87-FF8CBD616929}" presName="Name35" presStyleLbl="parChTrans1D2" presStyleIdx="0" presStyleCnt="6"/>
      <dgm:spPr/>
    </dgm:pt>
    <dgm:pt modelId="{29511077-7081-4DEE-964E-8A05ED75FC59}" type="pres">
      <dgm:prSet presAssocID="{920F78AB-EF97-49C6-8EE9-BC8CBEAC8977}" presName="hierRoot2" presStyleCnt="0">
        <dgm:presLayoutVars>
          <dgm:hierBranch/>
        </dgm:presLayoutVars>
      </dgm:prSet>
      <dgm:spPr/>
    </dgm:pt>
    <dgm:pt modelId="{A50B7DC3-88C0-4C80-9748-504D189A4F0E}" type="pres">
      <dgm:prSet presAssocID="{920F78AB-EF97-49C6-8EE9-BC8CBEAC8977}" presName="rootComposite" presStyleCnt="0"/>
      <dgm:spPr/>
    </dgm:pt>
    <dgm:pt modelId="{8F2D8172-785E-49B2-BE75-FAD04BAC5BF5}" type="pres">
      <dgm:prSet presAssocID="{920F78AB-EF97-49C6-8EE9-BC8CBEAC8977}" presName="rootText" presStyleLbl="node2" presStyleIdx="0" presStyleCnt="6">
        <dgm:presLayoutVars>
          <dgm:chPref val="3"/>
        </dgm:presLayoutVars>
      </dgm:prSet>
      <dgm:spPr/>
    </dgm:pt>
    <dgm:pt modelId="{808E4E6B-E392-4BED-B731-CFD7AA596E02}" type="pres">
      <dgm:prSet presAssocID="{920F78AB-EF97-49C6-8EE9-BC8CBEAC8977}" presName="rootConnector" presStyleLbl="node2" presStyleIdx="0" presStyleCnt="6"/>
      <dgm:spPr/>
    </dgm:pt>
    <dgm:pt modelId="{7CBE57CD-279B-4D2C-9A71-D6AAFA364270}" type="pres">
      <dgm:prSet presAssocID="{920F78AB-EF97-49C6-8EE9-BC8CBEAC8977}" presName="hierChild4" presStyleCnt="0"/>
      <dgm:spPr/>
    </dgm:pt>
    <dgm:pt modelId="{18132EFA-B497-41DB-BB53-B991F29B6ECB}" type="pres">
      <dgm:prSet presAssocID="{50C7A1B1-FAFE-4B89-89D8-E448AF1088E8}" presName="Name35" presStyleLbl="parChTrans1D3" presStyleIdx="0" presStyleCnt="6"/>
      <dgm:spPr/>
    </dgm:pt>
    <dgm:pt modelId="{15436340-55E8-499B-A188-5BCC8BD9DE5B}" type="pres">
      <dgm:prSet presAssocID="{A40217E1-5B10-45A7-9133-14216C8F7374}" presName="hierRoot2" presStyleCnt="0">
        <dgm:presLayoutVars>
          <dgm:hierBranch val="r"/>
        </dgm:presLayoutVars>
      </dgm:prSet>
      <dgm:spPr/>
    </dgm:pt>
    <dgm:pt modelId="{03033A82-54BB-46F2-B61F-E5CF34EBC9F4}" type="pres">
      <dgm:prSet presAssocID="{A40217E1-5B10-45A7-9133-14216C8F7374}" presName="rootComposite" presStyleCnt="0"/>
      <dgm:spPr/>
    </dgm:pt>
    <dgm:pt modelId="{ADE3052E-41F9-434D-AF1C-FC0154FDA580}" type="pres">
      <dgm:prSet presAssocID="{A40217E1-5B10-45A7-9133-14216C8F7374}" presName="rootText" presStyleLbl="node3" presStyleIdx="0" presStyleCnt="6">
        <dgm:presLayoutVars>
          <dgm:chPref val="3"/>
        </dgm:presLayoutVars>
      </dgm:prSet>
      <dgm:spPr/>
    </dgm:pt>
    <dgm:pt modelId="{CA661E00-71B1-4014-AA2E-A32F3E1A255C}" type="pres">
      <dgm:prSet presAssocID="{A40217E1-5B10-45A7-9133-14216C8F7374}" presName="rootConnector" presStyleLbl="node3" presStyleIdx="0" presStyleCnt="6"/>
      <dgm:spPr/>
    </dgm:pt>
    <dgm:pt modelId="{A3869561-7D42-40FA-967F-25778F39F57D}" type="pres">
      <dgm:prSet presAssocID="{A40217E1-5B10-45A7-9133-14216C8F7374}" presName="hierChild4" presStyleCnt="0"/>
      <dgm:spPr/>
    </dgm:pt>
    <dgm:pt modelId="{54909BEC-C80D-4CB7-B10D-552DE97011D4}" type="pres">
      <dgm:prSet presAssocID="{A40217E1-5B10-45A7-9133-14216C8F7374}" presName="hierChild5" presStyleCnt="0"/>
      <dgm:spPr/>
    </dgm:pt>
    <dgm:pt modelId="{A2437C1D-4334-4C0A-AD08-DE8600A41BEF}" type="pres">
      <dgm:prSet presAssocID="{920F78AB-EF97-49C6-8EE9-BC8CBEAC8977}" presName="hierChild5" presStyleCnt="0"/>
      <dgm:spPr/>
    </dgm:pt>
    <dgm:pt modelId="{84421763-FE0D-4D71-9F89-0E153FCB67EB}" type="pres">
      <dgm:prSet presAssocID="{C91CF93A-ACDD-4FE5-8D21-F39BB07A4050}" presName="Name35" presStyleLbl="parChTrans1D2" presStyleIdx="1" presStyleCnt="6"/>
      <dgm:spPr/>
    </dgm:pt>
    <dgm:pt modelId="{4CDAA03D-F719-490C-98B7-EB2E92C90A61}" type="pres">
      <dgm:prSet presAssocID="{0060A644-0D48-4B17-93F9-50275066C947}" presName="hierRoot2" presStyleCnt="0">
        <dgm:presLayoutVars>
          <dgm:hierBranch/>
        </dgm:presLayoutVars>
      </dgm:prSet>
      <dgm:spPr/>
    </dgm:pt>
    <dgm:pt modelId="{8B1768DC-2768-4854-B1EF-C61481A8748E}" type="pres">
      <dgm:prSet presAssocID="{0060A644-0D48-4B17-93F9-50275066C947}" presName="rootComposite" presStyleCnt="0"/>
      <dgm:spPr/>
    </dgm:pt>
    <dgm:pt modelId="{EEFDB1FE-D4BC-4FAD-BC17-A7B1B90FBEF2}" type="pres">
      <dgm:prSet presAssocID="{0060A644-0D48-4B17-93F9-50275066C947}" presName="rootText" presStyleLbl="node2" presStyleIdx="1" presStyleCnt="6">
        <dgm:presLayoutVars>
          <dgm:chPref val="3"/>
        </dgm:presLayoutVars>
      </dgm:prSet>
      <dgm:spPr/>
    </dgm:pt>
    <dgm:pt modelId="{A11E923F-05E8-44A0-9B8B-54CB9095F749}" type="pres">
      <dgm:prSet presAssocID="{0060A644-0D48-4B17-93F9-50275066C947}" presName="rootConnector" presStyleLbl="node2" presStyleIdx="1" presStyleCnt="6"/>
      <dgm:spPr/>
    </dgm:pt>
    <dgm:pt modelId="{B2A04362-E55B-4B78-9296-25900C771D26}" type="pres">
      <dgm:prSet presAssocID="{0060A644-0D48-4B17-93F9-50275066C947}" presName="hierChild4" presStyleCnt="0"/>
      <dgm:spPr/>
    </dgm:pt>
    <dgm:pt modelId="{8697BC64-4F89-4817-9D6E-669D920F4BDE}" type="pres">
      <dgm:prSet presAssocID="{FA56887B-0F61-493C-BFBC-17A25F360437}" presName="Name35" presStyleLbl="parChTrans1D3" presStyleIdx="1" presStyleCnt="6"/>
      <dgm:spPr/>
    </dgm:pt>
    <dgm:pt modelId="{456B47CA-5B34-44B6-BCB1-F6501CA8275D}" type="pres">
      <dgm:prSet presAssocID="{1CBA5273-3813-4622-BB93-42BC654B74D6}" presName="hierRoot2" presStyleCnt="0">
        <dgm:presLayoutVars>
          <dgm:hierBranch val="r"/>
        </dgm:presLayoutVars>
      </dgm:prSet>
      <dgm:spPr/>
    </dgm:pt>
    <dgm:pt modelId="{51E4E353-6A10-45CF-AFF6-BE991F5A13CD}" type="pres">
      <dgm:prSet presAssocID="{1CBA5273-3813-4622-BB93-42BC654B74D6}" presName="rootComposite" presStyleCnt="0"/>
      <dgm:spPr/>
    </dgm:pt>
    <dgm:pt modelId="{ACCF6C08-B623-4FE1-AF54-F795088FBAC2}" type="pres">
      <dgm:prSet presAssocID="{1CBA5273-3813-4622-BB93-42BC654B74D6}" presName="rootText" presStyleLbl="node3" presStyleIdx="1" presStyleCnt="6">
        <dgm:presLayoutVars>
          <dgm:chPref val="3"/>
        </dgm:presLayoutVars>
      </dgm:prSet>
      <dgm:spPr/>
    </dgm:pt>
    <dgm:pt modelId="{A60DBB95-2896-4D3C-A9DA-AF048FA64685}" type="pres">
      <dgm:prSet presAssocID="{1CBA5273-3813-4622-BB93-42BC654B74D6}" presName="rootConnector" presStyleLbl="node3" presStyleIdx="1" presStyleCnt="6"/>
      <dgm:spPr/>
    </dgm:pt>
    <dgm:pt modelId="{A79A18AF-2B1E-4697-BAC3-EE02551CBBBE}" type="pres">
      <dgm:prSet presAssocID="{1CBA5273-3813-4622-BB93-42BC654B74D6}" presName="hierChild4" presStyleCnt="0"/>
      <dgm:spPr/>
    </dgm:pt>
    <dgm:pt modelId="{7956B53F-229F-4F12-BBD1-844FD6703D70}" type="pres">
      <dgm:prSet presAssocID="{1CBA5273-3813-4622-BB93-42BC654B74D6}" presName="hierChild5" presStyleCnt="0"/>
      <dgm:spPr/>
    </dgm:pt>
    <dgm:pt modelId="{62F5FFE8-3704-453E-A553-BF89A396F508}" type="pres">
      <dgm:prSet presAssocID="{0060A644-0D48-4B17-93F9-50275066C947}" presName="hierChild5" presStyleCnt="0"/>
      <dgm:spPr/>
    </dgm:pt>
    <dgm:pt modelId="{36E13300-E7D1-442C-86F6-AB14745D644B}" type="pres">
      <dgm:prSet presAssocID="{48463BCB-ACB7-42DC-9512-76D286C95F3D}" presName="Name35" presStyleLbl="parChTrans1D2" presStyleIdx="2" presStyleCnt="6"/>
      <dgm:spPr/>
    </dgm:pt>
    <dgm:pt modelId="{433DC286-34C5-4EF8-A7DA-3EE8A18F11A4}" type="pres">
      <dgm:prSet presAssocID="{D7F8B8A0-7593-4FED-8BEB-CB8F3BCC0192}" presName="hierRoot2" presStyleCnt="0">
        <dgm:presLayoutVars>
          <dgm:hierBranch/>
        </dgm:presLayoutVars>
      </dgm:prSet>
      <dgm:spPr/>
    </dgm:pt>
    <dgm:pt modelId="{9A764051-57E4-48E8-A869-67A862B3EF33}" type="pres">
      <dgm:prSet presAssocID="{D7F8B8A0-7593-4FED-8BEB-CB8F3BCC0192}" presName="rootComposite" presStyleCnt="0"/>
      <dgm:spPr/>
    </dgm:pt>
    <dgm:pt modelId="{78D27C58-1A51-4F0E-ADC6-90C704AC411B}" type="pres">
      <dgm:prSet presAssocID="{D7F8B8A0-7593-4FED-8BEB-CB8F3BCC0192}" presName="rootText" presStyleLbl="node2" presStyleIdx="2" presStyleCnt="6">
        <dgm:presLayoutVars>
          <dgm:chPref val="3"/>
        </dgm:presLayoutVars>
      </dgm:prSet>
      <dgm:spPr/>
    </dgm:pt>
    <dgm:pt modelId="{073AC9EC-15EA-4B06-B08F-50312F8194BB}" type="pres">
      <dgm:prSet presAssocID="{D7F8B8A0-7593-4FED-8BEB-CB8F3BCC0192}" presName="rootConnector" presStyleLbl="node2" presStyleIdx="2" presStyleCnt="6"/>
      <dgm:spPr/>
    </dgm:pt>
    <dgm:pt modelId="{F6747656-552F-48EC-AF6C-199A07DE2CFD}" type="pres">
      <dgm:prSet presAssocID="{D7F8B8A0-7593-4FED-8BEB-CB8F3BCC0192}" presName="hierChild4" presStyleCnt="0"/>
      <dgm:spPr/>
    </dgm:pt>
    <dgm:pt modelId="{487C1AE5-306E-4F97-9415-E11E570E078D}" type="pres">
      <dgm:prSet presAssocID="{4297708D-3054-45FF-90F2-C0A392E647BE}" presName="Name35" presStyleLbl="parChTrans1D3" presStyleIdx="2" presStyleCnt="6"/>
      <dgm:spPr/>
    </dgm:pt>
    <dgm:pt modelId="{92A2A900-B01C-4383-9AA5-5CB01B1D1DBF}" type="pres">
      <dgm:prSet presAssocID="{CD2F2E8D-04C1-4566-BD6E-F3B4D26F8426}" presName="hierRoot2" presStyleCnt="0">
        <dgm:presLayoutVars>
          <dgm:hierBranch val="r"/>
        </dgm:presLayoutVars>
      </dgm:prSet>
      <dgm:spPr/>
    </dgm:pt>
    <dgm:pt modelId="{8EF637C4-D256-47ED-8A5D-AE03B41B8F46}" type="pres">
      <dgm:prSet presAssocID="{CD2F2E8D-04C1-4566-BD6E-F3B4D26F8426}" presName="rootComposite" presStyleCnt="0"/>
      <dgm:spPr/>
    </dgm:pt>
    <dgm:pt modelId="{5515EE71-D397-42DA-BC68-B09979014F1D}" type="pres">
      <dgm:prSet presAssocID="{CD2F2E8D-04C1-4566-BD6E-F3B4D26F8426}" presName="rootText" presStyleLbl="node3" presStyleIdx="2" presStyleCnt="6">
        <dgm:presLayoutVars>
          <dgm:chPref val="3"/>
        </dgm:presLayoutVars>
      </dgm:prSet>
      <dgm:spPr/>
    </dgm:pt>
    <dgm:pt modelId="{37BAB622-1690-4622-AFED-A8244C00DF3B}" type="pres">
      <dgm:prSet presAssocID="{CD2F2E8D-04C1-4566-BD6E-F3B4D26F8426}" presName="rootConnector" presStyleLbl="node3" presStyleIdx="2" presStyleCnt="6"/>
      <dgm:spPr/>
    </dgm:pt>
    <dgm:pt modelId="{0E627BD8-488C-46F6-9D59-40121225B02D}" type="pres">
      <dgm:prSet presAssocID="{CD2F2E8D-04C1-4566-BD6E-F3B4D26F8426}" presName="hierChild4" presStyleCnt="0"/>
      <dgm:spPr/>
    </dgm:pt>
    <dgm:pt modelId="{85702B74-2972-43F3-8536-6F27AE7374B4}" type="pres">
      <dgm:prSet presAssocID="{CD2F2E8D-04C1-4566-BD6E-F3B4D26F8426}" presName="hierChild5" presStyleCnt="0"/>
      <dgm:spPr/>
    </dgm:pt>
    <dgm:pt modelId="{28ECB1D6-91E1-485B-9E7D-1949A38D46A8}" type="pres">
      <dgm:prSet presAssocID="{D7F8B8A0-7593-4FED-8BEB-CB8F3BCC0192}" presName="hierChild5" presStyleCnt="0"/>
      <dgm:spPr/>
    </dgm:pt>
    <dgm:pt modelId="{DC11CD10-4C68-479A-BB28-604D7CD1FD3F}" type="pres">
      <dgm:prSet presAssocID="{15A147F4-DD82-48F8-8320-EB03E02E302C}" presName="Name35" presStyleLbl="parChTrans1D2" presStyleIdx="3" presStyleCnt="6"/>
      <dgm:spPr/>
    </dgm:pt>
    <dgm:pt modelId="{606E81C7-3830-48E4-A4B6-27FFB1A1F7F7}" type="pres">
      <dgm:prSet presAssocID="{0E5AF004-7923-4653-A046-42502350A3A8}" presName="hierRoot2" presStyleCnt="0">
        <dgm:presLayoutVars>
          <dgm:hierBranch/>
        </dgm:presLayoutVars>
      </dgm:prSet>
      <dgm:spPr/>
    </dgm:pt>
    <dgm:pt modelId="{3010716D-573A-4E29-AF4C-AE3E39AF6DCC}" type="pres">
      <dgm:prSet presAssocID="{0E5AF004-7923-4653-A046-42502350A3A8}" presName="rootComposite" presStyleCnt="0"/>
      <dgm:spPr/>
    </dgm:pt>
    <dgm:pt modelId="{04B0A806-76F7-4B14-B257-0A9860815DEF}" type="pres">
      <dgm:prSet presAssocID="{0E5AF004-7923-4653-A046-42502350A3A8}" presName="rootText" presStyleLbl="node2" presStyleIdx="3" presStyleCnt="6">
        <dgm:presLayoutVars>
          <dgm:chPref val="3"/>
        </dgm:presLayoutVars>
      </dgm:prSet>
      <dgm:spPr/>
    </dgm:pt>
    <dgm:pt modelId="{1F6A4A8C-812F-4D23-8C80-90EDF140AF40}" type="pres">
      <dgm:prSet presAssocID="{0E5AF004-7923-4653-A046-42502350A3A8}" presName="rootConnector" presStyleLbl="node2" presStyleIdx="3" presStyleCnt="6"/>
      <dgm:spPr/>
    </dgm:pt>
    <dgm:pt modelId="{CCF2CFD3-B1E3-4D50-9A3B-43E33AE8623E}" type="pres">
      <dgm:prSet presAssocID="{0E5AF004-7923-4653-A046-42502350A3A8}" presName="hierChild4" presStyleCnt="0"/>
      <dgm:spPr/>
    </dgm:pt>
    <dgm:pt modelId="{3FC87317-9ABC-4A54-9DFB-5CC60AC9E199}" type="pres">
      <dgm:prSet presAssocID="{45E9AB16-C734-4CCD-BBDF-5C6721AAC192}" presName="Name35" presStyleLbl="parChTrans1D3" presStyleIdx="3" presStyleCnt="6"/>
      <dgm:spPr/>
    </dgm:pt>
    <dgm:pt modelId="{DB0C9B8D-3FF0-474A-8095-4D103E550199}" type="pres">
      <dgm:prSet presAssocID="{2D423E04-A980-4039-8BB2-1D277FD4BAAE}" presName="hierRoot2" presStyleCnt="0">
        <dgm:presLayoutVars>
          <dgm:hierBranch val="r"/>
        </dgm:presLayoutVars>
      </dgm:prSet>
      <dgm:spPr/>
    </dgm:pt>
    <dgm:pt modelId="{AC6C9015-599F-4AEA-82E7-402D872050EB}" type="pres">
      <dgm:prSet presAssocID="{2D423E04-A980-4039-8BB2-1D277FD4BAAE}" presName="rootComposite" presStyleCnt="0"/>
      <dgm:spPr/>
    </dgm:pt>
    <dgm:pt modelId="{99DA3068-9F33-4AE2-A561-4952E3022286}" type="pres">
      <dgm:prSet presAssocID="{2D423E04-A980-4039-8BB2-1D277FD4BAAE}" presName="rootText" presStyleLbl="node3" presStyleIdx="3" presStyleCnt="6">
        <dgm:presLayoutVars>
          <dgm:chPref val="3"/>
        </dgm:presLayoutVars>
      </dgm:prSet>
      <dgm:spPr/>
    </dgm:pt>
    <dgm:pt modelId="{4D3D772B-DCA9-4F3E-9573-6F141189DEB9}" type="pres">
      <dgm:prSet presAssocID="{2D423E04-A980-4039-8BB2-1D277FD4BAAE}" presName="rootConnector" presStyleLbl="node3" presStyleIdx="3" presStyleCnt="6"/>
      <dgm:spPr/>
    </dgm:pt>
    <dgm:pt modelId="{130B009F-7D94-49F5-8DCA-B0D435582103}" type="pres">
      <dgm:prSet presAssocID="{2D423E04-A980-4039-8BB2-1D277FD4BAAE}" presName="hierChild4" presStyleCnt="0"/>
      <dgm:spPr/>
    </dgm:pt>
    <dgm:pt modelId="{FBE0006F-797D-403E-A69D-2AB13E2144E0}" type="pres">
      <dgm:prSet presAssocID="{2D423E04-A980-4039-8BB2-1D277FD4BAAE}" presName="hierChild5" presStyleCnt="0"/>
      <dgm:spPr/>
    </dgm:pt>
    <dgm:pt modelId="{2CA6CEF3-441B-4431-8A9D-7C2B87B1C1BB}" type="pres">
      <dgm:prSet presAssocID="{0E5AF004-7923-4653-A046-42502350A3A8}" presName="hierChild5" presStyleCnt="0"/>
      <dgm:spPr/>
    </dgm:pt>
    <dgm:pt modelId="{0A6A4CD1-2605-4091-9E0C-D4C1107736F9}" type="pres">
      <dgm:prSet presAssocID="{B86B509E-7807-4C29-87DA-E1B6D738878E}" presName="Name35" presStyleLbl="parChTrans1D2" presStyleIdx="4" presStyleCnt="6"/>
      <dgm:spPr/>
    </dgm:pt>
    <dgm:pt modelId="{DDD3A013-F258-4058-B3EA-257877B205FE}" type="pres">
      <dgm:prSet presAssocID="{BB938D7F-E690-417B-9CA6-1CD5D669AAD7}" presName="hierRoot2" presStyleCnt="0">
        <dgm:presLayoutVars>
          <dgm:hierBranch/>
        </dgm:presLayoutVars>
      </dgm:prSet>
      <dgm:spPr/>
    </dgm:pt>
    <dgm:pt modelId="{7577CF69-5AA5-4E1C-A143-8FC771035966}" type="pres">
      <dgm:prSet presAssocID="{BB938D7F-E690-417B-9CA6-1CD5D669AAD7}" presName="rootComposite" presStyleCnt="0"/>
      <dgm:spPr/>
    </dgm:pt>
    <dgm:pt modelId="{FAFFD813-608A-4E7C-A194-9226CF4DC2B6}" type="pres">
      <dgm:prSet presAssocID="{BB938D7F-E690-417B-9CA6-1CD5D669AAD7}" presName="rootText" presStyleLbl="node2" presStyleIdx="4" presStyleCnt="6">
        <dgm:presLayoutVars>
          <dgm:chPref val="3"/>
        </dgm:presLayoutVars>
      </dgm:prSet>
      <dgm:spPr/>
    </dgm:pt>
    <dgm:pt modelId="{BB336E83-98EF-457C-AC0E-02F8685DE9AA}" type="pres">
      <dgm:prSet presAssocID="{BB938D7F-E690-417B-9CA6-1CD5D669AAD7}" presName="rootConnector" presStyleLbl="node2" presStyleIdx="4" presStyleCnt="6"/>
      <dgm:spPr/>
    </dgm:pt>
    <dgm:pt modelId="{F4879E99-5A5D-4A82-ABFB-0D7205C15282}" type="pres">
      <dgm:prSet presAssocID="{BB938D7F-E690-417B-9CA6-1CD5D669AAD7}" presName="hierChild4" presStyleCnt="0"/>
      <dgm:spPr/>
    </dgm:pt>
    <dgm:pt modelId="{D2CF2DB3-973B-4BBB-922F-A6312CBA1528}" type="pres">
      <dgm:prSet presAssocID="{CA13A3D4-EE20-43D5-ACBA-C1D772048808}" presName="Name35" presStyleLbl="parChTrans1D3" presStyleIdx="4" presStyleCnt="6"/>
      <dgm:spPr/>
    </dgm:pt>
    <dgm:pt modelId="{B53BAE8D-1CF9-4A14-82F3-3F9ECC850DEF}" type="pres">
      <dgm:prSet presAssocID="{0FCF5BFE-90E7-4BD5-8619-DE58D74C9023}" presName="hierRoot2" presStyleCnt="0">
        <dgm:presLayoutVars>
          <dgm:hierBranch val="r"/>
        </dgm:presLayoutVars>
      </dgm:prSet>
      <dgm:spPr/>
    </dgm:pt>
    <dgm:pt modelId="{BC878D35-5491-418D-98A8-174338D8D0A5}" type="pres">
      <dgm:prSet presAssocID="{0FCF5BFE-90E7-4BD5-8619-DE58D74C9023}" presName="rootComposite" presStyleCnt="0"/>
      <dgm:spPr/>
    </dgm:pt>
    <dgm:pt modelId="{43035F31-3D4C-44E2-BA25-264187F6EFE0}" type="pres">
      <dgm:prSet presAssocID="{0FCF5BFE-90E7-4BD5-8619-DE58D74C9023}" presName="rootText" presStyleLbl="node3" presStyleIdx="4" presStyleCnt="6">
        <dgm:presLayoutVars>
          <dgm:chPref val="3"/>
        </dgm:presLayoutVars>
      </dgm:prSet>
      <dgm:spPr/>
    </dgm:pt>
    <dgm:pt modelId="{A13FAD99-2A09-4885-BB7A-53D6ACCAC058}" type="pres">
      <dgm:prSet presAssocID="{0FCF5BFE-90E7-4BD5-8619-DE58D74C9023}" presName="rootConnector" presStyleLbl="node3" presStyleIdx="4" presStyleCnt="6"/>
      <dgm:spPr/>
    </dgm:pt>
    <dgm:pt modelId="{D5025B7F-2867-47F2-A6DF-2E5EB00A7A28}" type="pres">
      <dgm:prSet presAssocID="{0FCF5BFE-90E7-4BD5-8619-DE58D74C9023}" presName="hierChild4" presStyleCnt="0"/>
      <dgm:spPr/>
    </dgm:pt>
    <dgm:pt modelId="{5F9FD10C-03AA-4891-A0D1-C541D9BD80E4}" type="pres">
      <dgm:prSet presAssocID="{0FCF5BFE-90E7-4BD5-8619-DE58D74C9023}" presName="hierChild5" presStyleCnt="0"/>
      <dgm:spPr/>
    </dgm:pt>
    <dgm:pt modelId="{4AF474D4-B8F8-418D-90B3-48312CF1E721}" type="pres">
      <dgm:prSet presAssocID="{BB938D7F-E690-417B-9CA6-1CD5D669AAD7}" presName="hierChild5" presStyleCnt="0"/>
      <dgm:spPr/>
    </dgm:pt>
    <dgm:pt modelId="{A256841B-0885-4B06-9BEB-AB9B3F1CB90D}" type="pres">
      <dgm:prSet presAssocID="{A160B93E-14D0-4E1F-B0C4-B2AEF2830D17}" presName="Name35" presStyleLbl="parChTrans1D2" presStyleIdx="5" presStyleCnt="6"/>
      <dgm:spPr/>
    </dgm:pt>
    <dgm:pt modelId="{854F2119-FE41-49D1-8AD9-6C8F2AB2505A}" type="pres">
      <dgm:prSet presAssocID="{45F8FE24-3273-4A4A-8F02-A6715DE687EB}" presName="hierRoot2" presStyleCnt="0">
        <dgm:presLayoutVars>
          <dgm:hierBranch/>
        </dgm:presLayoutVars>
      </dgm:prSet>
      <dgm:spPr/>
    </dgm:pt>
    <dgm:pt modelId="{589B97ED-5EE5-45A8-AE86-B9B7ED13E15C}" type="pres">
      <dgm:prSet presAssocID="{45F8FE24-3273-4A4A-8F02-A6715DE687EB}" presName="rootComposite" presStyleCnt="0"/>
      <dgm:spPr/>
    </dgm:pt>
    <dgm:pt modelId="{64485C3B-1120-4644-96D7-AC43C86C3F74}" type="pres">
      <dgm:prSet presAssocID="{45F8FE24-3273-4A4A-8F02-A6715DE687EB}" presName="rootText" presStyleLbl="node2" presStyleIdx="5" presStyleCnt="6">
        <dgm:presLayoutVars>
          <dgm:chPref val="3"/>
        </dgm:presLayoutVars>
      </dgm:prSet>
      <dgm:spPr/>
    </dgm:pt>
    <dgm:pt modelId="{1C68DBB1-89EA-4CBC-BE62-DA7FEEAD2408}" type="pres">
      <dgm:prSet presAssocID="{45F8FE24-3273-4A4A-8F02-A6715DE687EB}" presName="rootConnector" presStyleLbl="node2" presStyleIdx="5" presStyleCnt="6"/>
      <dgm:spPr/>
    </dgm:pt>
    <dgm:pt modelId="{9C28427E-6B1B-4BF9-8D8E-916F5A43AF3A}" type="pres">
      <dgm:prSet presAssocID="{45F8FE24-3273-4A4A-8F02-A6715DE687EB}" presName="hierChild4" presStyleCnt="0"/>
      <dgm:spPr/>
    </dgm:pt>
    <dgm:pt modelId="{74F296E1-7DEE-4B30-A430-4D296D1359B2}" type="pres">
      <dgm:prSet presAssocID="{26BD7ADA-0E3C-4E85-AB85-CD3B8D55AEEE}" presName="Name35" presStyleLbl="parChTrans1D3" presStyleIdx="5" presStyleCnt="6"/>
      <dgm:spPr/>
    </dgm:pt>
    <dgm:pt modelId="{D1C11237-4B27-4C76-B91C-C7F8CEF767A0}" type="pres">
      <dgm:prSet presAssocID="{CB1BD659-6C3C-4FD4-8A1B-59BCDE742FC7}" presName="hierRoot2" presStyleCnt="0">
        <dgm:presLayoutVars>
          <dgm:hierBranch val="r"/>
        </dgm:presLayoutVars>
      </dgm:prSet>
      <dgm:spPr/>
    </dgm:pt>
    <dgm:pt modelId="{27AA5386-20B5-4E75-932A-3A1BAC431B45}" type="pres">
      <dgm:prSet presAssocID="{CB1BD659-6C3C-4FD4-8A1B-59BCDE742FC7}" presName="rootComposite" presStyleCnt="0"/>
      <dgm:spPr/>
    </dgm:pt>
    <dgm:pt modelId="{8188F401-FE7F-4B21-AB06-89229492C650}" type="pres">
      <dgm:prSet presAssocID="{CB1BD659-6C3C-4FD4-8A1B-59BCDE742FC7}" presName="rootText" presStyleLbl="node3" presStyleIdx="5" presStyleCnt="6">
        <dgm:presLayoutVars>
          <dgm:chPref val="3"/>
        </dgm:presLayoutVars>
      </dgm:prSet>
      <dgm:spPr/>
    </dgm:pt>
    <dgm:pt modelId="{B8C3936B-99E5-4890-93E9-6FB8B9E0AB88}" type="pres">
      <dgm:prSet presAssocID="{CB1BD659-6C3C-4FD4-8A1B-59BCDE742FC7}" presName="rootConnector" presStyleLbl="node3" presStyleIdx="5" presStyleCnt="6"/>
      <dgm:spPr/>
    </dgm:pt>
    <dgm:pt modelId="{9F3DAB88-CC05-46A2-A850-7E31010A0DC4}" type="pres">
      <dgm:prSet presAssocID="{CB1BD659-6C3C-4FD4-8A1B-59BCDE742FC7}" presName="hierChild4" presStyleCnt="0"/>
      <dgm:spPr/>
    </dgm:pt>
    <dgm:pt modelId="{843CA46D-6D11-455B-9C47-677C2340E6DE}" type="pres">
      <dgm:prSet presAssocID="{CB1BD659-6C3C-4FD4-8A1B-59BCDE742FC7}" presName="hierChild5" presStyleCnt="0"/>
      <dgm:spPr/>
    </dgm:pt>
    <dgm:pt modelId="{321D9E1C-1790-437B-B980-81B97C36516A}" type="pres">
      <dgm:prSet presAssocID="{45F8FE24-3273-4A4A-8F02-A6715DE687EB}" presName="hierChild5" presStyleCnt="0"/>
      <dgm:spPr/>
    </dgm:pt>
    <dgm:pt modelId="{6E4445C5-DB83-43F6-A414-1494D85AF01C}" type="pres">
      <dgm:prSet presAssocID="{21E2FDFC-28E4-43F7-B836-EA2CAAC85FB1}" presName="hierChild3" presStyleCnt="0"/>
      <dgm:spPr/>
    </dgm:pt>
  </dgm:ptLst>
  <dgm:cxnLst>
    <dgm:cxn modelId="{EC834104-BBE7-4563-BB15-E6E591AFB2D6}" type="presOf" srcId="{D4580059-CF4A-4FA5-9C87-FF8CBD616929}" destId="{F7414517-E3FE-4499-A4FE-7F746D0B4CF6}" srcOrd="0" destOrd="0" presId="urn:microsoft.com/office/officeart/2005/8/layout/orgChart1"/>
    <dgm:cxn modelId="{1301E405-58CC-4608-B185-E5915575421F}" type="presOf" srcId="{2D423E04-A980-4039-8BB2-1D277FD4BAAE}" destId="{99DA3068-9F33-4AE2-A561-4952E3022286}" srcOrd="0" destOrd="0" presId="urn:microsoft.com/office/officeart/2005/8/layout/orgChart1"/>
    <dgm:cxn modelId="{5DAF7208-590B-4001-A239-05E1662D174D}" srcId="{45F8FE24-3273-4A4A-8F02-A6715DE687EB}" destId="{CB1BD659-6C3C-4FD4-8A1B-59BCDE742FC7}" srcOrd="0" destOrd="0" parTransId="{26BD7ADA-0E3C-4E85-AB85-CD3B8D55AEEE}" sibTransId="{7093B2B2-138B-40F7-8F4D-46DA1AFC5C45}"/>
    <dgm:cxn modelId="{42BBA708-39AE-402B-8FCC-93DF52CF78AF}" srcId="{21E2FDFC-28E4-43F7-B836-EA2CAAC85FB1}" destId="{0060A644-0D48-4B17-93F9-50275066C947}" srcOrd="1" destOrd="0" parTransId="{C91CF93A-ACDD-4FE5-8D21-F39BB07A4050}" sibTransId="{4A6F293B-1EA7-43D8-AAFD-B424FAE291E0}"/>
    <dgm:cxn modelId="{60312A09-4504-4679-BD8C-64FAE260DDE3}" srcId="{7A039A2A-1041-4F3C-934C-A54C56B2EE08}" destId="{21E2FDFC-28E4-43F7-B836-EA2CAAC85FB1}" srcOrd="0" destOrd="0" parTransId="{FE8219A9-C54F-4EDE-A1F2-779211555633}" sibTransId="{D2CFBE78-3CC3-43BA-98BE-AD960952B9EA}"/>
    <dgm:cxn modelId="{1616D40E-1B7F-41B1-993D-62DD86F3596D}" type="presOf" srcId="{FA56887B-0F61-493C-BFBC-17A25F360437}" destId="{8697BC64-4F89-4817-9D6E-669D920F4BDE}" srcOrd="0" destOrd="0" presId="urn:microsoft.com/office/officeart/2005/8/layout/orgChart1"/>
    <dgm:cxn modelId="{4ECCDA14-C94E-4484-AAE1-9FBFAE314532}" type="presOf" srcId="{45F8FE24-3273-4A4A-8F02-A6715DE687EB}" destId="{64485C3B-1120-4644-96D7-AC43C86C3F74}" srcOrd="0" destOrd="0" presId="urn:microsoft.com/office/officeart/2005/8/layout/orgChart1"/>
    <dgm:cxn modelId="{558AD021-0174-4123-BDA1-5F6961B5AE57}" type="presOf" srcId="{26BD7ADA-0E3C-4E85-AB85-CD3B8D55AEEE}" destId="{74F296E1-7DEE-4B30-A430-4D296D1359B2}" srcOrd="0" destOrd="0" presId="urn:microsoft.com/office/officeart/2005/8/layout/orgChart1"/>
    <dgm:cxn modelId="{E2447628-2E64-40DA-81C8-99CDA29AAF17}" type="presOf" srcId="{B86B509E-7807-4C29-87DA-E1B6D738878E}" destId="{0A6A4CD1-2605-4091-9E0C-D4C1107736F9}" srcOrd="0" destOrd="0" presId="urn:microsoft.com/office/officeart/2005/8/layout/orgChart1"/>
    <dgm:cxn modelId="{5EF51A2F-95C2-4E78-BA99-30B43A23DA2A}" type="presOf" srcId="{D7F8B8A0-7593-4FED-8BEB-CB8F3BCC0192}" destId="{073AC9EC-15EA-4B06-B08F-50312F8194BB}" srcOrd="1" destOrd="0" presId="urn:microsoft.com/office/officeart/2005/8/layout/orgChart1"/>
    <dgm:cxn modelId="{01FC9D3C-14DE-49C4-A695-C9D23BC4ABCD}" srcId="{0E5AF004-7923-4653-A046-42502350A3A8}" destId="{2D423E04-A980-4039-8BB2-1D277FD4BAAE}" srcOrd="0" destOrd="0" parTransId="{45E9AB16-C734-4CCD-BBDF-5C6721AAC192}" sibTransId="{AF8D588C-5937-47C4-A1D6-543E82CEA519}"/>
    <dgm:cxn modelId="{C3E3CC3E-37A6-4662-AA95-4192291D6E55}" srcId="{D7F8B8A0-7593-4FED-8BEB-CB8F3BCC0192}" destId="{CD2F2E8D-04C1-4566-BD6E-F3B4D26F8426}" srcOrd="0" destOrd="0" parTransId="{4297708D-3054-45FF-90F2-C0A392E647BE}" sibTransId="{A20CD00A-3DAE-4D01-97E8-E228F4409780}"/>
    <dgm:cxn modelId="{F7C0635E-1A05-4D41-AF7C-A6528EC7754F}" srcId="{21E2FDFC-28E4-43F7-B836-EA2CAAC85FB1}" destId="{45F8FE24-3273-4A4A-8F02-A6715DE687EB}" srcOrd="5" destOrd="0" parTransId="{A160B93E-14D0-4E1F-B0C4-B2AEF2830D17}" sibTransId="{578C0876-0157-4423-8D7A-51C6F3A743FF}"/>
    <dgm:cxn modelId="{33EF2260-E682-42B1-8826-9DA7408AAF6C}" type="presOf" srcId="{21E2FDFC-28E4-43F7-B836-EA2CAAC85FB1}" destId="{435EFA7E-0C58-46E1-89E9-A4E3E304C6EA}" srcOrd="1" destOrd="0" presId="urn:microsoft.com/office/officeart/2005/8/layout/orgChart1"/>
    <dgm:cxn modelId="{7A8B2F41-AFEC-45B4-81BC-D9FC01045181}" srcId="{21E2FDFC-28E4-43F7-B836-EA2CAAC85FB1}" destId="{0E5AF004-7923-4653-A046-42502350A3A8}" srcOrd="3" destOrd="0" parTransId="{15A147F4-DD82-48F8-8320-EB03E02E302C}" sibTransId="{C3B14672-5B89-4272-9B70-220A09D63B12}"/>
    <dgm:cxn modelId="{D441AE41-AD7B-496D-BA5F-AC433E44F743}" type="presOf" srcId="{A160B93E-14D0-4E1F-B0C4-B2AEF2830D17}" destId="{A256841B-0885-4B06-9BEB-AB9B3F1CB90D}" srcOrd="0" destOrd="0" presId="urn:microsoft.com/office/officeart/2005/8/layout/orgChart1"/>
    <dgm:cxn modelId="{7F7F9463-3080-4A79-A6AA-DE95672137AD}" type="presOf" srcId="{0FCF5BFE-90E7-4BD5-8619-DE58D74C9023}" destId="{A13FAD99-2A09-4885-BB7A-53D6ACCAC058}" srcOrd="1" destOrd="0" presId="urn:microsoft.com/office/officeart/2005/8/layout/orgChart1"/>
    <dgm:cxn modelId="{FC32FE46-7A1C-4768-9FBB-9EF8BA2173EE}" type="presOf" srcId="{15A147F4-DD82-48F8-8320-EB03E02E302C}" destId="{DC11CD10-4C68-479A-BB28-604D7CD1FD3F}" srcOrd="0" destOrd="0" presId="urn:microsoft.com/office/officeart/2005/8/layout/orgChart1"/>
    <dgm:cxn modelId="{603B0367-7A87-46D4-858A-14756CC44DCC}" type="presOf" srcId="{920F78AB-EF97-49C6-8EE9-BC8CBEAC8977}" destId="{808E4E6B-E392-4BED-B731-CFD7AA596E02}" srcOrd="1" destOrd="0" presId="urn:microsoft.com/office/officeart/2005/8/layout/orgChart1"/>
    <dgm:cxn modelId="{5B521867-54FD-40D6-A7BA-6C7819C56E01}" srcId="{21E2FDFC-28E4-43F7-B836-EA2CAAC85FB1}" destId="{920F78AB-EF97-49C6-8EE9-BC8CBEAC8977}" srcOrd="0" destOrd="0" parTransId="{D4580059-CF4A-4FA5-9C87-FF8CBD616929}" sibTransId="{F945376B-BF9E-43D3-A4BF-728D1596804A}"/>
    <dgm:cxn modelId="{15A2DD68-F217-44FC-B040-19164AD46ED7}" srcId="{21E2FDFC-28E4-43F7-B836-EA2CAAC85FB1}" destId="{D7F8B8A0-7593-4FED-8BEB-CB8F3BCC0192}" srcOrd="2" destOrd="0" parTransId="{48463BCB-ACB7-42DC-9512-76D286C95F3D}" sibTransId="{182E04BF-3B4D-451E-9800-5130CB81187F}"/>
    <dgm:cxn modelId="{2EB6FA4D-84AD-44D0-A0F7-833F34180A4F}" srcId="{920F78AB-EF97-49C6-8EE9-BC8CBEAC8977}" destId="{A40217E1-5B10-45A7-9133-14216C8F7374}" srcOrd="0" destOrd="0" parTransId="{50C7A1B1-FAFE-4B89-89D8-E448AF1088E8}" sibTransId="{0501B5AF-A035-40A3-BAFF-05A94A933208}"/>
    <dgm:cxn modelId="{920A2370-AC85-4D48-8D32-9A035D80F205}" type="presOf" srcId="{0060A644-0D48-4B17-93F9-50275066C947}" destId="{EEFDB1FE-D4BC-4FAD-BC17-A7B1B90FBEF2}" srcOrd="0" destOrd="0" presId="urn:microsoft.com/office/officeart/2005/8/layout/orgChart1"/>
    <dgm:cxn modelId="{6E791074-D003-457A-9AFC-E58701FC133A}" type="presOf" srcId="{50C7A1B1-FAFE-4B89-89D8-E448AF1088E8}" destId="{18132EFA-B497-41DB-BB53-B991F29B6ECB}" srcOrd="0" destOrd="0" presId="urn:microsoft.com/office/officeart/2005/8/layout/orgChart1"/>
    <dgm:cxn modelId="{9A2ADB75-3078-4488-B446-DA049F10E35F}" type="presOf" srcId="{CB1BD659-6C3C-4FD4-8A1B-59BCDE742FC7}" destId="{8188F401-FE7F-4B21-AB06-89229492C650}" srcOrd="0" destOrd="0" presId="urn:microsoft.com/office/officeart/2005/8/layout/orgChart1"/>
    <dgm:cxn modelId="{1E5F2156-77F2-4EEC-9471-686352B03DD6}" type="presOf" srcId="{CA13A3D4-EE20-43D5-ACBA-C1D772048808}" destId="{D2CF2DB3-973B-4BBB-922F-A6312CBA1528}" srcOrd="0" destOrd="0" presId="urn:microsoft.com/office/officeart/2005/8/layout/orgChart1"/>
    <dgm:cxn modelId="{F9FDB67C-2260-4329-809F-E84170A1B080}" type="presOf" srcId="{0060A644-0D48-4B17-93F9-50275066C947}" destId="{A11E923F-05E8-44A0-9B8B-54CB9095F749}" srcOrd="1" destOrd="0" presId="urn:microsoft.com/office/officeart/2005/8/layout/orgChart1"/>
    <dgm:cxn modelId="{817FA181-2444-4789-B3E2-075405276A1B}" type="presOf" srcId="{1CBA5273-3813-4622-BB93-42BC654B74D6}" destId="{ACCF6C08-B623-4FE1-AF54-F795088FBAC2}" srcOrd="0" destOrd="0" presId="urn:microsoft.com/office/officeart/2005/8/layout/orgChart1"/>
    <dgm:cxn modelId="{A80C8382-DFF9-49A4-9A49-CB9178828FD5}" type="presOf" srcId="{D7F8B8A0-7593-4FED-8BEB-CB8F3BCC0192}" destId="{78D27C58-1A51-4F0E-ADC6-90C704AC411B}" srcOrd="0" destOrd="0" presId="urn:microsoft.com/office/officeart/2005/8/layout/orgChart1"/>
    <dgm:cxn modelId="{012C1288-C8B2-40D9-A266-4C94C4B2A068}" type="presOf" srcId="{2D423E04-A980-4039-8BB2-1D277FD4BAAE}" destId="{4D3D772B-DCA9-4F3E-9573-6F141189DEB9}" srcOrd="1" destOrd="0" presId="urn:microsoft.com/office/officeart/2005/8/layout/orgChart1"/>
    <dgm:cxn modelId="{3E9C848A-2128-4971-B282-4EAB1D637837}" type="presOf" srcId="{A40217E1-5B10-45A7-9133-14216C8F7374}" destId="{CA661E00-71B1-4014-AA2E-A32F3E1A255C}" srcOrd="1" destOrd="0" presId="urn:microsoft.com/office/officeart/2005/8/layout/orgChart1"/>
    <dgm:cxn modelId="{DAACC28E-D49F-4453-B670-E0227BEE163D}" type="presOf" srcId="{45F8FE24-3273-4A4A-8F02-A6715DE687EB}" destId="{1C68DBB1-89EA-4CBC-BE62-DA7FEEAD2408}" srcOrd="1" destOrd="0" presId="urn:microsoft.com/office/officeart/2005/8/layout/orgChart1"/>
    <dgm:cxn modelId="{6279C392-0AC3-46F8-B4C1-F2B91FDCC204}" type="presOf" srcId="{CB1BD659-6C3C-4FD4-8A1B-59BCDE742FC7}" destId="{B8C3936B-99E5-4890-93E9-6FB8B9E0AB88}" srcOrd="1" destOrd="0" presId="urn:microsoft.com/office/officeart/2005/8/layout/orgChart1"/>
    <dgm:cxn modelId="{7090D5A3-48AE-42D0-A692-C682F8577069}" type="presOf" srcId="{45E9AB16-C734-4CCD-BBDF-5C6721AAC192}" destId="{3FC87317-9ABC-4A54-9DFB-5CC60AC9E199}" srcOrd="0" destOrd="0" presId="urn:microsoft.com/office/officeart/2005/8/layout/orgChart1"/>
    <dgm:cxn modelId="{9657CFAA-C1BC-461D-9B2B-188639AF59E6}" type="presOf" srcId="{1CBA5273-3813-4622-BB93-42BC654B74D6}" destId="{A60DBB95-2896-4D3C-A9DA-AF048FA64685}" srcOrd="1" destOrd="0" presId="urn:microsoft.com/office/officeart/2005/8/layout/orgChart1"/>
    <dgm:cxn modelId="{62111AAF-DF6E-40E6-8EFE-FC5753F62631}" type="presOf" srcId="{7A039A2A-1041-4F3C-934C-A54C56B2EE08}" destId="{C08C866B-4694-40A8-98B1-8E2A2DE5401C}" srcOrd="0" destOrd="0" presId="urn:microsoft.com/office/officeart/2005/8/layout/orgChart1"/>
    <dgm:cxn modelId="{B95344B4-C4C3-4776-968D-5F0534487A57}" type="presOf" srcId="{BB938D7F-E690-417B-9CA6-1CD5D669AAD7}" destId="{FAFFD813-608A-4E7C-A194-9226CF4DC2B6}" srcOrd="0" destOrd="0" presId="urn:microsoft.com/office/officeart/2005/8/layout/orgChart1"/>
    <dgm:cxn modelId="{D4EA7EB9-492A-47C7-8884-3B689CC834FE}" type="presOf" srcId="{C91CF93A-ACDD-4FE5-8D21-F39BB07A4050}" destId="{84421763-FE0D-4D71-9F89-0E153FCB67EB}" srcOrd="0" destOrd="0" presId="urn:microsoft.com/office/officeart/2005/8/layout/orgChart1"/>
    <dgm:cxn modelId="{A5D24BBD-D08E-4CEC-B842-6CD793A467F0}" srcId="{0060A644-0D48-4B17-93F9-50275066C947}" destId="{1CBA5273-3813-4622-BB93-42BC654B74D6}" srcOrd="0" destOrd="0" parTransId="{FA56887B-0F61-493C-BFBC-17A25F360437}" sibTransId="{3FCCC45B-B56F-45B0-AF9C-BF3D1CA822D0}"/>
    <dgm:cxn modelId="{B2CB2BCB-94A4-4C44-B5BF-19D05B15E1A1}" type="presOf" srcId="{48463BCB-ACB7-42DC-9512-76D286C95F3D}" destId="{36E13300-E7D1-442C-86F6-AB14745D644B}" srcOrd="0" destOrd="0" presId="urn:microsoft.com/office/officeart/2005/8/layout/orgChart1"/>
    <dgm:cxn modelId="{FBF5E5D2-5975-46B3-B93E-3693CA0BE121}" type="presOf" srcId="{A40217E1-5B10-45A7-9133-14216C8F7374}" destId="{ADE3052E-41F9-434D-AF1C-FC0154FDA580}" srcOrd="0" destOrd="0" presId="urn:microsoft.com/office/officeart/2005/8/layout/orgChart1"/>
    <dgm:cxn modelId="{1C43B0D4-0A36-4980-987F-E32EFAF676BD}" srcId="{BB938D7F-E690-417B-9CA6-1CD5D669AAD7}" destId="{0FCF5BFE-90E7-4BD5-8619-DE58D74C9023}" srcOrd="0" destOrd="0" parTransId="{CA13A3D4-EE20-43D5-ACBA-C1D772048808}" sibTransId="{20187F32-232A-4746-A918-42A62A9CCC76}"/>
    <dgm:cxn modelId="{CCC8B3D5-CCF6-46F5-932F-76728E2302F0}" type="presOf" srcId="{0FCF5BFE-90E7-4BD5-8619-DE58D74C9023}" destId="{43035F31-3D4C-44E2-BA25-264187F6EFE0}" srcOrd="0" destOrd="0" presId="urn:microsoft.com/office/officeart/2005/8/layout/orgChart1"/>
    <dgm:cxn modelId="{035CB2D9-433E-4045-81B2-04C45D0B54F8}" type="presOf" srcId="{CD2F2E8D-04C1-4566-BD6E-F3B4D26F8426}" destId="{37BAB622-1690-4622-AFED-A8244C00DF3B}" srcOrd="1" destOrd="0" presId="urn:microsoft.com/office/officeart/2005/8/layout/orgChart1"/>
    <dgm:cxn modelId="{D6BA2ADF-97AB-498E-B5A8-4ABE3E5B02A7}" type="presOf" srcId="{920F78AB-EF97-49C6-8EE9-BC8CBEAC8977}" destId="{8F2D8172-785E-49B2-BE75-FAD04BAC5BF5}" srcOrd="0" destOrd="0" presId="urn:microsoft.com/office/officeart/2005/8/layout/orgChart1"/>
    <dgm:cxn modelId="{13F568DF-5285-42BD-A08F-6EA4C2039671}" type="presOf" srcId="{CD2F2E8D-04C1-4566-BD6E-F3B4D26F8426}" destId="{5515EE71-D397-42DA-BC68-B09979014F1D}" srcOrd="0" destOrd="0" presId="urn:microsoft.com/office/officeart/2005/8/layout/orgChart1"/>
    <dgm:cxn modelId="{334D00E2-149E-4CFD-889D-4C392D71ED8D}" type="presOf" srcId="{21E2FDFC-28E4-43F7-B836-EA2CAAC85FB1}" destId="{4932AE4C-FEAF-4F7A-8C2B-4BA23462F1FA}" srcOrd="0" destOrd="0" presId="urn:microsoft.com/office/officeart/2005/8/layout/orgChart1"/>
    <dgm:cxn modelId="{BF0B1EEA-E88B-45AC-8C7C-281474D3EC79}" srcId="{21E2FDFC-28E4-43F7-B836-EA2CAAC85FB1}" destId="{BB938D7F-E690-417B-9CA6-1CD5D669AAD7}" srcOrd="4" destOrd="0" parTransId="{B86B509E-7807-4C29-87DA-E1B6D738878E}" sibTransId="{2F67B45E-4E74-4081-9F01-A0CEDC9A6EB5}"/>
    <dgm:cxn modelId="{DF4EA2ED-FDFF-4FC5-902E-9BDF6F6069A3}" type="presOf" srcId="{0E5AF004-7923-4653-A046-42502350A3A8}" destId="{04B0A806-76F7-4B14-B257-0A9860815DEF}" srcOrd="0" destOrd="0" presId="urn:microsoft.com/office/officeart/2005/8/layout/orgChart1"/>
    <dgm:cxn modelId="{F83E54FA-E6B0-4570-BFCE-1E63BAD62DB1}" type="presOf" srcId="{BB938D7F-E690-417B-9CA6-1CD5D669AAD7}" destId="{BB336E83-98EF-457C-AC0E-02F8685DE9AA}" srcOrd="1" destOrd="0" presId="urn:microsoft.com/office/officeart/2005/8/layout/orgChart1"/>
    <dgm:cxn modelId="{F3BD27FF-BE8C-41FA-A91F-7A119C56B84C}" type="presOf" srcId="{0E5AF004-7923-4653-A046-42502350A3A8}" destId="{1F6A4A8C-812F-4D23-8C80-90EDF140AF40}" srcOrd="1" destOrd="0" presId="urn:microsoft.com/office/officeart/2005/8/layout/orgChart1"/>
    <dgm:cxn modelId="{C77E37FF-8428-42C8-A6E4-1D8EB113A68F}" type="presOf" srcId="{4297708D-3054-45FF-90F2-C0A392E647BE}" destId="{487C1AE5-306E-4F97-9415-E11E570E078D}" srcOrd="0" destOrd="0" presId="urn:microsoft.com/office/officeart/2005/8/layout/orgChart1"/>
    <dgm:cxn modelId="{31956B41-A4BF-4E99-ABCB-A1EBCFC360E4}" type="presParOf" srcId="{C08C866B-4694-40A8-98B1-8E2A2DE5401C}" destId="{98C318BE-A71F-45CF-8DAD-740E62C9FA3F}" srcOrd="0" destOrd="0" presId="urn:microsoft.com/office/officeart/2005/8/layout/orgChart1"/>
    <dgm:cxn modelId="{D71ED922-3630-4942-A448-D3858125F334}" type="presParOf" srcId="{98C318BE-A71F-45CF-8DAD-740E62C9FA3F}" destId="{79238D51-6622-401F-8E07-C12CAE576BDF}" srcOrd="0" destOrd="0" presId="urn:microsoft.com/office/officeart/2005/8/layout/orgChart1"/>
    <dgm:cxn modelId="{3E408E98-949A-4BFB-B7CA-8BB9722F7983}" type="presParOf" srcId="{79238D51-6622-401F-8E07-C12CAE576BDF}" destId="{4932AE4C-FEAF-4F7A-8C2B-4BA23462F1FA}" srcOrd="0" destOrd="0" presId="urn:microsoft.com/office/officeart/2005/8/layout/orgChart1"/>
    <dgm:cxn modelId="{0B9313F0-7CD1-4924-AF12-55E0BCCF1E7D}" type="presParOf" srcId="{79238D51-6622-401F-8E07-C12CAE576BDF}" destId="{435EFA7E-0C58-46E1-89E9-A4E3E304C6EA}" srcOrd="1" destOrd="0" presId="urn:microsoft.com/office/officeart/2005/8/layout/orgChart1"/>
    <dgm:cxn modelId="{DD81920F-0C09-4A2F-9380-9126FC891F70}" type="presParOf" srcId="{98C318BE-A71F-45CF-8DAD-740E62C9FA3F}" destId="{DF2E4E33-F6C2-456E-B0E8-9FFA1E73A533}" srcOrd="1" destOrd="0" presId="urn:microsoft.com/office/officeart/2005/8/layout/orgChart1"/>
    <dgm:cxn modelId="{E83DD749-05E8-4735-8049-88B4236129C0}" type="presParOf" srcId="{DF2E4E33-F6C2-456E-B0E8-9FFA1E73A533}" destId="{F7414517-E3FE-4499-A4FE-7F746D0B4CF6}" srcOrd="0" destOrd="0" presId="urn:microsoft.com/office/officeart/2005/8/layout/orgChart1"/>
    <dgm:cxn modelId="{CAA40F66-91A8-4013-AF08-9C473C600CEC}" type="presParOf" srcId="{DF2E4E33-F6C2-456E-B0E8-9FFA1E73A533}" destId="{29511077-7081-4DEE-964E-8A05ED75FC59}" srcOrd="1" destOrd="0" presId="urn:microsoft.com/office/officeart/2005/8/layout/orgChart1"/>
    <dgm:cxn modelId="{A3257E02-A63B-4C34-9423-C992B7127C9A}" type="presParOf" srcId="{29511077-7081-4DEE-964E-8A05ED75FC59}" destId="{A50B7DC3-88C0-4C80-9748-504D189A4F0E}" srcOrd="0" destOrd="0" presId="urn:microsoft.com/office/officeart/2005/8/layout/orgChart1"/>
    <dgm:cxn modelId="{4B7D9E36-0AA6-4A50-BC11-2BC947177704}" type="presParOf" srcId="{A50B7DC3-88C0-4C80-9748-504D189A4F0E}" destId="{8F2D8172-785E-49B2-BE75-FAD04BAC5BF5}" srcOrd="0" destOrd="0" presId="urn:microsoft.com/office/officeart/2005/8/layout/orgChart1"/>
    <dgm:cxn modelId="{CEC54D8E-2A1E-4390-A6CE-12AB9B9AC669}" type="presParOf" srcId="{A50B7DC3-88C0-4C80-9748-504D189A4F0E}" destId="{808E4E6B-E392-4BED-B731-CFD7AA596E02}" srcOrd="1" destOrd="0" presId="urn:microsoft.com/office/officeart/2005/8/layout/orgChart1"/>
    <dgm:cxn modelId="{E928C072-0FEE-435A-8084-B807D61C9CEF}" type="presParOf" srcId="{29511077-7081-4DEE-964E-8A05ED75FC59}" destId="{7CBE57CD-279B-4D2C-9A71-D6AAFA364270}" srcOrd="1" destOrd="0" presId="urn:microsoft.com/office/officeart/2005/8/layout/orgChart1"/>
    <dgm:cxn modelId="{FFDFF42B-853A-4848-A41B-B191F50AA8C6}" type="presParOf" srcId="{7CBE57CD-279B-4D2C-9A71-D6AAFA364270}" destId="{18132EFA-B497-41DB-BB53-B991F29B6ECB}" srcOrd="0" destOrd="0" presId="urn:microsoft.com/office/officeart/2005/8/layout/orgChart1"/>
    <dgm:cxn modelId="{E8C88D8C-33D0-4708-BFDF-E93EACCD3AD4}" type="presParOf" srcId="{7CBE57CD-279B-4D2C-9A71-D6AAFA364270}" destId="{15436340-55E8-499B-A188-5BCC8BD9DE5B}" srcOrd="1" destOrd="0" presId="urn:microsoft.com/office/officeart/2005/8/layout/orgChart1"/>
    <dgm:cxn modelId="{79E6FF25-ED91-4152-9825-441D91E6C275}" type="presParOf" srcId="{15436340-55E8-499B-A188-5BCC8BD9DE5B}" destId="{03033A82-54BB-46F2-B61F-E5CF34EBC9F4}" srcOrd="0" destOrd="0" presId="urn:microsoft.com/office/officeart/2005/8/layout/orgChart1"/>
    <dgm:cxn modelId="{195A3524-9831-4F6C-977F-89B3D786F90E}" type="presParOf" srcId="{03033A82-54BB-46F2-B61F-E5CF34EBC9F4}" destId="{ADE3052E-41F9-434D-AF1C-FC0154FDA580}" srcOrd="0" destOrd="0" presId="urn:microsoft.com/office/officeart/2005/8/layout/orgChart1"/>
    <dgm:cxn modelId="{9D23985E-6626-48FC-9D01-32C3D7B4645E}" type="presParOf" srcId="{03033A82-54BB-46F2-B61F-E5CF34EBC9F4}" destId="{CA661E00-71B1-4014-AA2E-A32F3E1A255C}" srcOrd="1" destOrd="0" presId="urn:microsoft.com/office/officeart/2005/8/layout/orgChart1"/>
    <dgm:cxn modelId="{3548DDE1-4FBD-41FE-86E8-7935854E16A8}" type="presParOf" srcId="{15436340-55E8-499B-A188-5BCC8BD9DE5B}" destId="{A3869561-7D42-40FA-967F-25778F39F57D}" srcOrd="1" destOrd="0" presId="urn:microsoft.com/office/officeart/2005/8/layout/orgChart1"/>
    <dgm:cxn modelId="{5859F198-9DA1-49BD-BF64-6899F47E4F98}" type="presParOf" srcId="{15436340-55E8-499B-A188-5BCC8BD9DE5B}" destId="{54909BEC-C80D-4CB7-B10D-552DE97011D4}" srcOrd="2" destOrd="0" presId="urn:microsoft.com/office/officeart/2005/8/layout/orgChart1"/>
    <dgm:cxn modelId="{52873D9C-0DB5-4D0C-AFD2-350DFB1A4466}" type="presParOf" srcId="{29511077-7081-4DEE-964E-8A05ED75FC59}" destId="{A2437C1D-4334-4C0A-AD08-DE8600A41BEF}" srcOrd="2" destOrd="0" presId="urn:microsoft.com/office/officeart/2005/8/layout/orgChart1"/>
    <dgm:cxn modelId="{47451A57-5324-40F3-8F87-EA53D61A502E}" type="presParOf" srcId="{DF2E4E33-F6C2-456E-B0E8-9FFA1E73A533}" destId="{84421763-FE0D-4D71-9F89-0E153FCB67EB}" srcOrd="2" destOrd="0" presId="urn:microsoft.com/office/officeart/2005/8/layout/orgChart1"/>
    <dgm:cxn modelId="{074ED664-5775-4853-8677-6648BDA8A04C}" type="presParOf" srcId="{DF2E4E33-F6C2-456E-B0E8-9FFA1E73A533}" destId="{4CDAA03D-F719-490C-98B7-EB2E92C90A61}" srcOrd="3" destOrd="0" presId="urn:microsoft.com/office/officeart/2005/8/layout/orgChart1"/>
    <dgm:cxn modelId="{B62E48AB-CD15-4E60-8D35-4FA7D75C1E37}" type="presParOf" srcId="{4CDAA03D-F719-490C-98B7-EB2E92C90A61}" destId="{8B1768DC-2768-4854-B1EF-C61481A8748E}" srcOrd="0" destOrd="0" presId="urn:microsoft.com/office/officeart/2005/8/layout/orgChart1"/>
    <dgm:cxn modelId="{B8D5FE3A-3D23-4544-8CD7-9E76A1FAC1E9}" type="presParOf" srcId="{8B1768DC-2768-4854-B1EF-C61481A8748E}" destId="{EEFDB1FE-D4BC-4FAD-BC17-A7B1B90FBEF2}" srcOrd="0" destOrd="0" presId="urn:microsoft.com/office/officeart/2005/8/layout/orgChart1"/>
    <dgm:cxn modelId="{6D7B59EA-ACA5-4B9A-8AA1-253CF6430799}" type="presParOf" srcId="{8B1768DC-2768-4854-B1EF-C61481A8748E}" destId="{A11E923F-05E8-44A0-9B8B-54CB9095F749}" srcOrd="1" destOrd="0" presId="urn:microsoft.com/office/officeart/2005/8/layout/orgChart1"/>
    <dgm:cxn modelId="{65C64E3B-87DB-40DC-B904-C157A582361F}" type="presParOf" srcId="{4CDAA03D-F719-490C-98B7-EB2E92C90A61}" destId="{B2A04362-E55B-4B78-9296-25900C771D26}" srcOrd="1" destOrd="0" presId="urn:microsoft.com/office/officeart/2005/8/layout/orgChart1"/>
    <dgm:cxn modelId="{884A0341-5788-4F73-BC5A-47582FB676D0}" type="presParOf" srcId="{B2A04362-E55B-4B78-9296-25900C771D26}" destId="{8697BC64-4F89-4817-9D6E-669D920F4BDE}" srcOrd="0" destOrd="0" presId="urn:microsoft.com/office/officeart/2005/8/layout/orgChart1"/>
    <dgm:cxn modelId="{61F52105-2AC2-4869-B9C4-6B44C7FF63FF}" type="presParOf" srcId="{B2A04362-E55B-4B78-9296-25900C771D26}" destId="{456B47CA-5B34-44B6-BCB1-F6501CA8275D}" srcOrd="1" destOrd="0" presId="urn:microsoft.com/office/officeart/2005/8/layout/orgChart1"/>
    <dgm:cxn modelId="{10E326A3-C8F9-4C2B-B3FF-C5F7FDCA7834}" type="presParOf" srcId="{456B47CA-5B34-44B6-BCB1-F6501CA8275D}" destId="{51E4E353-6A10-45CF-AFF6-BE991F5A13CD}" srcOrd="0" destOrd="0" presId="urn:microsoft.com/office/officeart/2005/8/layout/orgChart1"/>
    <dgm:cxn modelId="{F9804FD5-F7DF-4FCE-8C95-FCC0FEF005B0}" type="presParOf" srcId="{51E4E353-6A10-45CF-AFF6-BE991F5A13CD}" destId="{ACCF6C08-B623-4FE1-AF54-F795088FBAC2}" srcOrd="0" destOrd="0" presId="urn:microsoft.com/office/officeart/2005/8/layout/orgChart1"/>
    <dgm:cxn modelId="{B5957A08-6FEF-4B0D-B9C5-8384153A0B86}" type="presParOf" srcId="{51E4E353-6A10-45CF-AFF6-BE991F5A13CD}" destId="{A60DBB95-2896-4D3C-A9DA-AF048FA64685}" srcOrd="1" destOrd="0" presId="urn:microsoft.com/office/officeart/2005/8/layout/orgChart1"/>
    <dgm:cxn modelId="{B38137AA-E417-45CF-8E5B-345DE539A7E5}" type="presParOf" srcId="{456B47CA-5B34-44B6-BCB1-F6501CA8275D}" destId="{A79A18AF-2B1E-4697-BAC3-EE02551CBBBE}" srcOrd="1" destOrd="0" presId="urn:microsoft.com/office/officeart/2005/8/layout/orgChart1"/>
    <dgm:cxn modelId="{798A8A94-D50F-4C7B-952F-1DD1B1EDD34F}" type="presParOf" srcId="{456B47CA-5B34-44B6-BCB1-F6501CA8275D}" destId="{7956B53F-229F-4F12-BBD1-844FD6703D70}" srcOrd="2" destOrd="0" presId="urn:microsoft.com/office/officeart/2005/8/layout/orgChart1"/>
    <dgm:cxn modelId="{654F4F00-62D7-4A4B-A7BA-9EB7C801FEED}" type="presParOf" srcId="{4CDAA03D-F719-490C-98B7-EB2E92C90A61}" destId="{62F5FFE8-3704-453E-A553-BF89A396F508}" srcOrd="2" destOrd="0" presId="urn:microsoft.com/office/officeart/2005/8/layout/orgChart1"/>
    <dgm:cxn modelId="{8FFE64BD-0D92-4A50-A9CE-6DA3FF8C225E}" type="presParOf" srcId="{DF2E4E33-F6C2-456E-B0E8-9FFA1E73A533}" destId="{36E13300-E7D1-442C-86F6-AB14745D644B}" srcOrd="4" destOrd="0" presId="urn:microsoft.com/office/officeart/2005/8/layout/orgChart1"/>
    <dgm:cxn modelId="{46EECDAD-52B8-43FC-9401-873F3637FA87}" type="presParOf" srcId="{DF2E4E33-F6C2-456E-B0E8-9FFA1E73A533}" destId="{433DC286-34C5-4EF8-A7DA-3EE8A18F11A4}" srcOrd="5" destOrd="0" presId="urn:microsoft.com/office/officeart/2005/8/layout/orgChart1"/>
    <dgm:cxn modelId="{F19F45B8-3F7D-403E-ADD9-058341A62E9D}" type="presParOf" srcId="{433DC286-34C5-4EF8-A7DA-3EE8A18F11A4}" destId="{9A764051-57E4-48E8-A869-67A862B3EF33}" srcOrd="0" destOrd="0" presId="urn:microsoft.com/office/officeart/2005/8/layout/orgChart1"/>
    <dgm:cxn modelId="{F3E34DB4-2C6A-498C-9052-4D18664700DD}" type="presParOf" srcId="{9A764051-57E4-48E8-A869-67A862B3EF33}" destId="{78D27C58-1A51-4F0E-ADC6-90C704AC411B}" srcOrd="0" destOrd="0" presId="urn:microsoft.com/office/officeart/2005/8/layout/orgChart1"/>
    <dgm:cxn modelId="{BB10A5DB-9A5C-41C0-AD92-35EC5008B0A1}" type="presParOf" srcId="{9A764051-57E4-48E8-A869-67A862B3EF33}" destId="{073AC9EC-15EA-4B06-B08F-50312F8194BB}" srcOrd="1" destOrd="0" presId="urn:microsoft.com/office/officeart/2005/8/layout/orgChart1"/>
    <dgm:cxn modelId="{E74BD228-FACC-415F-8EDA-9A17B138DA52}" type="presParOf" srcId="{433DC286-34C5-4EF8-A7DA-3EE8A18F11A4}" destId="{F6747656-552F-48EC-AF6C-199A07DE2CFD}" srcOrd="1" destOrd="0" presId="urn:microsoft.com/office/officeart/2005/8/layout/orgChart1"/>
    <dgm:cxn modelId="{2CD04C25-5C86-4058-A06D-7CD70642A81E}" type="presParOf" srcId="{F6747656-552F-48EC-AF6C-199A07DE2CFD}" destId="{487C1AE5-306E-4F97-9415-E11E570E078D}" srcOrd="0" destOrd="0" presId="urn:microsoft.com/office/officeart/2005/8/layout/orgChart1"/>
    <dgm:cxn modelId="{C745C178-5467-479D-BB5A-B294A3E9BC13}" type="presParOf" srcId="{F6747656-552F-48EC-AF6C-199A07DE2CFD}" destId="{92A2A900-B01C-4383-9AA5-5CB01B1D1DBF}" srcOrd="1" destOrd="0" presId="urn:microsoft.com/office/officeart/2005/8/layout/orgChart1"/>
    <dgm:cxn modelId="{8531BD42-C937-4A6D-A1A9-B7EBE10C0094}" type="presParOf" srcId="{92A2A900-B01C-4383-9AA5-5CB01B1D1DBF}" destId="{8EF637C4-D256-47ED-8A5D-AE03B41B8F46}" srcOrd="0" destOrd="0" presId="urn:microsoft.com/office/officeart/2005/8/layout/orgChart1"/>
    <dgm:cxn modelId="{744E8A62-7639-4A40-84F1-C5D641095C4D}" type="presParOf" srcId="{8EF637C4-D256-47ED-8A5D-AE03B41B8F46}" destId="{5515EE71-D397-42DA-BC68-B09979014F1D}" srcOrd="0" destOrd="0" presId="urn:microsoft.com/office/officeart/2005/8/layout/orgChart1"/>
    <dgm:cxn modelId="{98D1BDC8-1C31-488C-BBF3-4AB4C049CBBA}" type="presParOf" srcId="{8EF637C4-D256-47ED-8A5D-AE03B41B8F46}" destId="{37BAB622-1690-4622-AFED-A8244C00DF3B}" srcOrd="1" destOrd="0" presId="urn:microsoft.com/office/officeart/2005/8/layout/orgChart1"/>
    <dgm:cxn modelId="{A9A15C8B-D57B-404B-943C-D38076FF99D7}" type="presParOf" srcId="{92A2A900-B01C-4383-9AA5-5CB01B1D1DBF}" destId="{0E627BD8-488C-46F6-9D59-40121225B02D}" srcOrd="1" destOrd="0" presId="urn:microsoft.com/office/officeart/2005/8/layout/orgChart1"/>
    <dgm:cxn modelId="{82DDAFAA-E52A-4059-85E8-0B459427C204}" type="presParOf" srcId="{92A2A900-B01C-4383-9AA5-5CB01B1D1DBF}" destId="{85702B74-2972-43F3-8536-6F27AE7374B4}" srcOrd="2" destOrd="0" presId="urn:microsoft.com/office/officeart/2005/8/layout/orgChart1"/>
    <dgm:cxn modelId="{96E766EB-A125-4FD0-BEFC-E4FDE3C84149}" type="presParOf" srcId="{433DC286-34C5-4EF8-A7DA-3EE8A18F11A4}" destId="{28ECB1D6-91E1-485B-9E7D-1949A38D46A8}" srcOrd="2" destOrd="0" presId="urn:microsoft.com/office/officeart/2005/8/layout/orgChart1"/>
    <dgm:cxn modelId="{74BA3128-5291-452C-BB0A-8B848EFD4D39}" type="presParOf" srcId="{DF2E4E33-F6C2-456E-B0E8-9FFA1E73A533}" destId="{DC11CD10-4C68-479A-BB28-604D7CD1FD3F}" srcOrd="6" destOrd="0" presId="urn:microsoft.com/office/officeart/2005/8/layout/orgChart1"/>
    <dgm:cxn modelId="{E0B29CDC-EB0D-49D5-8D62-A5CB7FA8F7BD}" type="presParOf" srcId="{DF2E4E33-F6C2-456E-B0E8-9FFA1E73A533}" destId="{606E81C7-3830-48E4-A4B6-27FFB1A1F7F7}" srcOrd="7" destOrd="0" presId="urn:microsoft.com/office/officeart/2005/8/layout/orgChart1"/>
    <dgm:cxn modelId="{81DC96C6-7ED5-485C-9EF0-27C9E4A2C072}" type="presParOf" srcId="{606E81C7-3830-48E4-A4B6-27FFB1A1F7F7}" destId="{3010716D-573A-4E29-AF4C-AE3E39AF6DCC}" srcOrd="0" destOrd="0" presId="urn:microsoft.com/office/officeart/2005/8/layout/orgChart1"/>
    <dgm:cxn modelId="{5454FA98-5EE3-4D47-95E9-22E4EBEA984D}" type="presParOf" srcId="{3010716D-573A-4E29-AF4C-AE3E39AF6DCC}" destId="{04B0A806-76F7-4B14-B257-0A9860815DEF}" srcOrd="0" destOrd="0" presId="urn:microsoft.com/office/officeart/2005/8/layout/orgChart1"/>
    <dgm:cxn modelId="{CCABF743-4088-4235-91F8-3806A92533F8}" type="presParOf" srcId="{3010716D-573A-4E29-AF4C-AE3E39AF6DCC}" destId="{1F6A4A8C-812F-4D23-8C80-90EDF140AF40}" srcOrd="1" destOrd="0" presId="urn:microsoft.com/office/officeart/2005/8/layout/orgChart1"/>
    <dgm:cxn modelId="{E4152DF8-6527-4334-BC43-1ACDAF78A910}" type="presParOf" srcId="{606E81C7-3830-48E4-A4B6-27FFB1A1F7F7}" destId="{CCF2CFD3-B1E3-4D50-9A3B-43E33AE8623E}" srcOrd="1" destOrd="0" presId="urn:microsoft.com/office/officeart/2005/8/layout/orgChart1"/>
    <dgm:cxn modelId="{7A98E8CD-157F-40B0-97FE-ACD18F6CEF94}" type="presParOf" srcId="{CCF2CFD3-B1E3-4D50-9A3B-43E33AE8623E}" destId="{3FC87317-9ABC-4A54-9DFB-5CC60AC9E199}" srcOrd="0" destOrd="0" presId="urn:microsoft.com/office/officeart/2005/8/layout/orgChart1"/>
    <dgm:cxn modelId="{723A6220-DC69-4531-9849-E47433C268D1}" type="presParOf" srcId="{CCF2CFD3-B1E3-4D50-9A3B-43E33AE8623E}" destId="{DB0C9B8D-3FF0-474A-8095-4D103E550199}" srcOrd="1" destOrd="0" presId="urn:microsoft.com/office/officeart/2005/8/layout/orgChart1"/>
    <dgm:cxn modelId="{0C00173F-5286-4022-8D3C-DF8FC6E58F58}" type="presParOf" srcId="{DB0C9B8D-3FF0-474A-8095-4D103E550199}" destId="{AC6C9015-599F-4AEA-82E7-402D872050EB}" srcOrd="0" destOrd="0" presId="urn:microsoft.com/office/officeart/2005/8/layout/orgChart1"/>
    <dgm:cxn modelId="{D49ADBE7-1AF5-40B8-B7B7-C77912CE5D1B}" type="presParOf" srcId="{AC6C9015-599F-4AEA-82E7-402D872050EB}" destId="{99DA3068-9F33-4AE2-A561-4952E3022286}" srcOrd="0" destOrd="0" presId="urn:microsoft.com/office/officeart/2005/8/layout/orgChart1"/>
    <dgm:cxn modelId="{A296DD36-8A1E-4D64-B018-D2B7DB4FED9D}" type="presParOf" srcId="{AC6C9015-599F-4AEA-82E7-402D872050EB}" destId="{4D3D772B-DCA9-4F3E-9573-6F141189DEB9}" srcOrd="1" destOrd="0" presId="urn:microsoft.com/office/officeart/2005/8/layout/orgChart1"/>
    <dgm:cxn modelId="{7E408B66-E53E-4469-A4A7-8FFA44AB2993}" type="presParOf" srcId="{DB0C9B8D-3FF0-474A-8095-4D103E550199}" destId="{130B009F-7D94-49F5-8DCA-B0D435582103}" srcOrd="1" destOrd="0" presId="urn:microsoft.com/office/officeart/2005/8/layout/orgChart1"/>
    <dgm:cxn modelId="{C9F75751-CC38-4B22-91CC-BE8435C02864}" type="presParOf" srcId="{DB0C9B8D-3FF0-474A-8095-4D103E550199}" destId="{FBE0006F-797D-403E-A69D-2AB13E2144E0}" srcOrd="2" destOrd="0" presId="urn:microsoft.com/office/officeart/2005/8/layout/orgChart1"/>
    <dgm:cxn modelId="{EF60D14D-33A4-4743-8F47-F8481F18D6EF}" type="presParOf" srcId="{606E81C7-3830-48E4-A4B6-27FFB1A1F7F7}" destId="{2CA6CEF3-441B-4431-8A9D-7C2B87B1C1BB}" srcOrd="2" destOrd="0" presId="urn:microsoft.com/office/officeart/2005/8/layout/orgChart1"/>
    <dgm:cxn modelId="{A8BCF7BE-835A-4890-AA6D-9453D5C5B1D8}" type="presParOf" srcId="{DF2E4E33-F6C2-456E-B0E8-9FFA1E73A533}" destId="{0A6A4CD1-2605-4091-9E0C-D4C1107736F9}" srcOrd="8" destOrd="0" presId="urn:microsoft.com/office/officeart/2005/8/layout/orgChart1"/>
    <dgm:cxn modelId="{C4CB08AB-57E6-4320-93D0-D4638A39B0A7}" type="presParOf" srcId="{DF2E4E33-F6C2-456E-B0E8-9FFA1E73A533}" destId="{DDD3A013-F258-4058-B3EA-257877B205FE}" srcOrd="9" destOrd="0" presId="urn:microsoft.com/office/officeart/2005/8/layout/orgChart1"/>
    <dgm:cxn modelId="{4E360173-8D50-416C-AEAE-8BB4B4E0B186}" type="presParOf" srcId="{DDD3A013-F258-4058-B3EA-257877B205FE}" destId="{7577CF69-5AA5-4E1C-A143-8FC771035966}" srcOrd="0" destOrd="0" presId="urn:microsoft.com/office/officeart/2005/8/layout/orgChart1"/>
    <dgm:cxn modelId="{1D3A92D1-F491-4367-B0AA-C8F9497AA09D}" type="presParOf" srcId="{7577CF69-5AA5-4E1C-A143-8FC771035966}" destId="{FAFFD813-608A-4E7C-A194-9226CF4DC2B6}" srcOrd="0" destOrd="0" presId="urn:microsoft.com/office/officeart/2005/8/layout/orgChart1"/>
    <dgm:cxn modelId="{7020AAE1-E920-4895-9A2C-A9E0218727B4}" type="presParOf" srcId="{7577CF69-5AA5-4E1C-A143-8FC771035966}" destId="{BB336E83-98EF-457C-AC0E-02F8685DE9AA}" srcOrd="1" destOrd="0" presId="urn:microsoft.com/office/officeart/2005/8/layout/orgChart1"/>
    <dgm:cxn modelId="{89E7FCF3-174B-41DD-A867-ED26D7DA3D06}" type="presParOf" srcId="{DDD3A013-F258-4058-B3EA-257877B205FE}" destId="{F4879E99-5A5D-4A82-ABFB-0D7205C15282}" srcOrd="1" destOrd="0" presId="urn:microsoft.com/office/officeart/2005/8/layout/orgChart1"/>
    <dgm:cxn modelId="{A245E116-8F21-458B-BF4A-3CD3B2DB6722}" type="presParOf" srcId="{F4879E99-5A5D-4A82-ABFB-0D7205C15282}" destId="{D2CF2DB3-973B-4BBB-922F-A6312CBA1528}" srcOrd="0" destOrd="0" presId="urn:microsoft.com/office/officeart/2005/8/layout/orgChart1"/>
    <dgm:cxn modelId="{3545EE84-61D8-4061-B2EA-D7E1263EACF5}" type="presParOf" srcId="{F4879E99-5A5D-4A82-ABFB-0D7205C15282}" destId="{B53BAE8D-1CF9-4A14-82F3-3F9ECC850DEF}" srcOrd="1" destOrd="0" presId="urn:microsoft.com/office/officeart/2005/8/layout/orgChart1"/>
    <dgm:cxn modelId="{7003DB31-76D8-47EF-B085-0F1BB2CD8ADA}" type="presParOf" srcId="{B53BAE8D-1CF9-4A14-82F3-3F9ECC850DEF}" destId="{BC878D35-5491-418D-98A8-174338D8D0A5}" srcOrd="0" destOrd="0" presId="urn:microsoft.com/office/officeart/2005/8/layout/orgChart1"/>
    <dgm:cxn modelId="{EDF39587-8100-406D-A198-AEECCD0E9515}" type="presParOf" srcId="{BC878D35-5491-418D-98A8-174338D8D0A5}" destId="{43035F31-3D4C-44E2-BA25-264187F6EFE0}" srcOrd="0" destOrd="0" presId="urn:microsoft.com/office/officeart/2005/8/layout/orgChart1"/>
    <dgm:cxn modelId="{E35BB902-E41A-4B4E-8299-8006ABDD0161}" type="presParOf" srcId="{BC878D35-5491-418D-98A8-174338D8D0A5}" destId="{A13FAD99-2A09-4885-BB7A-53D6ACCAC058}" srcOrd="1" destOrd="0" presId="urn:microsoft.com/office/officeart/2005/8/layout/orgChart1"/>
    <dgm:cxn modelId="{98B3C471-E73F-4914-AC9C-3508083F46D6}" type="presParOf" srcId="{B53BAE8D-1CF9-4A14-82F3-3F9ECC850DEF}" destId="{D5025B7F-2867-47F2-A6DF-2E5EB00A7A28}" srcOrd="1" destOrd="0" presId="urn:microsoft.com/office/officeart/2005/8/layout/orgChart1"/>
    <dgm:cxn modelId="{32EEA8C5-EE34-45C3-A279-8C1B6BF493C6}" type="presParOf" srcId="{B53BAE8D-1CF9-4A14-82F3-3F9ECC850DEF}" destId="{5F9FD10C-03AA-4891-A0D1-C541D9BD80E4}" srcOrd="2" destOrd="0" presId="urn:microsoft.com/office/officeart/2005/8/layout/orgChart1"/>
    <dgm:cxn modelId="{07CD4D79-EFFD-4898-8BE6-2A24EBE6B062}" type="presParOf" srcId="{DDD3A013-F258-4058-B3EA-257877B205FE}" destId="{4AF474D4-B8F8-418D-90B3-48312CF1E721}" srcOrd="2" destOrd="0" presId="urn:microsoft.com/office/officeart/2005/8/layout/orgChart1"/>
    <dgm:cxn modelId="{8CBDAFDB-F997-4283-BDDE-3AA50BB516ED}" type="presParOf" srcId="{DF2E4E33-F6C2-456E-B0E8-9FFA1E73A533}" destId="{A256841B-0885-4B06-9BEB-AB9B3F1CB90D}" srcOrd="10" destOrd="0" presId="urn:microsoft.com/office/officeart/2005/8/layout/orgChart1"/>
    <dgm:cxn modelId="{F20CFA68-CA94-4C4D-85F1-AC89619F9318}" type="presParOf" srcId="{DF2E4E33-F6C2-456E-B0E8-9FFA1E73A533}" destId="{854F2119-FE41-49D1-8AD9-6C8F2AB2505A}" srcOrd="11" destOrd="0" presId="urn:microsoft.com/office/officeart/2005/8/layout/orgChart1"/>
    <dgm:cxn modelId="{6B18184E-B7DF-44D7-A0D7-AABA6E93B007}" type="presParOf" srcId="{854F2119-FE41-49D1-8AD9-6C8F2AB2505A}" destId="{589B97ED-5EE5-45A8-AE86-B9B7ED13E15C}" srcOrd="0" destOrd="0" presId="urn:microsoft.com/office/officeart/2005/8/layout/orgChart1"/>
    <dgm:cxn modelId="{BDCF1011-B14F-4591-BB95-3F2EB2D18227}" type="presParOf" srcId="{589B97ED-5EE5-45A8-AE86-B9B7ED13E15C}" destId="{64485C3B-1120-4644-96D7-AC43C86C3F74}" srcOrd="0" destOrd="0" presId="urn:microsoft.com/office/officeart/2005/8/layout/orgChart1"/>
    <dgm:cxn modelId="{51CBBC1A-6183-49DA-8361-AF4A9ACB9814}" type="presParOf" srcId="{589B97ED-5EE5-45A8-AE86-B9B7ED13E15C}" destId="{1C68DBB1-89EA-4CBC-BE62-DA7FEEAD2408}" srcOrd="1" destOrd="0" presId="urn:microsoft.com/office/officeart/2005/8/layout/orgChart1"/>
    <dgm:cxn modelId="{88EEF3F8-7507-407E-BD98-7674F007B0A0}" type="presParOf" srcId="{854F2119-FE41-49D1-8AD9-6C8F2AB2505A}" destId="{9C28427E-6B1B-4BF9-8D8E-916F5A43AF3A}" srcOrd="1" destOrd="0" presId="urn:microsoft.com/office/officeart/2005/8/layout/orgChart1"/>
    <dgm:cxn modelId="{2EA8DB60-EB79-48CD-934A-9A4999F45A92}" type="presParOf" srcId="{9C28427E-6B1B-4BF9-8D8E-916F5A43AF3A}" destId="{74F296E1-7DEE-4B30-A430-4D296D1359B2}" srcOrd="0" destOrd="0" presId="urn:microsoft.com/office/officeart/2005/8/layout/orgChart1"/>
    <dgm:cxn modelId="{AE5C3CA9-EAA0-4E7F-AD88-B0C034D6A59A}" type="presParOf" srcId="{9C28427E-6B1B-4BF9-8D8E-916F5A43AF3A}" destId="{D1C11237-4B27-4C76-B91C-C7F8CEF767A0}" srcOrd="1" destOrd="0" presId="urn:microsoft.com/office/officeart/2005/8/layout/orgChart1"/>
    <dgm:cxn modelId="{80D4163C-3C11-459E-9D27-10E316C2AB9C}" type="presParOf" srcId="{D1C11237-4B27-4C76-B91C-C7F8CEF767A0}" destId="{27AA5386-20B5-4E75-932A-3A1BAC431B45}" srcOrd="0" destOrd="0" presId="urn:microsoft.com/office/officeart/2005/8/layout/orgChart1"/>
    <dgm:cxn modelId="{3B6D0F7A-CC6E-4A6B-A5D5-4C5362CAE965}" type="presParOf" srcId="{27AA5386-20B5-4E75-932A-3A1BAC431B45}" destId="{8188F401-FE7F-4B21-AB06-89229492C650}" srcOrd="0" destOrd="0" presId="urn:microsoft.com/office/officeart/2005/8/layout/orgChart1"/>
    <dgm:cxn modelId="{364959E4-F24A-49F6-BAB2-EF07EEA4076E}" type="presParOf" srcId="{27AA5386-20B5-4E75-932A-3A1BAC431B45}" destId="{B8C3936B-99E5-4890-93E9-6FB8B9E0AB88}" srcOrd="1" destOrd="0" presId="urn:microsoft.com/office/officeart/2005/8/layout/orgChart1"/>
    <dgm:cxn modelId="{39785E58-DA34-48F9-ADE6-FE1E76391330}" type="presParOf" srcId="{D1C11237-4B27-4C76-B91C-C7F8CEF767A0}" destId="{9F3DAB88-CC05-46A2-A850-7E31010A0DC4}" srcOrd="1" destOrd="0" presId="urn:microsoft.com/office/officeart/2005/8/layout/orgChart1"/>
    <dgm:cxn modelId="{099BCE23-6504-475F-886A-3E73BAE9A4CC}" type="presParOf" srcId="{D1C11237-4B27-4C76-B91C-C7F8CEF767A0}" destId="{843CA46D-6D11-455B-9C47-677C2340E6DE}" srcOrd="2" destOrd="0" presId="urn:microsoft.com/office/officeart/2005/8/layout/orgChart1"/>
    <dgm:cxn modelId="{622FA064-ACD4-4FB7-A9DC-4CE0C62FD3AC}" type="presParOf" srcId="{854F2119-FE41-49D1-8AD9-6C8F2AB2505A}" destId="{321D9E1C-1790-437B-B980-81B97C36516A}" srcOrd="2" destOrd="0" presId="urn:microsoft.com/office/officeart/2005/8/layout/orgChart1"/>
    <dgm:cxn modelId="{BE9A59F3-C2A5-4A7A-A5F2-ACDC7B31529E}" type="presParOf" srcId="{98C318BE-A71F-45CF-8DAD-740E62C9FA3F}" destId="{6E4445C5-DB83-43F6-A414-1494D85AF01C}"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F296E1-7DEE-4B30-A430-4D296D1359B2}">
      <dsp:nvSpPr>
        <dsp:cNvPr id="0" name=""/>
        <dsp:cNvSpPr/>
      </dsp:nvSpPr>
      <dsp:spPr>
        <a:xfrm>
          <a:off x="8792313" y="2288887"/>
          <a:ext cx="91440" cy="283260"/>
        </a:xfrm>
        <a:custGeom>
          <a:avLst/>
          <a:gdLst/>
          <a:ahLst/>
          <a:cxnLst/>
          <a:rect l="0" t="0" r="0" b="0"/>
          <a:pathLst>
            <a:path>
              <a:moveTo>
                <a:pt x="45720" y="0"/>
              </a:moveTo>
              <a:lnTo>
                <a:pt x="45720" y="2832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56841B-0885-4B06-9BEB-AB9B3F1CB90D}">
      <dsp:nvSpPr>
        <dsp:cNvPr id="0" name=""/>
        <dsp:cNvSpPr/>
      </dsp:nvSpPr>
      <dsp:spPr>
        <a:xfrm>
          <a:off x="4757737" y="1331197"/>
          <a:ext cx="4080295" cy="283260"/>
        </a:xfrm>
        <a:custGeom>
          <a:avLst/>
          <a:gdLst/>
          <a:ahLst/>
          <a:cxnLst/>
          <a:rect l="0" t="0" r="0" b="0"/>
          <a:pathLst>
            <a:path>
              <a:moveTo>
                <a:pt x="0" y="0"/>
              </a:moveTo>
              <a:lnTo>
                <a:pt x="0" y="141630"/>
              </a:lnTo>
              <a:lnTo>
                <a:pt x="4080295" y="141630"/>
              </a:lnTo>
              <a:lnTo>
                <a:pt x="4080295" y="2832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CF2DB3-973B-4BBB-922F-A6312CBA1528}">
      <dsp:nvSpPr>
        <dsp:cNvPr id="0" name=""/>
        <dsp:cNvSpPr/>
      </dsp:nvSpPr>
      <dsp:spPr>
        <a:xfrm>
          <a:off x="7160194" y="2288887"/>
          <a:ext cx="91440" cy="283260"/>
        </a:xfrm>
        <a:custGeom>
          <a:avLst/>
          <a:gdLst/>
          <a:ahLst/>
          <a:cxnLst/>
          <a:rect l="0" t="0" r="0" b="0"/>
          <a:pathLst>
            <a:path>
              <a:moveTo>
                <a:pt x="45720" y="0"/>
              </a:moveTo>
              <a:lnTo>
                <a:pt x="45720" y="2832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6A4CD1-2605-4091-9E0C-D4C1107736F9}">
      <dsp:nvSpPr>
        <dsp:cNvPr id="0" name=""/>
        <dsp:cNvSpPr/>
      </dsp:nvSpPr>
      <dsp:spPr>
        <a:xfrm>
          <a:off x="4757737" y="1331197"/>
          <a:ext cx="2448177" cy="283260"/>
        </a:xfrm>
        <a:custGeom>
          <a:avLst/>
          <a:gdLst/>
          <a:ahLst/>
          <a:cxnLst/>
          <a:rect l="0" t="0" r="0" b="0"/>
          <a:pathLst>
            <a:path>
              <a:moveTo>
                <a:pt x="0" y="0"/>
              </a:moveTo>
              <a:lnTo>
                <a:pt x="0" y="141630"/>
              </a:lnTo>
              <a:lnTo>
                <a:pt x="2448177" y="141630"/>
              </a:lnTo>
              <a:lnTo>
                <a:pt x="2448177" y="2832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C87317-9ABC-4A54-9DFB-5CC60AC9E199}">
      <dsp:nvSpPr>
        <dsp:cNvPr id="0" name=""/>
        <dsp:cNvSpPr/>
      </dsp:nvSpPr>
      <dsp:spPr>
        <a:xfrm>
          <a:off x="5528076" y="2288887"/>
          <a:ext cx="91440" cy="283260"/>
        </a:xfrm>
        <a:custGeom>
          <a:avLst/>
          <a:gdLst/>
          <a:ahLst/>
          <a:cxnLst/>
          <a:rect l="0" t="0" r="0" b="0"/>
          <a:pathLst>
            <a:path>
              <a:moveTo>
                <a:pt x="45720" y="0"/>
              </a:moveTo>
              <a:lnTo>
                <a:pt x="45720" y="2832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11CD10-4C68-479A-BB28-604D7CD1FD3F}">
      <dsp:nvSpPr>
        <dsp:cNvPr id="0" name=""/>
        <dsp:cNvSpPr/>
      </dsp:nvSpPr>
      <dsp:spPr>
        <a:xfrm>
          <a:off x="4757737" y="1331197"/>
          <a:ext cx="816059" cy="283260"/>
        </a:xfrm>
        <a:custGeom>
          <a:avLst/>
          <a:gdLst/>
          <a:ahLst/>
          <a:cxnLst/>
          <a:rect l="0" t="0" r="0" b="0"/>
          <a:pathLst>
            <a:path>
              <a:moveTo>
                <a:pt x="0" y="0"/>
              </a:moveTo>
              <a:lnTo>
                <a:pt x="0" y="141630"/>
              </a:lnTo>
              <a:lnTo>
                <a:pt x="816059" y="141630"/>
              </a:lnTo>
              <a:lnTo>
                <a:pt x="816059" y="2832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7C1AE5-306E-4F97-9415-E11E570E078D}">
      <dsp:nvSpPr>
        <dsp:cNvPr id="0" name=""/>
        <dsp:cNvSpPr/>
      </dsp:nvSpPr>
      <dsp:spPr>
        <a:xfrm>
          <a:off x="3895958" y="2288887"/>
          <a:ext cx="91440" cy="283260"/>
        </a:xfrm>
        <a:custGeom>
          <a:avLst/>
          <a:gdLst/>
          <a:ahLst/>
          <a:cxnLst/>
          <a:rect l="0" t="0" r="0" b="0"/>
          <a:pathLst>
            <a:path>
              <a:moveTo>
                <a:pt x="45720" y="0"/>
              </a:moveTo>
              <a:lnTo>
                <a:pt x="45720" y="2832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E13300-E7D1-442C-86F6-AB14745D644B}">
      <dsp:nvSpPr>
        <dsp:cNvPr id="0" name=""/>
        <dsp:cNvSpPr/>
      </dsp:nvSpPr>
      <dsp:spPr>
        <a:xfrm>
          <a:off x="3941678" y="1331197"/>
          <a:ext cx="816059" cy="283260"/>
        </a:xfrm>
        <a:custGeom>
          <a:avLst/>
          <a:gdLst/>
          <a:ahLst/>
          <a:cxnLst/>
          <a:rect l="0" t="0" r="0" b="0"/>
          <a:pathLst>
            <a:path>
              <a:moveTo>
                <a:pt x="816059" y="0"/>
              </a:moveTo>
              <a:lnTo>
                <a:pt x="816059" y="141630"/>
              </a:lnTo>
              <a:lnTo>
                <a:pt x="0" y="141630"/>
              </a:lnTo>
              <a:lnTo>
                <a:pt x="0" y="2832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97BC64-4F89-4817-9D6E-669D920F4BDE}">
      <dsp:nvSpPr>
        <dsp:cNvPr id="0" name=""/>
        <dsp:cNvSpPr/>
      </dsp:nvSpPr>
      <dsp:spPr>
        <a:xfrm>
          <a:off x="2263840" y="2288887"/>
          <a:ext cx="91440" cy="283260"/>
        </a:xfrm>
        <a:custGeom>
          <a:avLst/>
          <a:gdLst/>
          <a:ahLst/>
          <a:cxnLst/>
          <a:rect l="0" t="0" r="0" b="0"/>
          <a:pathLst>
            <a:path>
              <a:moveTo>
                <a:pt x="45720" y="0"/>
              </a:moveTo>
              <a:lnTo>
                <a:pt x="45720" y="2832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421763-FE0D-4D71-9F89-0E153FCB67EB}">
      <dsp:nvSpPr>
        <dsp:cNvPr id="0" name=""/>
        <dsp:cNvSpPr/>
      </dsp:nvSpPr>
      <dsp:spPr>
        <a:xfrm>
          <a:off x="2309560" y="1331197"/>
          <a:ext cx="2448177" cy="283260"/>
        </a:xfrm>
        <a:custGeom>
          <a:avLst/>
          <a:gdLst/>
          <a:ahLst/>
          <a:cxnLst/>
          <a:rect l="0" t="0" r="0" b="0"/>
          <a:pathLst>
            <a:path>
              <a:moveTo>
                <a:pt x="2448177" y="0"/>
              </a:moveTo>
              <a:lnTo>
                <a:pt x="2448177" y="141630"/>
              </a:lnTo>
              <a:lnTo>
                <a:pt x="0" y="141630"/>
              </a:lnTo>
              <a:lnTo>
                <a:pt x="0" y="2832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132EFA-B497-41DB-BB53-B991F29B6ECB}">
      <dsp:nvSpPr>
        <dsp:cNvPr id="0" name=""/>
        <dsp:cNvSpPr/>
      </dsp:nvSpPr>
      <dsp:spPr>
        <a:xfrm>
          <a:off x="631721" y="2288887"/>
          <a:ext cx="91440" cy="283260"/>
        </a:xfrm>
        <a:custGeom>
          <a:avLst/>
          <a:gdLst/>
          <a:ahLst/>
          <a:cxnLst/>
          <a:rect l="0" t="0" r="0" b="0"/>
          <a:pathLst>
            <a:path>
              <a:moveTo>
                <a:pt x="45720" y="0"/>
              </a:moveTo>
              <a:lnTo>
                <a:pt x="45720" y="2832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414517-E3FE-4499-A4FE-7F746D0B4CF6}">
      <dsp:nvSpPr>
        <dsp:cNvPr id="0" name=""/>
        <dsp:cNvSpPr/>
      </dsp:nvSpPr>
      <dsp:spPr>
        <a:xfrm>
          <a:off x="677441" y="1331197"/>
          <a:ext cx="4080295" cy="283260"/>
        </a:xfrm>
        <a:custGeom>
          <a:avLst/>
          <a:gdLst/>
          <a:ahLst/>
          <a:cxnLst/>
          <a:rect l="0" t="0" r="0" b="0"/>
          <a:pathLst>
            <a:path>
              <a:moveTo>
                <a:pt x="4080295" y="0"/>
              </a:moveTo>
              <a:lnTo>
                <a:pt x="4080295" y="141630"/>
              </a:lnTo>
              <a:lnTo>
                <a:pt x="0" y="141630"/>
              </a:lnTo>
              <a:lnTo>
                <a:pt x="0" y="28326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32AE4C-FEAF-4F7A-8C2B-4BA23462F1FA}">
      <dsp:nvSpPr>
        <dsp:cNvPr id="0" name=""/>
        <dsp:cNvSpPr/>
      </dsp:nvSpPr>
      <dsp:spPr>
        <a:xfrm>
          <a:off x="4083308" y="656768"/>
          <a:ext cx="1348858" cy="6744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49648</a:t>
          </a:r>
        </a:p>
        <a:p>
          <a:pPr marL="0" marR="0" lvl="0" indent="0" algn="ctr" defTabSz="266700" rtl="0">
            <a:lnSpc>
              <a:spcPct val="90000"/>
            </a:lnSpc>
            <a:spcBef>
              <a:spcPct val="0"/>
            </a:spcBef>
            <a:spcAft>
              <a:spcPct val="35000"/>
            </a:spcAft>
            <a:buNone/>
          </a:pPr>
          <a:r>
            <a:rPr lang="en-US" sz="600" b="0" i="0" u="none" strike="noStrike" kern="1200" baseline="0">
              <a:latin typeface="Calibri" panose="020F0502020204030204" pitchFamily="34" charset="0"/>
            </a:rPr>
            <a:t>NC New Venture Creation</a:t>
          </a:r>
        </a:p>
        <a:p>
          <a:pPr marL="0" marR="0" lvl="0" indent="0" algn="ctr" defTabSz="266700" rtl="0">
            <a:lnSpc>
              <a:spcPct val="90000"/>
            </a:lnSpc>
            <a:spcBef>
              <a:spcPct val="0"/>
            </a:spcBef>
            <a:spcAft>
              <a:spcPct val="35000"/>
            </a:spcAft>
            <a:buNone/>
          </a:pPr>
          <a:r>
            <a:rPr lang="en-US" sz="600" b="0" i="0" u="none" strike="noStrike" kern="1200" baseline="0">
              <a:latin typeface="Calibri" panose="020F0502020204030204" pitchFamily="34" charset="0"/>
            </a:rPr>
            <a:t>Level 2</a:t>
          </a:r>
          <a:endParaRPr lang="en-TC" sz="600" kern="1200"/>
        </a:p>
      </dsp:txBody>
      <dsp:txXfrm>
        <a:off x="4083308" y="656768"/>
        <a:ext cx="1348858" cy="674429"/>
      </dsp:txXfrm>
    </dsp:sp>
    <dsp:sp modelId="{8F2D8172-785E-49B2-BE75-FAD04BAC5BF5}">
      <dsp:nvSpPr>
        <dsp:cNvPr id="0" name=""/>
        <dsp:cNvSpPr/>
      </dsp:nvSpPr>
      <dsp:spPr>
        <a:xfrm>
          <a:off x="3012" y="1614457"/>
          <a:ext cx="1348858" cy="6744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l" defTabSz="266700" rtl="0">
            <a:lnSpc>
              <a:spcPct val="90000"/>
            </a:lnSpc>
            <a:spcBef>
              <a:spcPct val="0"/>
            </a:spcBef>
            <a:spcAft>
              <a:spcPct val="35000"/>
            </a:spcAft>
            <a:buNone/>
          </a:pPr>
          <a:r>
            <a:rPr lang="en-US" sz="600" b="0" i="0" u="none" strike="noStrike" kern="1200" baseline="0">
              <a:latin typeface="Calibri" panose="020F0502020204030204" pitchFamily="34" charset="0"/>
            </a:rPr>
            <a:t>Use basic Mathematics in order to fulfil new venture functions effectively</a:t>
          </a:r>
          <a:endParaRPr lang="en-TC" sz="600" kern="1200"/>
        </a:p>
      </dsp:txBody>
      <dsp:txXfrm>
        <a:off x="3012" y="1614457"/>
        <a:ext cx="1348858" cy="674429"/>
      </dsp:txXfrm>
    </dsp:sp>
    <dsp:sp modelId="{ADE3052E-41F9-434D-AF1C-FC0154FDA580}">
      <dsp:nvSpPr>
        <dsp:cNvPr id="0" name=""/>
        <dsp:cNvSpPr/>
      </dsp:nvSpPr>
      <dsp:spPr>
        <a:xfrm>
          <a:off x="3012" y="2572147"/>
          <a:ext cx="1348858" cy="6744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7469</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9008</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9007</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9009</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7480</a:t>
          </a:r>
          <a:endParaRPr lang="en-TC" sz="600" kern="1200"/>
        </a:p>
      </dsp:txBody>
      <dsp:txXfrm>
        <a:off x="3012" y="2572147"/>
        <a:ext cx="1348858" cy="674429"/>
      </dsp:txXfrm>
    </dsp:sp>
    <dsp:sp modelId="{EEFDB1FE-D4BC-4FAD-BC17-A7B1B90FBEF2}">
      <dsp:nvSpPr>
        <dsp:cNvPr id="0" name=""/>
        <dsp:cNvSpPr/>
      </dsp:nvSpPr>
      <dsp:spPr>
        <a:xfrm>
          <a:off x="1635131" y="1614457"/>
          <a:ext cx="1348858" cy="6744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US" sz="600" b="0" i="0" u="none" strike="noStrike" kern="1200" baseline="0">
              <a:latin typeface="Calibri" panose="020F0502020204030204" pitchFamily="34" charset="0"/>
            </a:rPr>
            <a:t>Apply basic Communication skills in new venture creation context</a:t>
          </a:r>
          <a:endParaRPr lang="en-TC" sz="600" kern="1200"/>
        </a:p>
      </dsp:txBody>
      <dsp:txXfrm>
        <a:off x="1635131" y="1614457"/>
        <a:ext cx="1348858" cy="674429"/>
      </dsp:txXfrm>
    </dsp:sp>
    <dsp:sp modelId="{ACCF6C08-B623-4FE1-AF54-F795088FBAC2}">
      <dsp:nvSpPr>
        <dsp:cNvPr id="0" name=""/>
        <dsp:cNvSpPr/>
      </dsp:nvSpPr>
      <dsp:spPr>
        <a:xfrm>
          <a:off x="1635131" y="2572147"/>
          <a:ext cx="1348858" cy="6744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119463</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119456</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119454</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119460</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13915</a:t>
          </a:r>
          <a:endParaRPr lang="en-TC" sz="600" kern="1200"/>
        </a:p>
      </dsp:txBody>
      <dsp:txXfrm>
        <a:off x="1635131" y="2572147"/>
        <a:ext cx="1348858" cy="674429"/>
      </dsp:txXfrm>
    </dsp:sp>
    <dsp:sp modelId="{78D27C58-1A51-4F0E-ADC6-90C704AC411B}">
      <dsp:nvSpPr>
        <dsp:cNvPr id="0" name=""/>
        <dsp:cNvSpPr/>
      </dsp:nvSpPr>
      <dsp:spPr>
        <a:xfrm>
          <a:off x="3267249" y="1614457"/>
          <a:ext cx="1348858" cy="6744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US" sz="600" b="0" i="0" u="none" strike="noStrike" kern="1200" baseline="0">
              <a:latin typeface="Calibri" panose="020F0502020204030204" pitchFamily="34" charset="0"/>
            </a:rPr>
            <a:t>Determine market requirements and manage the relevant marketing and selling processes</a:t>
          </a:r>
          <a:endParaRPr lang="en-TC" sz="600" kern="1200"/>
        </a:p>
      </dsp:txBody>
      <dsp:txXfrm>
        <a:off x="3267249" y="1614457"/>
        <a:ext cx="1348858" cy="674429"/>
      </dsp:txXfrm>
    </dsp:sp>
    <dsp:sp modelId="{5515EE71-D397-42DA-BC68-B09979014F1D}">
      <dsp:nvSpPr>
        <dsp:cNvPr id="0" name=""/>
        <dsp:cNvSpPr/>
      </dsp:nvSpPr>
      <dsp:spPr>
        <a:xfrm>
          <a:off x="3267249" y="2572147"/>
          <a:ext cx="1348858" cy="6744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119673</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119669</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119672</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114974</a:t>
          </a:r>
          <a:endParaRPr lang="en-TC" sz="600" kern="1200"/>
        </a:p>
      </dsp:txBody>
      <dsp:txXfrm>
        <a:off x="3267249" y="2572147"/>
        <a:ext cx="1348858" cy="674429"/>
      </dsp:txXfrm>
    </dsp:sp>
    <dsp:sp modelId="{04B0A806-76F7-4B14-B257-0A9860815DEF}">
      <dsp:nvSpPr>
        <dsp:cNvPr id="0" name=""/>
        <dsp:cNvSpPr/>
      </dsp:nvSpPr>
      <dsp:spPr>
        <a:xfrm>
          <a:off x="4899367" y="1614457"/>
          <a:ext cx="1348858" cy="6744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US" sz="600" b="0" i="0" u="none" strike="noStrike" kern="1200" baseline="0">
              <a:latin typeface="Calibri" panose="020F0502020204030204" pitchFamily="34" charset="0"/>
            </a:rPr>
            <a:t>Demonstrate an understanding of the sector/industry in which the business operates</a:t>
          </a:r>
          <a:endParaRPr lang="en-TC" sz="600" kern="1200"/>
        </a:p>
      </dsp:txBody>
      <dsp:txXfrm>
        <a:off x="4899367" y="1614457"/>
        <a:ext cx="1348858" cy="674429"/>
      </dsp:txXfrm>
    </dsp:sp>
    <dsp:sp modelId="{99DA3068-9F33-4AE2-A561-4952E3022286}">
      <dsp:nvSpPr>
        <dsp:cNvPr id="0" name=""/>
        <dsp:cNvSpPr/>
      </dsp:nvSpPr>
      <dsp:spPr>
        <a:xfrm>
          <a:off x="4899367" y="2572147"/>
          <a:ext cx="1348858" cy="6744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119667</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119712</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119671</a:t>
          </a:r>
          <a:endParaRPr lang="en-TC" sz="600" kern="1200"/>
        </a:p>
      </dsp:txBody>
      <dsp:txXfrm>
        <a:off x="4899367" y="2572147"/>
        <a:ext cx="1348858" cy="674429"/>
      </dsp:txXfrm>
    </dsp:sp>
    <dsp:sp modelId="{FAFFD813-608A-4E7C-A194-9226CF4DC2B6}">
      <dsp:nvSpPr>
        <dsp:cNvPr id="0" name=""/>
        <dsp:cNvSpPr/>
      </dsp:nvSpPr>
      <dsp:spPr>
        <a:xfrm>
          <a:off x="6531485" y="1614457"/>
          <a:ext cx="1348858" cy="6744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US" sz="600" b="0" i="0" u="none" strike="noStrike" kern="1200" baseline="0">
              <a:latin typeface="Calibri" panose="020F0502020204030204" pitchFamily="34" charset="0"/>
            </a:rPr>
            <a:t>Determine financial requirements and manage financial resources of a new venture</a:t>
          </a:r>
          <a:endParaRPr lang="en-TC" sz="600" kern="1200"/>
        </a:p>
      </dsp:txBody>
      <dsp:txXfrm>
        <a:off x="6531485" y="1614457"/>
        <a:ext cx="1348858" cy="674429"/>
      </dsp:txXfrm>
    </dsp:sp>
    <dsp:sp modelId="{43035F31-3D4C-44E2-BA25-264187F6EFE0}">
      <dsp:nvSpPr>
        <dsp:cNvPr id="0" name=""/>
        <dsp:cNvSpPr/>
      </dsp:nvSpPr>
      <dsp:spPr>
        <a:xfrm>
          <a:off x="6531485" y="2572147"/>
          <a:ext cx="1348858" cy="6744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119666</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119670</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119674</a:t>
          </a:r>
          <a:endParaRPr lang="en-TC" sz="600" kern="1200"/>
        </a:p>
      </dsp:txBody>
      <dsp:txXfrm>
        <a:off x="6531485" y="2572147"/>
        <a:ext cx="1348858" cy="674429"/>
      </dsp:txXfrm>
    </dsp:sp>
    <dsp:sp modelId="{64485C3B-1120-4644-96D7-AC43C86C3F74}">
      <dsp:nvSpPr>
        <dsp:cNvPr id="0" name=""/>
        <dsp:cNvSpPr/>
      </dsp:nvSpPr>
      <dsp:spPr>
        <a:xfrm>
          <a:off x="8163604" y="1614457"/>
          <a:ext cx="1348858" cy="6744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US" sz="600" b="0" i="0" u="none" strike="noStrike" kern="1200" baseline="0">
              <a:latin typeface="Calibri" panose="020F0502020204030204" pitchFamily="34" charset="0"/>
            </a:rPr>
            <a:t>Manage business operations</a:t>
          </a:r>
          <a:endParaRPr lang="en-TC" sz="600" kern="1200"/>
        </a:p>
      </dsp:txBody>
      <dsp:txXfrm>
        <a:off x="8163604" y="1614457"/>
        <a:ext cx="1348858" cy="674429"/>
      </dsp:txXfrm>
    </dsp:sp>
    <dsp:sp modelId="{8188F401-FE7F-4B21-AB06-89229492C650}">
      <dsp:nvSpPr>
        <dsp:cNvPr id="0" name=""/>
        <dsp:cNvSpPr/>
      </dsp:nvSpPr>
      <dsp:spPr>
        <a:xfrm>
          <a:off x="8163604" y="2572147"/>
          <a:ext cx="1348858" cy="6744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119668</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13929</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13932</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13930</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114959</a:t>
          </a:r>
          <a:endParaRPr lang="en-TC" sz="600" b="0" i="0" u="none" strike="noStrike" kern="1200" baseline="0">
            <a:latin typeface="Times New Roman" panose="02020603050405020304" pitchFamily="18" charset="0"/>
          </a:endParaRPr>
        </a:p>
        <a:p>
          <a:pPr marL="0" marR="0" lvl="0" indent="0" algn="ctr" defTabSz="266700" rtl="0">
            <a:lnSpc>
              <a:spcPct val="90000"/>
            </a:lnSpc>
            <a:spcBef>
              <a:spcPct val="0"/>
            </a:spcBef>
            <a:spcAft>
              <a:spcPct val="35000"/>
            </a:spcAft>
            <a:buNone/>
          </a:pPr>
          <a:r>
            <a:rPr lang="en-TC" sz="600" b="0" i="0" u="none" strike="noStrike" kern="1200" baseline="0">
              <a:latin typeface="Calibri" panose="020F0502020204030204" pitchFamily="34" charset="0"/>
            </a:rPr>
            <a:t>113924</a:t>
          </a:r>
          <a:endParaRPr lang="en-TC" sz="600" kern="1200"/>
        </a:p>
      </dsp:txBody>
      <dsp:txXfrm>
        <a:off x="8163604" y="2572147"/>
        <a:ext cx="1348858" cy="67442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30874-1CBA-4BA6-9D51-3238A55F2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SSETA Template 1 Blue Print Alignment Strategy V1</Template>
  <TotalTime>1</TotalTime>
  <Pages>22</Pages>
  <Words>4245</Words>
  <Characters>24199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[insert doc nr]</vt:lpstr>
    </vt:vector>
  </TitlesOfParts>
  <Company>Hewlett-Packard</Company>
  <LinksUpToDate>false</LinksUpToDate>
  <CharactersWithSpaces>28388</CharactersWithSpaces>
  <SharedDoc>false</SharedDoc>
  <HLinks>
    <vt:vector size="72" baseType="variant">
      <vt:variant>
        <vt:i4>1703994</vt:i4>
      </vt:variant>
      <vt:variant>
        <vt:i4>68</vt:i4>
      </vt:variant>
      <vt:variant>
        <vt:i4>0</vt:i4>
      </vt:variant>
      <vt:variant>
        <vt:i4>5</vt:i4>
      </vt:variant>
      <vt:variant>
        <vt:lpwstr/>
      </vt:variant>
      <vt:variant>
        <vt:lpwstr>_Toc299808140</vt:lpwstr>
      </vt:variant>
      <vt:variant>
        <vt:i4>1900602</vt:i4>
      </vt:variant>
      <vt:variant>
        <vt:i4>62</vt:i4>
      </vt:variant>
      <vt:variant>
        <vt:i4>0</vt:i4>
      </vt:variant>
      <vt:variant>
        <vt:i4>5</vt:i4>
      </vt:variant>
      <vt:variant>
        <vt:lpwstr/>
      </vt:variant>
      <vt:variant>
        <vt:lpwstr>_Toc299808139</vt:lpwstr>
      </vt:variant>
      <vt:variant>
        <vt:i4>1900602</vt:i4>
      </vt:variant>
      <vt:variant>
        <vt:i4>56</vt:i4>
      </vt:variant>
      <vt:variant>
        <vt:i4>0</vt:i4>
      </vt:variant>
      <vt:variant>
        <vt:i4>5</vt:i4>
      </vt:variant>
      <vt:variant>
        <vt:lpwstr/>
      </vt:variant>
      <vt:variant>
        <vt:lpwstr>_Toc299808138</vt:lpwstr>
      </vt:variant>
      <vt:variant>
        <vt:i4>1900602</vt:i4>
      </vt:variant>
      <vt:variant>
        <vt:i4>50</vt:i4>
      </vt:variant>
      <vt:variant>
        <vt:i4>0</vt:i4>
      </vt:variant>
      <vt:variant>
        <vt:i4>5</vt:i4>
      </vt:variant>
      <vt:variant>
        <vt:lpwstr/>
      </vt:variant>
      <vt:variant>
        <vt:lpwstr>_Toc299808137</vt:lpwstr>
      </vt:variant>
      <vt:variant>
        <vt:i4>1900602</vt:i4>
      </vt:variant>
      <vt:variant>
        <vt:i4>44</vt:i4>
      </vt:variant>
      <vt:variant>
        <vt:i4>0</vt:i4>
      </vt:variant>
      <vt:variant>
        <vt:i4>5</vt:i4>
      </vt:variant>
      <vt:variant>
        <vt:lpwstr/>
      </vt:variant>
      <vt:variant>
        <vt:lpwstr>_Toc299808136</vt:lpwstr>
      </vt:variant>
      <vt:variant>
        <vt:i4>1900602</vt:i4>
      </vt:variant>
      <vt:variant>
        <vt:i4>38</vt:i4>
      </vt:variant>
      <vt:variant>
        <vt:i4>0</vt:i4>
      </vt:variant>
      <vt:variant>
        <vt:i4>5</vt:i4>
      </vt:variant>
      <vt:variant>
        <vt:lpwstr/>
      </vt:variant>
      <vt:variant>
        <vt:lpwstr>_Toc299808135</vt:lpwstr>
      </vt:variant>
      <vt:variant>
        <vt:i4>1900602</vt:i4>
      </vt:variant>
      <vt:variant>
        <vt:i4>32</vt:i4>
      </vt:variant>
      <vt:variant>
        <vt:i4>0</vt:i4>
      </vt:variant>
      <vt:variant>
        <vt:i4>5</vt:i4>
      </vt:variant>
      <vt:variant>
        <vt:lpwstr/>
      </vt:variant>
      <vt:variant>
        <vt:lpwstr>_Toc299808134</vt:lpwstr>
      </vt:variant>
      <vt:variant>
        <vt:i4>1900602</vt:i4>
      </vt:variant>
      <vt:variant>
        <vt:i4>26</vt:i4>
      </vt:variant>
      <vt:variant>
        <vt:i4>0</vt:i4>
      </vt:variant>
      <vt:variant>
        <vt:i4>5</vt:i4>
      </vt:variant>
      <vt:variant>
        <vt:lpwstr/>
      </vt:variant>
      <vt:variant>
        <vt:lpwstr>_Toc299808133</vt:lpwstr>
      </vt:variant>
      <vt:variant>
        <vt:i4>1900602</vt:i4>
      </vt:variant>
      <vt:variant>
        <vt:i4>20</vt:i4>
      </vt:variant>
      <vt:variant>
        <vt:i4>0</vt:i4>
      </vt:variant>
      <vt:variant>
        <vt:i4>5</vt:i4>
      </vt:variant>
      <vt:variant>
        <vt:lpwstr/>
      </vt:variant>
      <vt:variant>
        <vt:lpwstr>_Toc299808132</vt:lpwstr>
      </vt:variant>
      <vt:variant>
        <vt:i4>1900602</vt:i4>
      </vt:variant>
      <vt:variant>
        <vt:i4>14</vt:i4>
      </vt:variant>
      <vt:variant>
        <vt:i4>0</vt:i4>
      </vt:variant>
      <vt:variant>
        <vt:i4>5</vt:i4>
      </vt:variant>
      <vt:variant>
        <vt:lpwstr/>
      </vt:variant>
      <vt:variant>
        <vt:lpwstr>_Toc299808131</vt:lpwstr>
      </vt:variant>
      <vt:variant>
        <vt:i4>1900602</vt:i4>
      </vt:variant>
      <vt:variant>
        <vt:i4>8</vt:i4>
      </vt:variant>
      <vt:variant>
        <vt:i4>0</vt:i4>
      </vt:variant>
      <vt:variant>
        <vt:i4>5</vt:i4>
      </vt:variant>
      <vt:variant>
        <vt:lpwstr/>
      </vt:variant>
      <vt:variant>
        <vt:lpwstr>_Toc299808130</vt:lpwstr>
      </vt:variant>
      <vt:variant>
        <vt:i4>1835066</vt:i4>
      </vt:variant>
      <vt:variant>
        <vt:i4>2</vt:i4>
      </vt:variant>
      <vt:variant>
        <vt:i4>0</vt:i4>
      </vt:variant>
      <vt:variant>
        <vt:i4>5</vt:i4>
      </vt:variant>
      <vt:variant>
        <vt:lpwstr/>
      </vt:variant>
      <vt:variant>
        <vt:lpwstr>_Toc299808129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doc nr]</dc:title>
  <dc:subject/>
  <dc:creator>Leone Whateley</dc:creator>
  <cp:keywords/>
  <cp:lastModifiedBy>Taylor-Dene Rose</cp:lastModifiedBy>
  <cp:revision>2</cp:revision>
  <dcterms:created xsi:type="dcterms:W3CDTF">2020-12-24T19:08:00Z</dcterms:created>
  <dcterms:modified xsi:type="dcterms:W3CDTF">2020-12-24T19:08:00Z</dcterms:modified>
</cp:coreProperties>
</file>